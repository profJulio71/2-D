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74D26308" w:rsidR="0060776C" w:rsidRPr="00C64DCF" w:rsidRDefault="00D156CB" w:rsidP="00C64DCF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C64DCF">
        <w:rPr>
          <w:rFonts w:ascii="Poppins" w:hAnsi="Poppins" w:cs="Poppins"/>
          <w:b/>
          <w:bCs/>
          <w:noProof/>
          <w:sz w:val="32"/>
          <w:szCs w:val="32"/>
        </w:rPr>
        <w:t>Compartilhamento e permissões</w:t>
      </w:r>
    </w:p>
    <w:p w14:paraId="65650FF6" w14:textId="77777777" w:rsidR="0060776C" w:rsidRPr="002F64AE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</w:rPr>
      </w:pPr>
    </w:p>
    <w:p w14:paraId="161369BA" w14:textId="77777777" w:rsidR="00E227A8" w:rsidRPr="00C64DCF" w:rsidRDefault="00E227A8" w:rsidP="002F64AE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C64DCF">
        <w:rPr>
          <w:rFonts w:ascii="Poppins" w:hAnsi="Poppins" w:cs="Poppins"/>
          <w:b/>
          <w:bCs/>
          <w:noProof/>
          <w:sz w:val="32"/>
          <w:szCs w:val="32"/>
        </w:rPr>
        <w:t>Objetivos</w:t>
      </w:r>
    </w:p>
    <w:p w14:paraId="01070306" w14:textId="00AA4579" w:rsidR="00E227A8" w:rsidRPr="00C64DCF" w:rsidRDefault="00D156CB">
      <w:pPr>
        <w:pStyle w:val="PargrafodaLista"/>
        <w:numPr>
          <w:ilvl w:val="0"/>
          <w:numId w:val="8"/>
        </w:numPr>
        <w:spacing w:line="276" w:lineRule="auto"/>
        <w:rPr>
          <w:rFonts w:ascii="Poppins Light" w:hAnsi="Poppins Light" w:cs="Poppins Light"/>
          <w:noProof/>
        </w:rPr>
      </w:pPr>
      <w:r w:rsidRPr="00C64DCF">
        <w:rPr>
          <w:rFonts w:ascii="Poppins Light" w:hAnsi="Poppins Light" w:cs="Poppins Light"/>
          <w:noProof/>
        </w:rPr>
        <w:t xml:space="preserve">Compreender e aplicar os mecanismos de </w:t>
      </w:r>
      <w:r w:rsidRPr="00C64DCF">
        <w:rPr>
          <w:rFonts w:ascii="Poppins Light" w:hAnsi="Poppins Light" w:cs="Poppins Light"/>
          <w:b/>
          <w:bCs/>
          <w:noProof/>
        </w:rPr>
        <w:t>controle de acesso</w:t>
      </w:r>
      <w:r w:rsidRPr="00C64DCF">
        <w:rPr>
          <w:rFonts w:ascii="Poppins Light" w:hAnsi="Poppins Light" w:cs="Poppins Light"/>
          <w:noProof/>
        </w:rPr>
        <w:t xml:space="preserve"> em ferramentas colaborativas online</w:t>
      </w:r>
      <w:r w:rsidR="00610153" w:rsidRPr="00C64DCF">
        <w:rPr>
          <w:rFonts w:ascii="Poppins Light" w:hAnsi="Poppins Light" w:cs="Poppins Light"/>
          <w:noProof/>
        </w:rPr>
        <w:t>.</w:t>
      </w:r>
    </w:p>
    <w:p w14:paraId="0A0D981D" w14:textId="77777777" w:rsidR="002714B4" w:rsidRPr="002F64AE" w:rsidRDefault="002714B4" w:rsidP="002F64AE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050BB83B" w14:textId="4B3D4F07" w:rsidR="00E227A8" w:rsidRPr="00C64DCF" w:rsidRDefault="00E227A8" w:rsidP="002F64AE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C64DCF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C64DCF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C64DCF">
        <w:rPr>
          <w:rFonts w:ascii="Poppins Light" w:hAnsi="Poppins Light" w:cs="Poppins Light"/>
          <w:noProof/>
        </w:rPr>
        <w:t>Computadores com acesso à internet.</w:t>
      </w:r>
    </w:p>
    <w:p w14:paraId="18F37AA4" w14:textId="00682C3F" w:rsidR="00D60F22" w:rsidRPr="00C64DCF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C64DCF">
        <w:rPr>
          <w:rFonts w:ascii="Poppins Light" w:hAnsi="Poppins Light" w:cs="Poppins Light"/>
          <w:noProof/>
        </w:rPr>
        <w:t xml:space="preserve">Conta Google ativa para uso </w:t>
      </w:r>
      <w:r w:rsidR="00610153" w:rsidRPr="00C64DCF">
        <w:rPr>
          <w:rFonts w:ascii="Poppins Light" w:hAnsi="Poppins Light" w:cs="Poppins Light"/>
          <w:noProof/>
        </w:rPr>
        <w:t>das ferramentas online</w:t>
      </w:r>
      <w:r w:rsidRPr="00C64DCF">
        <w:rPr>
          <w:rFonts w:ascii="Poppins Light" w:hAnsi="Poppins Light" w:cs="Poppins Light"/>
          <w:noProof/>
        </w:rPr>
        <w:t>.</w:t>
      </w:r>
    </w:p>
    <w:p w14:paraId="4FB4B620" w14:textId="77777777" w:rsidR="00D60F22" w:rsidRPr="00C64DCF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C64DCF">
        <w:rPr>
          <w:rFonts w:ascii="Poppins Light" w:hAnsi="Poppins Light" w:cs="Poppins Light"/>
          <w:noProof/>
        </w:rPr>
        <w:t>Projeção multimídia ou tela para demonstração.</w:t>
      </w:r>
    </w:p>
    <w:p w14:paraId="0FF123BA" w14:textId="77777777" w:rsidR="002F64AE" w:rsidRPr="002F64AE" w:rsidRDefault="002F64AE" w:rsidP="002F64AE">
      <w:pPr>
        <w:spacing w:line="276" w:lineRule="auto"/>
        <w:rPr>
          <w:rFonts w:ascii="Poppins" w:hAnsi="Poppins" w:cs="Poppins"/>
          <w:noProof/>
        </w:rPr>
      </w:pPr>
    </w:p>
    <w:p w14:paraId="32240F4A" w14:textId="72A7C76C" w:rsidR="00BE66A2" w:rsidRPr="00C64DCF" w:rsidRDefault="00BE66A2" w:rsidP="002F64AE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C64DCF"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690CF6">
        <w:rPr>
          <w:rFonts w:ascii="Poppins" w:hAnsi="Poppins" w:cs="Poppins"/>
          <w:b/>
          <w:noProof/>
          <w:sz w:val="32"/>
          <w:szCs w:val="32"/>
        </w:rPr>
        <w:t>t</w:t>
      </w:r>
      <w:r w:rsidRPr="00C64DCF">
        <w:rPr>
          <w:rFonts w:ascii="Poppins" w:hAnsi="Poppins" w:cs="Poppins"/>
          <w:b/>
          <w:noProof/>
          <w:sz w:val="32"/>
          <w:szCs w:val="32"/>
        </w:rPr>
        <w:t>eórica</w:t>
      </w:r>
    </w:p>
    <w:p w14:paraId="0F2EAF5F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O compartilhamento é uma das funções mais importantes do trabalho digital, pois permite controlar quem pode acessar, visualizar, comentar ou editar um arquivo. No Google Drive, o compartilhamento é feito por meio de convites diretos (</w:t>
      </w:r>
      <w:r w:rsidRPr="00C64DCF">
        <w:rPr>
          <w:rFonts w:ascii="Poppins Light" w:hAnsi="Poppins Light" w:cs="Poppins Light"/>
          <w:b/>
          <w:noProof/>
        </w:rPr>
        <w:t>via e-mail</w:t>
      </w:r>
      <w:r w:rsidRPr="00C64DCF">
        <w:rPr>
          <w:rFonts w:ascii="Poppins Light" w:hAnsi="Poppins Light" w:cs="Poppins Light"/>
          <w:bCs/>
          <w:noProof/>
        </w:rPr>
        <w:t xml:space="preserve">) ou </w:t>
      </w:r>
      <w:r w:rsidRPr="00C64DCF">
        <w:rPr>
          <w:rFonts w:ascii="Poppins Light" w:hAnsi="Poppins Light" w:cs="Poppins Light"/>
          <w:b/>
          <w:noProof/>
        </w:rPr>
        <w:t>links</w:t>
      </w:r>
      <w:r w:rsidRPr="00C64DCF">
        <w:rPr>
          <w:rFonts w:ascii="Poppins Light" w:hAnsi="Poppins Light" w:cs="Poppins Light"/>
          <w:bCs/>
          <w:noProof/>
        </w:rPr>
        <w:t xml:space="preserve"> configuráveis. </w:t>
      </w:r>
    </w:p>
    <w:p w14:paraId="0D0A7893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As permissões determinam </w:t>
      </w:r>
      <w:r w:rsidRPr="00C64DCF">
        <w:rPr>
          <w:rFonts w:ascii="Poppins Light" w:hAnsi="Poppins Light" w:cs="Poppins Light"/>
          <w:b/>
          <w:bCs/>
          <w:noProof/>
        </w:rPr>
        <w:t>o que cada usuário pode fazer</w:t>
      </w:r>
      <w:r w:rsidRPr="00C64DCF">
        <w:rPr>
          <w:rFonts w:ascii="Poppins Light" w:hAnsi="Poppins Light" w:cs="Poppins Light"/>
          <w:bCs/>
          <w:noProof/>
        </w:rPr>
        <w:t xml:space="preserve"> em um arquivo ou pasta.</w:t>
      </w:r>
    </w:p>
    <w:p w14:paraId="65C0678E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151AFB8" w14:textId="162005EC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noProof/>
        </w:rPr>
      </w:pPr>
      <w:r w:rsidRPr="00C64DCF">
        <w:rPr>
          <w:rFonts w:ascii="Poppins Light" w:hAnsi="Poppins Light" w:cs="Poppins Light"/>
          <w:b/>
          <w:noProof/>
        </w:rPr>
        <w:t xml:space="preserve">Definição de </w:t>
      </w:r>
      <w:r w:rsidR="002F64AE" w:rsidRPr="00C64DCF">
        <w:rPr>
          <w:rFonts w:ascii="Poppins Light" w:hAnsi="Poppins Light" w:cs="Poppins Light"/>
          <w:b/>
          <w:noProof/>
        </w:rPr>
        <w:t>p</w:t>
      </w:r>
      <w:r w:rsidRPr="00C64DCF">
        <w:rPr>
          <w:rFonts w:ascii="Poppins Light" w:hAnsi="Poppins Light" w:cs="Poppins Light"/>
          <w:b/>
          <w:noProof/>
        </w:rPr>
        <w:t>ermissões</w:t>
      </w:r>
    </w:p>
    <w:p w14:paraId="55CEE65B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Ao compartilhar um arquivo, é possível definir três níveis principais de permissão:</w:t>
      </w:r>
    </w:p>
    <w:p w14:paraId="7D6819F4" w14:textId="77777777" w:rsidR="00BE66A2" w:rsidRPr="00C64DCF" w:rsidRDefault="00BE66A2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Leitor:</w:t>
      </w:r>
      <w:r w:rsidRPr="00C64DCF">
        <w:rPr>
          <w:rFonts w:ascii="Poppins Light" w:hAnsi="Poppins Light" w:cs="Poppins Light"/>
          <w:bCs/>
          <w:noProof/>
        </w:rPr>
        <w:t xml:space="preserve"> pode apenas ver o conteúdo.</w:t>
      </w:r>
    </w:p>
    <w:p w14:paraId="1DB8B13C" w14:textId="77777777" w:rsidR="00BE66A2" w:rsidRPr="00C64DCF" w:rsidRDefault="00BE66A2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Comentador:</w:t>
      </w:r>
      <w:r w:rsidRPr="00C64DCF">
        <w:rPr>
          <w:rFonts w:ascii="Poppins Light" w:hAnsi="Poppins Light" w:cs="Poppins Light"/>
          <w:bCs/>
          <w:noProof/>
        </w:rPr>
        <w:t xml:space="preserve"> pode ver e deixar comentários, mas não altera o texto.</w:t>
      </w:r>
    </w:p>
    <w:p w14:paraId="51740D8F" w14:textId="77777777" w:rsidR="00BE66A2" w:rsidRPr="00C64DCF" w:rsidRDefault="00BE66A2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Editor:</w:t>
      </w:r>
      <w:r w:rsidRPr="00C64DCF">
        <w:rPr>
          <w:rFonts w:ascii="Poppins Light" w:hAnsi="Poppins Light" w:cs="Poppins Light"/>
          <w:bCs/>
          <w:noProof/>
        </w:rPr>
        <w:t xml:space="preserve"> pode editar e modificar o conteúdo livremente.</w:t>
      </w:r>
    </w:p>
    <w:p w14:paraId="6C38FAB7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lastRenderedPageBreak/>
        <w:t>Esses níveis ajudam a organizar o trabalho colaborativo, garantindo segurança e controle sobre o documento.</w:t>
      </w:r>
    </w:p>
    <w:p w14:paraId="60F74187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899CC69" w14:textId="2CEAE620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noProof/>
        </w:rPr>
      </w:pPr>
      <w:r w:rsidRPr="00C64DCF">
        <w:rPr>
          <w:rFonts w:ascii="Poppins Light" w:hAnsi="Poppins Light" w:cs="Poppins Light"/>
          <w:b/>
          <w:noProof/>
        </w:rPr>
        <w:t xml:space="preserve">Links </w:t>
      </w:r>
      <w:r w:rsidR="002F64AE" w:rsidRPr="00C64DCF">
        <w:rPr>
          <w:rFonts w:ascii="Poppins Light" w:hAnsi="Poppins Light" w:cs="Poppins Light"/>
          <w:b/>
          <w:noProof/>
        </w:rPr>
        <w:t>p</w:t>
      </w:r>
      <w:r w:rsidRPr="00C64DCF">
        <w:rPr>
          <w:rFonts w:ascii="Poppins Light" w:hAnsi="Poppins Light" w:cs="Poppins Light"/>
          <w:b/>
          <w:noProof/>
        </w:rPr>
        <w:t xml:space="preserve">úblicos e </w:t>
      </w:r>
      <w:r w:rsidR="002F64AE" w:rsidRPr="00C64DCF">
        <w:rPr>
          <w:rFonts w:ascii="Poppins Light" w:hAnsi="Poppins Light" w:cs="Poppins Light"/>
          <w:b/>
          <w:noProof/>
        </w:rPr>
        <w:t>p</w:t>
      </w:r>
      <w:r w:rsidRPr="00C64DCF">
        <w:rPr>
          <w:rFonts w:ascii="Poppins Light" w:hAnsi="Poppins Light" w:cs="Poppins Light"/>
          <w:b/>
          <w:noProof/>
        </w:rPr>
        <w:t>rivados</w:t>
      </w:r>
    </w:p>
    <w:p w14:paraId="0F438EFF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Um arquivo pode ser público (qualquer pessoa com o </w:t>
      </w:r>
      <w:r w:rsidRPr="00C64DCF">
        <w:rPr>
          <w:rFonts w:ascii="Poppins Light" w:hAnsi="Poppins Light" w:cs="Poppins Light"/>
          <w:b/>
          <w:noProof/>
        </w:rPr>
        <w:t>link</w:t>
      </w:r>
      <w:r w:rsidRPr="00C64DCF">
        <w:rPr>
          <w:rFonts w:ascii="Poppins Light" w:hAnsi="Poppins Light" w:cs="Poppins Light"/>
          <w:bCs/>
          <w:noProof/>
        </w:rPr>
        <w:t xml:space="preserve"> acessa) ou privado (</w:t>
      </w:r>
      <w:r w:rsidRPr="00C64DCF">
        <w:rPr>
          <w:rFonts w:ascii="Poppins Light" w:hAnsi="Poppins Light" w:cs="Poppins Light"/>
          <w:b/>
          <w:noProof/>
        </w:rPr>
        <w:t>restrito</w:t>
      </w:r>
      <w:r w:rsidRPr="00C64DCF">
        <w:rPr>
          <w:rFonts w:ascii="Poppins Light" w:hAnsi="Poppins Light" w:cs="Poppins Light"/>
          <w:bCs/>
          <w:noProof/>
        </w:rPr>
        <w:t xml:space="preserve"> a pessoas específicas, </w:t>
      </w:r>
      <w:r w:rsidRPr="00C64DCF">
        <w:rPr>
          <w:rFonts w:ascii="Poppins Light" w:hAnsi="Poppins Light" w:cs="Poppins Light"/>
          <w:b/>
          <w:noProof/>
        </w:rPr>
        <w:t>adicionadas manualmente</w:t>
      </w:r>
      <w:r w:rsidRPr="00C64DCF">
        <w:rPr>
          <w:rFonts w:ascii="Poppins Light" w:hAnsi="Poppins Light" w:cs="Poppins Light"/>
          <w:bCs/>
          <w:noProof/>
        </w:rPr>
        <w:t>).</w:t>
      </w:r>
    </w:p>
    <w:p w14:paraId="2DD17E9E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O ideal é escolher o tipo conforme o objetivo do trabalho:</w:t>
      </w:r>
    </w:p>
    <w:p w14:paraId="58F32CCB" w14:textId="77777777" w:rsidR="00BE66A2" w:rsidRPr="00C64DCF" w:rsidRDefault="00BE66A2">
      <w:pPr>
        <w:pStyle w:val="PargrafodaLista"/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Privado:</w:t>
      </w:r>
      <w:r w:rsidRPr="00C64DCF">
        <w:rPr>
          <w:rFonts w:ascii="Poppins Light" w:hAnsi="Poppins Light" w:cs="Poppins Light"/>
          <w:bCs/>
          <w:noProof/>
        </w:rPr>
        <w:t xml:space="preserve"> para projetos internos, atividades escolares ou documentos com informações pessoais.</w:t>
      </w:r>
    </w:p>
    <w:p w14:paraId="040A46D6" w14:textId="77777777" w:rsidR="00BE66A2" w:rsidRPr="00C64DCF" w:rsidRDefault="00BE66A2">
      <w:pPr>
        <w:pStyle w:val="PargrafodaLista"/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Público:</w:t>
      </w:r>
      <w:r w:rsidRPr="00C64DCF">
        <w:rPr>
          <w:rFonts w:ascii="Poppins Light" w:hAnsi="Poppins Light" w:cs="Poppins Light"/>
          <w:bCs/>
          <w:noProof/>
        </w:rPr>
        <w:t xml:space="preserve"> para materiais que precisam ser divulgados, como apresentações ou portfólios.</w:t>
      </w:r>
    </w:p>
    <w:p w14:paraId="194C201D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878BDFF" w14:textId="586D7779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noProof/>
        </w:rPr>
      </w:pPr>
      <w:r w:rsidRPr="00C64DCF">
        <w:rPr>
          <w:rFonts w:ascii="Poppins Light" w:hAnsi="Poppins Light" w:cs="Poppins Light"/>
          <w:b/>
          <w:noProof/>
        </w:rPr>
        <w:t xml:space="preserve">Controle de </w:t>
      </w:r>
      <w:r w:rsidR="002F64AE" w:rsidRPr="00C64DCF">
        <w:rPr>
          <w:rFonts w:ascii="Poppins Light" w:hAnsi="Poppins Light" w:cs="Poppins Light"/>
          <w:b/>
          <w:noProof/>
        </w:rPr>
        <w:t>a</w:t>
      </w:r>
      <w:r w:rsidRPr="00C64DCF">
        <w:rPr>
          <w:rFonts w:ascii="Poppins Light" w:hAnsi="Poppins Light" w:cs="Poppins Light"/>
          <w:b/>
          <w:noProof/>
        </w:rPr>
        <w:t>cesso</w:t>
      </w:r>
    </w:p>
    <w:p w14:paraId="6B1DA1B9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O controle de acesso permite </w:t>
      </w:r>
      <w:r w:rsidRPr="00C64DCF">
        <w:rPr>
          <w:rFonts w:ascii="Poppins Light" w:hAnsi="Poppins Light" w:cs="Poppins Light"/>
          <w:b/>
          <w:noProof/>
        </w:rPr>
        <w:t>alterar</w:t>
      </w:r>
      <w:r w:rsidRPr="00C64DCF">
        <w:rPr>
          <w:rFonts w:ascii="Poppins Light" w:hAnsi="Poppins Light" w:cs="Poppins Light"/>
          <w:bCs/>
          <w:noProof/>
        </w:rPr>
        <w:t xml:space="preserve">, </w:t>
      </w:r>
      <w:r w:rsidRPr="00C64DCF">
        <w:rPr>
          <w:rFonts w:ascii="Poppins Light" w:hAnsi="Poppins Light" w:cs="Poppins Light"/>
          <w:b/>
          <w:noProof/>
        </w:rPr>
        <w:t>suspender</w:t>
      </w:r>
      <w:r w:rsidRPr="00C64DCF">
        <w:rPr>
          <w:rFonts w:ascii="Poppins Light" w:hAnsi="Poppins Light" w:cs="Poppins Light"/>
          <w:bCs/>
          <w:noProof/>
        </w:rPr>
        <w:t xml:space="preserve"> ou </w:t>
      </w:r>
      <w:r w:rsidRPr="00C64DCF">
        <w:rPr>
          <w:rFonts w:ascii="Poppins Light" w:hAnsi="Poppins Light" w:cs="Poppins Light"/>
          <w:b/>
          <w:noProof/>
        </w:rPr>
        <w:t>remover</w:t>
      </w:r>
      <w:r w:rsidRPr="00C64DCF">
        <w:rPr>
          <w:rFonts w:ascii="Poppins Light" w:hAnsi="Poppins Light" w:cs="Poppins Light"/>
          <w:bCs/>
          <w:noProof/>
        </w:rPr>
        <w:t xml:space="preserve"> </w:t>
      </w:r>
      <w:r w:rsidRPr="00C64DCF">
        <w:rPr>
          <w:rFonts w:ascii="Poppins Light" w:hAnsi="Poppins Light" w:cs="Poppins Light"/>
          <w:b/>
          <w:noProof/>
        </w:rPr>
        <w:t>permissões</w:t>
      </w:r>
      <w:r w:rsidRPr="00C64DCF">
        <w:rPr>
          <w:rFonts w:ascii="Poppins Light" w:hAnsi="Poppins Light" w:cs="Poppins Light"/>
          <w:bCs/>
          <w:noProof/>
        </w:rPr>
        <w:t xml:space="preserve"> de outros usuários a qualquer momento.</w:t>
      </w:r>
    </w:p>
    <w:p w14:paraId="6AD217FC" w14:textId="77777777" w:rsidR="00BE66A2" w:rsidRPr="00C64DCF" w:rsidRDefault="00BE66A2">
      <w:pPr>
        <w:pStyle w:val="PargrafodaLista"/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Alterar</w:t>
      </w:r>
      <w:r w:rsidRPr="00C64DCF">
        <w:rPr>
          <w:rFonts w:ascii="Poppins Light" w:hAnsi="Poppins Light" w:cs="Poppins Light"/>
          <w:bCs/>
          <w:noProof/>
        </w:rPr>
        <w:t xml:space="preserve"> permissões significa mudar o tipo de acesso de alguém (por exemplo, transformar um visualizador em editor).</w:t>
      </w:r>
    </w:p>
    <w:p w14:paraId="18EF2066" w14:textId="77777777" w:rsidR="00BE66A2" w:rsidRPr="00C64DCF" w:rsidRDefault="00BE66A2">
      <w:pPr>
        <w:pStyle w:val="PargrafodaLista"/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Suspender</w:t>
      </w:r>
      <w:r w:rsidRPr="00C64DCF">
        <w:rPr>
          <w:rFonts w:ascii="Poppins Light" w:hAnsi="Poppins Light" w:cs="Poppins Light"/>
          <w:bCs/>
          <w:noProof/>
        </w:rPr>
        <w:t xml:space="preserve"> quer dizer retirar temporariamente o acesso, sem excluir o compartilhamento (útil quando o arquivo precisa ser revisado antes de ser aberto novamente).</w:t>
      </w:r>
    </w:p>
    <w:p w14:paraId="28BABAA7" w14:textId="77777777" w:rsidR="00BE66A2" w:rsidRPr="00C64DCF" w:rsidRDefault="00BE66A2">
      <w:pPr>
        <w:pStyle w:val="PargrafodaLista"/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/>
          <w:noProof/>
        </w:rPr>
        <w:t>Remover</w:t>
      </w:r>
      <w:r w:rsidRPr="00C64DCF">
        <w:rPr>
          <w:rFonts w:ascii="Poppins Light" w:hAnsi="Poppins Light" w:cs="Poppins Light"/>
          <w:bCs/>
          <w:noProof/>
        </w:rPr>
        <w:t xml:space="preserve"> permissões é excluir totalmente o acesso de um usuário, impedindo que ele veja ou edite o arquivo.</w:t>
      </w:r>
    </w:p>
    <w:p w14:paraId="0BCACE5A" w14:textId="77777777" w:rsidR="000C5B2E" w:rsidRPr="00C64DCF" w:rsidRDefault="000C5B2E" w:rsidP="000C5B2E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C5B2E" w:rsidRPr="00C64DCF" w14:paraId="2D07006E" w14:textId="77777777" w:rsidTr="000C5B2E">
        <w:tc>
          <w:tcPr>
            <w:tcW w:w="9629" w:type="dxa"/>
            <w:vAlign w:val="center"/>
          </w:tcPr>
          <w:p w14:paraId="196E342E" w14:textId="77777777" w:rsidR="000C5B2E" w:rsidRPr="00C64DCF" w:rsidRDefault="000C5B2E" w:rsidP="000C5B2E">
            <w:pPr>
              <w:spacing w:line="276" w:lineRule="auto"/>
              <w:rPr>
                <w:rFonts w:ascii="Poppins Light" w:hAnsi="Poppins Light" w:cs="Poppins Light"/>
                <w:b/>
                <w:noProof/>
              </w:rPr>
            </w:pPr>
            <w:r w:rsidRPr="00C64DCF">
              <w:rPr>
                <w:rFonts w:ascii="Poppins Light" w:hAnsi="Poppins Light" w:cs="Poppins Light"/>
                <w:b/>
                <w:noProof/>
              </w:rPr>
              <w:t>Lembre-se!</w:t>
            </w:r>
          </w:p>
          <w:p w14:paraId="799A3C44" w14:textId="5AE66F28" w:rsidR="000C5B2E" w:rsidRPr="00C64DCF" w:rsidRDefault="000C5B2E" w:rsidP="000C5B2E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 xml:space="preserve">No Google Drive, permissões aplicadas à </w:t>
            </w:r>
            <w:r w:rsidRPr="00C64DCF">
              <w:rPr>
                <w:rFonts w:ascii="Poppins Light" w:hAnsi="Poppins Light" w:cs="Poppins Light"/>
                <w:b/>
                <w:bCs/>
                <w:noProof/>
              </w:rPr>
              <w:t>pasta</w:t>
            </w:r>
            <w:r w:rsidRPr="00C64DCF">
              <w:rPr>
                <w:rFonts w:ascii="Poppins Light" w:hAnsi="Poppins Light" w:cs="Poppins Light"/>
                <w:bCs/>
                <w:noProof/>
              </w:rPr>
              <w:t xml:space="preserve"> influenciam todos os arquivos dentro dela. Porém, um arquivo pode ter permissões </w:t>
            </w:r>
            <w:r w:rsidRPr="00C64DCF">
              <w:rPr>
                <w:rFonts w:ascii="Poppins Light" w:hAnsi="Poppins Light" w:cs="Poppins Light"/>
                <w:b/>
                <w:bCs/>
                <w:noProof/>
              </w:rPr>
              <w:t>diferenciadas</w:t>
            </w:r>
            <w:r w:rsidRPr="00C64DCF">
              <w:rPr>
                <w:rFonts w:ascii="Poppins Light" w:hAnsi="Poppins Light" w:cs="Poppins Light"/>
                <w:bCs/>
                <w:noProof/>
              </w:rPr>
              <w:t xml:space="preserve"> da pasta.</w:t>
            </w:r>
          </w:p>
        </w:tc>
      </w:tr>
    </w:tbl>
    <w:p w14:paraId="1E976B17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E7B6F91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noProof/>
          <w:sz w:val="32"/>
          <w:szCs w:val="32"/>
        </w:rPr>
      </w:pPr>
    </w:p>
    <w:p w14:paraId="2073D16A" w14:textId="5E5E66D6" w:rsidR="00BE66A2" w:rsidRPr="00C64DCF" w:rsidRDefault="00BE66A2" w:rsidP="002F64AE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C64DCF">
        <w:rPr>
          <w:rFonts w:ascii="Poppins" w:hAnsi="Poppins" w:cs="Poppins"/>
          <w:b/>
          <w:noProof/>
          <w:sz w:val="32"/>
          <w:szCs w:val="32"/>
        </w:rPr>
        <w:t>Contexto</w:t>
      </w:r>
    </w:p>
    <w:p w14:paraId="16358AC7" w14:textId="1807A59B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Compartilhar arquivos com segurança e definir corretamente as permissões de acesso e edição. O foco está em promover boas práticas de colaboração </w:t>
      </w:r>
      <w:r w:rsidRPr="00C64DCF">
        <w:rPr>
          <w:rFonts w:ascii="Poppins Light" w:hAnsi="Poppins Light" w:cs="Poppins Light"/>
          <w:bCs/>
          <w:noProof/>
        </w:rPr>
        <w:lastRenderedPageBreak/>
        <w:t xml:space="preserve">digital, evitando problemas como perda de dados, edições indevidas e exposição de informações. </w:t>
      </w:r>
    </w:p>
    <w:p w14:paraId="71851AD9" w14:textId="77777777" w:rsidR="000C5B2E" w:rsidRPr="00C64DCF" w:rsidRDefault="000C5B2E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F19C1C5" w14:textId="6DADBF6C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noProof/>
          <w:sz w:val="32"/>
          <w:szCs w:val="32"/>
        </w:rPr>
      </w:pPr>
      <w:r w:rsidRPr="00C64DCF">
        <w:rPr>
          <w:rFonts w:ascii="Poppins Light" w:hAnsi="Poppins Light" w:cs="Poppins Light"/>
          <w:bCs/>
          <w:noProof/>
        </w:rPr>
        <w:t>Na atividade</w:t>
      </w:r>
      <w:r w:rsidR="002F64AE" w:rsidRPr="00C64DCF">
        <w:rPr>
          <w:rFonts w:ascii="Poppins Light" w:hAnsi="Poppins Light" w:cs="Poppins Light"/>
          <w:bCs/>
          <w:noProof/>
        </w:rPr>
        <w:t xml:space="preserve"> prática </w:t>
      </w:r>
      <w:r w:rsidRPr="00C64DCF">
        <w:rPr>
          <w:rFonts w:ascii="Poppins Light" w:hAnsi="Poppins Light" w:cs="Poppins Light"/>
          <w:bCs/>
          <w:noProof/>
        </w:rPr>
        <w:t xml:space="preserve">anterior, </w:t>
      </w:r>
      <w:r w:rsidR="002F64AE" w:rsidRPr="00C64DCF">
        <w:rPr>
          <w:rFonts w:ascii="Poppins Light" w:hAnsi="Poppins Light" w:cs="Poppins Light"/>
          <w:bCs/>
          <w:noProof/>
        </w:rPr>
        <w:t>você criou</w:t>
      </w:r>
      <w:r w:rsidRPr="00C64DCF">
        <w:rPr>
          <w:rFonts w:ascii="Poppins Light" w:hAnsi="Poppins Light" w:cs="Poppins Light"/>
          <w:bCs/>
          <w:noProof/>
        </w:rPr>
        <w:t xml:space="preserve"> uma pasta de projeto e três arquivos interligados.</w:t>
      </w:r>
      <w:r w:rsidR="00A85983" w:rsidRPr="00C64DCF">
        <w:rPr>
          <w:rFonts w:ascii="Poppins Light" w:hAnsi="Poppins Light" w:cs="Poppins Light"/>
          <w:bCs/>
          <w:noProof/>
        </w:rPr>
        <w:t xml:space="preserve"> </w:t>
      </w:r>
      <w:r w:rsidRPr="00C64DCF">
        <w:rPr>
          <w:rFonts w:ascii="Poppins Light" w:hAnsi="Poppins Light" w:cs="Poppins Light"/>
          <w:bCs/>
          <w:noProof/>
        </w:rPr>
        <w:t>Nesta aula, v</w:t>
      </w:r>
      <w:r w:rsidR="002F64AE" w:rsidRPr="00C64DCF">
        <w:rPr>
          <w:rFonts w:ascii="Poppins Light" w:hAnsi="Poppins Light" w:cs="Poppins Light"/>
          <w:bCs/>
          <w:noProof/>
        </w:rPr>
        <w:t>ocê deve</w:t>
      </w:r>
      <w:r w:rsidRPr="00C64DCF">
        <w:rPr>
          <w:rFonts w:ascii="Poppins Light" w:hAnsi="Poppins Light" w:cs="Poppins Light"/>
          <w:bCs/>
          <w:noProof/>
        </w:rPr>
        <w:t xml:space="preserve"> </w:t>
      </w:r>
      <w:r w:rsidRPr="00C64DCF">
        <w:rPr>
          <w:rFonts w:ascii="Poppins Light" w:hAnsi="Poppins Light" w:cs="Poppins Light"/>
          <w:b/>
          <w:bCs/>
          <w:noProof/>
        </w:rPr>
        <w:t>aprender a controlar quem pode acessar e modificar esse projeto</w:t>
      </w:r>
      <w:r w:rsidRPr="00C64DCF">
        <w:rPr>
          <w:rFonts w:ascii="Poppins Light" w:hAnsi="Poppins Light" w:cs="Poppins Light"/>
          <w:bCs/>
          <w:noProof/>
        </w:rPr>
        <w:t>. As atividades simulam situações reais de uso no ambiente escolar e profissional.  São atividades guiadas pelo professor (passa a passo).</w:t>
      </w:r>
    </w:p>
    <w:p w14:paraId="3A2B755D" w14:textId="77777777" w:rsidR="00BE66A2" w:rsidRPr="002F64AE" w:rsidRDefault="00BE66A2" w:rsidP="002F64AE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</w:p>
    <w:p w14:paraId="788F20CE" w14:textId="49DF6E9B" w:rsidR="00BE66A2" w:rsidRPr="00C64DCF" w:rsidRDefault="000C5B2E" w:rsidP="002F64AE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C64DCF">
        <w:rPr>
          <w:rFonts w:ascii="Poppins" w:hAnsi="Poppins" w:cs="Poppins"/>
          <w:b/>
          <w:bCs/>
          <w:noProof/>
          <w:sz w:val="32"/>
          <w:szCs w:val="32"/>
        </w:rPr>
        <w:t>Passo a passo</w:t>
      </w:r>
    </w:p>
    <w:p w14:paraId="58F163AA" w14:textId="77777777" w:rsidR="000C5B2E" w:rsidRPr="002F64AE" w:rsidRDefault="000C5B2E" w:rsidP="002F64AE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25EA7693" w14:textId="14C9548B" w:rsidR="00BE66A2" w:rsidRPr="00C64DCF" w:rsidRDefault="002F64AE" w:rsidP="002F64AE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Etapa 01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 – Testando </w:t>
      </w: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p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>ermissões no Google Docs</w:t>
      </w:r>
    </w:p>
    <w:p w14:paraId="2ED3A312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Arquivo: Aula 1 – Documento Colaborativo (aluno/dupla)</w:t>
      </w:r>
    </w:p>
    <w:p w14:paraId="0823AFD3" w14:textId="53815A8F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DBC9B92" w14:textId="22A6EA3B" w:rsidR="00BE66A2" w:rsidRPr="00C64DCF" w:rsidRDefault="002F64AE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No Drive, ab</w:t>
      </w:r>
      <w:r w:rsidR="00BE66A2" w:rsidRPr="00C64DCF">
        <w:rPr>
          <w:rFonts w:ascii="Poppins Light" w:hAnsi="Poppins Light" w:cs="Poppins Light"/>
          <w:bCs/>
          <w:noProof/>
        </w:rPr>
        <w:t>r</w:t>
      </w:r>
      <w:r w:rsidRPr="00C64DCF">
        <w:rPr>
          <w:rFonts w:ascii="Poppins Light" w:hAnsi="Poppins Light" w:cs="Poppins Light"/>
          <w:bCs/>
          <w:noProof/>
        </w:rPr>
        <w:t>a</w:t>
      </w:r>
      <w:r w:rsidR="00BE66A2" w:rsidRPr="00C64DCF">
        <w:rPr>
          <w:rFonts w:ascii="Poppins Light" w:hAnsi="Poppins Light" w:cs="Poppins Light"/>
          <w:bCs/>
          <w:noProof/>
        </w:rPr>
        <w:t xml:space="preserve"> o arquivo</w:t>
      </w:r>
      <w:r w:rsidRPr="00C64DCF">
        <w:rPr>
          <w:rFonts w:ascii="Poppins Light" w:hAnsi="Poppins Light" w:cs="Poppins Light"/>
          <w:bCs/>
          <w:noProof/>
        </w:rPr>
        <w:t>:</w:t>
      </w:r>
      <w:r w:rsidR="00BE66A2" w:rsidRPr="00C64DCF">
        <w:rPr>
          <w:rFonts w:ascii="Poppins Light" w:hAnsi="Poppins Light" w:cs="Poppins Light"/>
          <w:bCs/>
          <w:noProof/>
        </w:rPr>
        <w:t xml:space="preserve"> Documento Colaborativo</w:t>
      </w:r>
      <w:r w:rsidR="000C5B2E" w:rsidRPr="00C64DCF">
        <w:rPr>
          <w:rFonts w:ascii="Poppins Light" w:hAnsi="Poppins Light" w:cs="Poppins Light"/>
          <w:bCs/>
          <w:noProof/>
        </w:rPr>
        <w:t>.</w:t>
      </w:r>
    </w:p>
    <w:p w14:paraId="27A90F93" w14:textId="775E17FA" w:rsidR="00BE66A2" w:rsidRPr="00C64DCF" w:rsidRDefault="00BE66A2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Cli</w:t>
      </w:r>
      <w:r w:rsidR="002F64AE" w:rsidRPr="00C64DCF">
        <w:rPr>
          <w:rFonts w:ascii="Poppins Light" w:hAnsi="Poppins Light" w:cs="Poppins Light"/>
          <w:bCs/>
          <w:noProof/>
        </w:rPr>
        <w:t>que</w:t>
      </w:r>
      <w:r w:rsidRPr="00C64DCF">
        <w:rPr>
          <w:rFonts w:ascii="Poppins Light" w:hAnsi="Poppins Light" w:cs="Poppins Light"/>
          <w:bCs/>
          <w:noProof/>
        </w:rPr>
        <w:t xml:space="preserve"> em </w:t>
      </w:r>
      <w:r w:rsidR="002F64AE" w:rsidRPr="00C64DCF">
        <w:rPr>
          <w:rFonts w:ascii="Poppins Light" w:hAnsi="Poppins Light" w:cs="Poppins Light"/>
          <w:bCs/>
          <w:noProof/>
        </w:rPr>
        <w:t>“</w:t>
      </w:r>
      <w:r w:rsidRPr="00C64DCF">
        <w:rPr>
          <w:rFonts w:ascii="Poppins Light" w:hAnsi="Poppins Light" w:cs="Poppins Light"/>
          <w:bCs/>
          <w:noProof/>
        </w:rPr>
        <w:t>Compartilhar</w:t>
      </w:r>
      <w:r w:rsidR="002F64AE" w:rsidRPr="00C64DCF">
        <w:rPr>
          <w:rFonts w:ascii="Poppins Light" w:hAnsi="Poppins Light" w:cs="Poppins Light"/>
          <w:bCs/>
          <w:noProof/>
        </w:rPr>
        <w:t>”/”Partilhar”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1BC74495" w14:textId="546BDBAB" w:rsidR="00BE66A2" w:rsidRPr="00C64DCF" w:rsidRDefault="002F64AE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Em </w:t>
      </w:r>
      <w:r w:rsidR="00BE66A2" w:rsidRPr="00C64DCF">
        <w:rPr>
          <w:rFonts w:ascii="Poppins Light" w:hAnsi="Poppins Light" w:cs="Poppins Light"/>
          <w:bCs/>
          <w:noProof/>
        </w:rPr>
        <w:t>Adicionar pessoas e grupos, ins</w:t>
      </w:r>
      <w:r w:rsidRPr="00C64DCF">
        <w:rPr>
          <w:rFonts w:ascii="Poppins Light" w:hAnsi="Poppins Light" w:cs="Poppins Light"/>
          <w:bCs/>
          <w:noProof/>
        </w:rPr>
        <w:t>ira</w:t>
      </w:r>
      <w:r w:rsidR="00BE66A2" w:rsidRPr="00C64DCF">
        <w:rPr>
          <w:rFonts w:ascii="Poppins Light" w:hAnsi="Poppins Light" w:cs="Poppins Light"/>
          <w:bCs/>
          <w:noProof/>
        </w:rPr>
        <w:t xml:space="preserve"> o e-mail d</w:t>
      </w:r>
      <w:r w:rsidRPr="00C64DCF">
        <w:rPr>
          <w:rFonts w:ascii="Poppins Light" w:hAnsi="Poppins Light" w:cs="Poppins Light"/>
          <w:bCs/>
          <w:noProof/>
        </w:rPr>
        <w:t>e</w:t>
      </w:r>
      <w:r w:rsidR="00BE66A2" w:rsidRPr="00C64DCF">
        <w:rPr>
          <w:rFonts w:ascii="Poppins Light" w:hAnsi="Poppins Light" w:cs="Poppins Light"/>
          <w:bCs/>
          <w:noProof/>
        </w:rPr>
        <w:t xml:space="preserve"> colega</w:t>
      </w:r>
      <w:r w:rsidRPr="00C64DCF">
        <w:rPr>
          <w:rFonts w:ascii="Poppins Light" w:hAnsi="Poppins Light" w:cs="Poppins Light"/>
          <w:bCs/>
          <w:noProof/>
        </w:rPr>
        <w:t xml:space="preserve"> que não foi incluído na atividade anterior</w:t>
      </w:r>
      <w:r w:rsidR="00BE66A2" w:rsidRPr="00C64DCF">
        <w:rPr>
          <w:rFonts w:ascii="Poppins Light" w:hAnsi="Poppins Light" w:cs="Poppins Light"/>
          <w:bCs/>
          <w:noProof/>
        </w:rPr>
        <w:t>.</w:t>
      </w:r>
    </w:p>
    <w:p w14:paraId="6409759B" w14:textId="77777777" w:rsidR="002F64AE" w:rsidRPr="00C64DCF" w:rsidRDefault="00BE66A2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Defin</w:t>
      </w:r>
      <w:r w:rsidR="002F64AE" w:rsidRPr="00C64DCF">
        <w:rPr>
          <w:rFonts w:ascii="Poppins Light" w:hAnsi="Poppins Light" w:cs="Poppins Light"/>
          <w:bCs/>
          <w:noProof/>
        </w:rPr>
        <w:t xml:space="preserve">a </w:t>
      </w:r>
      <w:r w:rsidRPr="00C64DCF">
        <w:rPr>
          <w:rFonts w:ascii="Poppins Light" w:hAnsi="Poppins Light" w:cs="Poppins Light"/>
          <w:bCs/>
          <w:noProof/>
        </w:rPr>
        <w:t xml:space="preserve">o colega como </w:t>
      </w:r>
      <w:r w:rsidR="002F64AE" w:rsidRPr="00C64DCF">
        <w:rPr>
          <w:rFonts w:ascii="Poppins Light" w:hAnsi="Poppins Light" w:cs="Poppins Light"/>
          <w:bCs/>
          <w:noProof/>
        </w:rPr>
        <w:t>“</w:t>
      </w:r>
      <w:r w:rsidRPr="00C64DCF">
        <w:rPr>
          <w:rFonts w:ascii="Poppins Light" w:hAnsi="Poppins Light" w:cs="Poppins Light"/>
          <w:bCs/>
          <w:noProof/>
        </w:rPr>
        <w:t>Comentador</w:t>
      </w:r>
      <w:r w:rsidR="002F64AE" w:rsidRPr="00C64DCF">
        <w:rPr>
          <w:rFonts w:ascii="Poppins Light" w:hAnsi="Poppins Light" w:cs="Poppins Light"/>
          <w:bCs/>
          <w:noProof/>
        </w:rPr>
        <w:t>”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574D0467" w14:textId="13B60A1B" w:rsidR="00BE66A2" w:rsidRPr="00C64DCF" w:rsidRDefault="002F64AE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Peça ao colega tentar editar – ele </w:t>
      </w:r>
      <w:r w:rsidR="00BE66A2" w:rsidRPr="00C64DCF">
        <w:rPr>
          <w:rFonts w:ascii="Poppins Light" w:hAnsi="Poppins Light" w:cs="Poppins Light"/>
          <w:bCs/>
          <w:noProof/>
        </w:rPr>
        <w:t>não deve conseguir.</w:t>
      </w:r>
    </w:p>
    <w:p w14:paraId="40AED66F" w14:textId="03A4E06E" w:rsidR="00BE66A2" w:rsidRPr="00C64DCF" w:rsidRDefault="00BE66A2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D</w:t>
      </w:r>
      <w:r w:rsidR="00325634" w:rsidRPr="00C64DCF">
        <w:rPr>
          <w:rFonts w:ascii="Poppins Light" w:hAnsi="Poppins Light" w:cs="Poppins Light"/>
          <w:bCs/>
          <w:noProof/>
        </w:rPr>
        <w:t>epois, o defina como “</w:t>
      </w:r>
      <w:r w:rsidRPr="00C64DCF">
        <w:rPr>
          <w:rFonts w:ascii="Poppins Light" w:hAnsi="Poppins Light" w:cs="Poppins Light"/>
          <w:bCs/>
          <w:noProof/>
        </w:rPr>
        <w:t>Editor</w:t>
      </w:r>
      <w:r w:rsidR="00325634" w:rsidRPr="00C64DCF">
        <w:rPr>
          <w:rFonts w:ascii="Poppins Light" w:hAnsi="Poppins Light" w:cs="Poppins Light"/>
          <w:bCs/>
          <w:noProof/>
        </w:rPr>
        <w:t>”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0E653333" w14:textId="0D85890D" w:rsidR="00BE66A2" w:rsidRPr="00C64DCF" w:rsidRDefault="00325634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Peça para o colega testar novamente – agora ele deve </w:t>
      </w:r>
      <w:r w:rsidR="00BE66A2" w:rsidRPr="00C64DCF">
        <w:rPr>
          <w:rFonts w:ascii="Poppins Light" w:hAnsi="Poppins Light" w:cs="Poppins Light"/>
          <w:bCs/>
          <w:noProof/>
        </w:rPr>
        <w:t>conseguir editar.</w:t>
      </w:r>
    </w:p>
    <w:p w14:paraId="63CAD209" w14:textId="77777777" w:rsidR="00325634" w:rsidRPr="00C64DCF" w:rsidRDefault="00325634" w:rsidP="00325634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00EAD1A" w14:textId="2DAA2A8B" w:rsidR="00325634" w:rsidRPr="00C64DCF" w:rsidRDefault="00325634" w:rsidP="00325634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lastRenderedPageBreak/>
        <w:drawing>
          <wp:inline distT="0" distB="0" distL="0" distR="0" wp14:anchorId="742ED343" wp14:editId="3F48EF7E">
            <wp:extent cx="2987040" cy="2473186"/>
            <wp:effectExtent l="0" t="0" r="3810" b="3810"/>
            <wp:docPr id="57488735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87356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607" cy="24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B989" w14:textId="740107A8" w:rsidR="00325634" w:rsidRPr="00C64DCF" w:rsidRDefault="00D81DEF" w:rsidP="00325634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C64DCF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3064D2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33F7CCBA" w14:textId="77777777" w:rsidR="00325634" w:rsidRPr="00C64DCF" w:rsidRDefault="00325634" w:rsidP="00325634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</w:p>
    <w:p w14:paraId="5B69DAF5" w14:textId="247BEFD3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593D611" w14:textId="4E167B4B" w:rsidR="00BE66A2" w:rsidRPr="00C64DCF" w:rsidRDefault="00325634" w:rsidP="002F64AE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Etapa 02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 – Links </w:t>
      </w: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p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úblicos e </w:t>
      </w: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p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>rivados</w:t>
      </w:r>
    </w:p>
    <w:p w14:paraId="03880932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Arquivo: Aula 1 – Apresentação de Versões (aluno/dupla)</w:t>
      </w:r>
    </w:p>
    <w:p w14:paraId="14D56D6D" w14:textId="41AC3D41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68CE717" w14:textId="3573575C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C64DCF">
        <w:rPr>
          <w:rFonts w:ascii="Poppins Light" w:hAnsi="Poppins Light" w:cs="Poppins Light"/>
          <w:b/>
          <w:bCs/>
          <w:noProof/>
        </w:rPr>
        <w:t>Link restrito</w:t>
      </w:r>
    </w:p>
    <w:p w14:paraId="6A862E76" w14:textId="77777777" w:rsidR="000C5B2E" w:rsidRPr="00C64DCF" w:rsidRDefault="000C5B2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No Drive, abra o arquivo: Apresentação de Versões.</w:t>
      </w:r>
    </w:p>
    <w:p w14:paraId="540ECEE5" w14:textId="77777777" w:rsidR="000C5B2E" w:rsidRPr="00C64DCF" w:rsidRDefault="000C5B2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Clique em “Compartilhar”/”Partilhar”.</w:t>
      </w:r>
    </w:p>
    <w:p w14:paraId="2D50EC96" w14:textId="77777777" w:rsidR="000C5B2E" w:rsidRPr="00C64DCF" w:rsidRDefault="00BE66A2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Em Acesso geral</w:t>
      </w:r>
      <w:r w:rsidR="000C5B2E" w:rsidRPr="00C64DCF">
        <w:rPr>
          <w:rFonts w:ascii="Poppins Light" w:hAnsi="Poppins Light" w:cs="Poppins Light"/>
          <w:bCs/>
          <w:noProof/>
        </w:rPr>
        <w:t>,</w:t>
      </w:r>
      <w:r w:rsidRPr="00C64DCF">
        <w:rPr>
          <w:rFonts w:ascii="Poppins Light" w:hAnsi="Poppins Light" w:cs="Poppins Light"/>
          <w:bCs/>
          <w:noProof/>
        </w:rPr>
        <w:t xml:space="preserve"> confirm</w:t>
      </w:r>
      <w:r w:rsidR="000C5B2E" w:rsidRPr="00C64DCF">
        <w:rPr>
          <w:rFonts w:ascii="Poppins Light" w:hAnsi="Poppins Light" w:cs="Poppins Light"/>
          <w:bCs/>
          <w:noProof/>
        </w:rPr>
        <w:t>e se está como “</w:t>
      </w:r>
      <w:r w:rsidRPr="00C64DCF">
        <w:rPr>
          <w:rFonts w:ascii="Poppins Light" w:hAnsi="Poppins Light" w:cs="Poppins Light"/>
          <w:bCs/>
          <w:noProof/>
        </w:rPr>
        <w:t>Restrito</w:t>
      </w:r>
      <w:r w:rsidR="000C5B2E" w:rsidRPr="00C64DCF">
        <w:rPr>
          <w:rFonts w:ascii="Poppins Light" w:hAnsi="Poppins Light" w:cs="Poppins Light"/>
          <w:bCs/>
          <w:noProof/>
        </w:rPr>
        <w:t>”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554C8B43" w14:textId="6C9F10B5" w:rsidR="00BE66A2" w:rsidRPr="00C64DCF" w:rsidRDefault="00BE66A2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Cli</w:t>
      </w:r>
      <w:r w:rsidR="000C5B2E" w:rsidRPr="00C64DCF">
        <w:rPr>
          <w:rFonts w:ascii="Poppins Light" w:hAnsi="Poppins Light" w:cs="Poppins Light"/>
          <w:bCs/>
          <w:noProof/>
        </w:rPr>
        <w:t>que</w:t>
      </w:r>
      <w:r w:rsidRPr="00C64DCF">
        <w:rPr>
          <w:rFonts w:ascii="Poppins Light" w:hAnsi="Poppins Light" w:cs="Poppins Light"/>
          <w:bCs/>
          <w:noProof/>
        </w:rPr>
        <w:t xml:space="preserve"> em </w:t>
      </w:r>
      <w:r w:rsidR="000C5B2E" w:rsidRPr="00C64DCF">
        <w:rPr>
          <w:rFonts w:ascii="Poppins Light" w:hAnsi="Poppins Light" w:cs="Poppins Light"/>
          <w:bCs/>
          <w:noProof/>
        </w:rPr>
        <w:t>“</w:t>
      </w:r>
      <w:r w:rsidRPr="00C64DCF">
        <w:rPr>
          <w:rFonts w:ascii="Poppins Light" w:hAnsi="Poppins Light" w:cs="Poppins Light"/>
          <w:bCs/>
          <w:noProof/>
        </w:rPr>
        <w:t>Copiar link</w:t>
      </w:r>
      <w:r w:rsidR="000C5B2E" w:rsidRPr="00C64DCF">
        <w:rPr>
          <w:rFonts w:ascii="Poppins Light" w:hAnsi="Poppins Light" w:cs="Poppins Light"/>
          <w:bCs/>
          <w:noProof/>
        </w:rPr>
        <w:t>”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6614E9EB" w14:textId="77777777" w:rsidR="000C5B2E" w:rsidRPr="00C64DCF" w:rsidRDefault="000C5B2E" w:rsidP="000C5B2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6A41748" w14:textId="4EC38B12" w:rsidR="000C5B2E" w:rsidRPr="00C64DCF" w:rsidRDefault="000C5B2E" w:rsidP="000C5B2E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drawing>
          <wp:inline distT="0" distB="0" distL="0" distR="0" wp14:anchorId="3EBB1040" wp14:editId="498060A0">
            <wp:extent cx="4076700" cy="1484513"/>
            <wp:effectExtent l="0" t="0" r="0" b="1905"/>
            <wp:docPr id="208936449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6449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130" cy="14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9F99" w14:textId="668F9DB5" w:rsidR="000C5B2E" w:rsidRPr="00C64DCF" w:rsidRDefault="00D81DEF" w:rsidP="000C5B2E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C64DCF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3064D2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66808D3F" w14:textId="77777777" w:rsidR="000C5B2E" w:rsidRPr="00C64DCF" w:rsidRDefault="000C5B2E" w:rsidP="000C5B2E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</w:p>
    <w:p w14:paraId="0269C1EA" w14:textId="77777777" w:rsidR="000C5B2E" w:rsidRPr="00C64DCF" w:rsidRDefault="00BE66A2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Abr</w:t>
      </w:r>
      <w:r w:rsidR="000C5B2E" w:rsidRPr="00C64DCF">
        <w:rPr>
          <w:rFonts w:ascii="Poppins Light" w:hAnsi="Poppins Light" w:cs="Poppins Light"/>
          <w:bCs/>
          <w:noProof/>
        </w:rPr>
        <w:t>a</w:t>
      </w:r>
      <w:r w:rsidRPr="00C64DCF">
        <w:rPr>
          <w:rFonts w:ascii="Poppins Light" w:hAnsi="Poppins Light" w:cs="Poppins Light"/>
          <w:bCs/>
          <w:noProof/>
        </w:rPr>
        <w:t xml:space="preserve"> uma aba anônima para testar </w:t>
      </w:r>
      <w:r w:rsidR="000C5B2E" w:rsidRPr="00C64DCF">
        <w:rPr>
          <w:rFonts w:ascii="Poppins Light" w:hAnsi="Poppins Light" w:cs="Poppins Light"/>
          <w:bCs/>
          <w:noProof/>
        </w:rPr>
        <w:t>o acesso. Para isso:</w:t>
      </w:r>
    </w:p>
    <w:p w14:paraId="0E843409" w14:textId="77777777" w:rsidR="000C5B2E" w:rsidRPr="00C64DCF" w:rsidRDefault="000C5B2E">
      <w:pPr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No canto superior direito do navegador, clique n</w:t>
      </w:r>
      <w:r w:rsidR="00BE66A2" w:rsidRPr="00C64DCF">
        <w:rPr>
          <w:rFonts w:ascii="Poppins Light" w:hAnsi="Poppins Light" w:cs="Poppins Light"/>
          <w:bCs/>
          <w:noProof/>
        </w:rPr>
        <w:t xml:space="preserve">os </w:t>
      </w:r>
      <w:r w:rsidRPr="00C64DCF">
        <w:rPr>
          <w:rFonts w:ascii="Poppins Light" w:hAnsi="Poppins Light" w:cs="Poppins Light"/>
          <w:bCs/>
          <w:noProof/>
        </w:rPr>
        <w:t>“</w:t>
      </w:r>
      <w:r w:rsidR="00BE66A2" w:rsidRPr="00C64DCF">
        <w:rPr>
          <w:rFonts w:ascii="Poppins Light" w:hAnsi="Poppins Light" w:cs="Poppins Light"/>
          <w:bCs/>
          <w:noProof/>
        </w:rPr>
        <w:t>três pontinhos</w:t>
      </w:r>
      <w:r w:rsidRPr="00C64DCF">
        <w:rPr>
          <w:rFonts w:ascii="Poppins Light" w:hAnsi="Poppins Light" w:cs="Poppins Light"/>
          <w:bCs/>
          <w:noProof/>
        </w:rPr>
        <w:t>”</w:t>
      </w:r>
      <w:r w:rsidR="00BE66A2" w:rsidRPr="00C64DCF">
        <w:rPr>
          <w:rFonts w:ascii="Poppins Light" w:hAnsi="Poppins Light" w:cs="Poppins Light"/>
          <w:bCs/>
          <w:noProof/>
        </w:rPr>
        <w:t xml:space="preserve"> da barra de pesquisa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74876F50" w14:textId="0AE566ED" w:rsidR="00BE66A2" w:rsidRPr="00C64DCF" w:rsidRDefault="000C5B2E">
      <w:pPr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lastRenderedPageBreak/>
        <w:t>Selecione “</w:t>
      </w:r>
      <w:r w:rsidR="00BE66A2" w:rsidRPr="00C64DCF">
        <w:rPr>
          <w:rFonts w:ascii="Poppins Light" w:hAnsi="Poppins Light" w:cs="Poppins Light"/>
          <w:bCs/>
          <w:noProof/>
        </w:rPr>
        <w:t>Nova janela anônima</w:t>
      </w:r>
      <w:r w:rsidRPr="00C64DCF">
        <w:rPr>
          <w:rFonts w:ascii="Poppins Light" w:hAnsi="Poppins Light" w:cs="Poppins Light"/>
          <w:bCs/>
          <w:noProof/>
        </w:rPr>
        <w:t>”</w:t>
      </w:r>
      <w:r w:rsidR="00BE66A2" w:rsidRPr="00C64DCF">
        <w:rPr>
          <w:rFonts w:ascii="Poppins Light" w:hAnsi="Poppins Light" w:cs="Poppins Light"/>
          <w:bCs/>
          <w:noProof/>
        </w:rPr>
        <w:t>.</w:t>
      </w:r>
    </w:p>
    <w:p w14:paraId="571ADA0B" w14:textId="77777777" w:rsidR="000C5B2E" w:rsidRPr="00C64DCF" w:rsidRDefault="000C5B2E" w:rsidP="000C5B2E">
      <w:pPr>
        <w:spacing w:line="276" w:lineRule="auto"/>
        <w:ind w:left="360"/>
        <w:rPr>
          <w:rFonts w:ascii="Poppins Light" w:hAnsi="Poppins Light" w:cs="Poppins Light"/>
          <w:bCs/>
          <w:noProof/>
        </w:rPr>
      </w:pPr>
    </w:p>
    <w:p w14:paraId="06E338C6" w14:textId="79FE54D8" w:rsidR="000C5B2E" w:rsidRPr="00C64DCF" w:rsidRDefault="000C5B2E" w:rsidP="000C5B2E">
      <w:pPr>
        <w:spacing w:line="276" w:lineRule="auto"/>
        <w:ind w:left="360"/>
        <w:jc w:val="center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drawing>
          <wp:inline distT="0" distB="0" distL="0" distR="0" wp14:anchorId="2D09E033" wp14:editId="20E08D28">
            <wp:extent cx="3505200" cy="1621235"/>
            <wp:effectExtent l="0" t="0" r="0" b="0"/>
            <wp:docPr id="103777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7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784" cy="16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BDBD" w14:textId="2EA21554" w:rsidR="000C5B2E" w:rsidRPr="00C64DCF" w:rsidRDefault="00D81DEF" w:rsidP="000C5B2E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C64DCF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3064D2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0B26AD3D" w14:textId="77777777" w:rsidR="000C5B2E" w:rsidRPr="00C64DCF" w:rsidRDefault="000C5B2E" w:rsidP="000C5B2E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C5B2E" w:rsidRPr="00C64DCF" w14:paraId="39513BCE" w14:textId="77777777" w:rsidTr="000C5B2E">
        <w:tc>
          <w:tcPr>
            <w:tcW w:w="9629" w:type="dxa"/>
            <w:vAlign w:val="center"/>
          </w:tcPr>
          <w:p w14:paraId="3A21AF5C" w14:textId="0AD4E657" w:rsidR="000C5B2E" w:rsidRPr="00C64DCF" w:rsidRDefault="000C5B2E" w:rsidP="000C5B2E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Você verá que não vai abrir o arquivo sem o login (lembrando que você está em uma aba anônima).</w:t>
            </w:r>
          </w:p>
        </w:tc>
      </w:tr>
    </w:tbl>
    <w:p w14:paraId="763B6447" w14:textId="77777777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0B941E6F" w14:textId="77777777" w:rsidR="000432EB" w:rsidRPr="00C64DCF" w:rsidRDefault="000432EB" w:rsidP="002F64AE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5F82DC58" w14:textId="24EB42FC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C64DCF">
        <w:rPr>
          <w:rFonts w:ascii="Poppins Light" w:hAnsi="Poppins Light" w:cs="Poppins Light"/>
          <w:b/>
          <w:bCs/>
          <w:noProof/>
        </w:rPr>
        <w:t>Link público</w:t>
      </w:r>
    </w:p>
    <w:p w14:paraId="2FE1C64A" w14:textId="77777777" w:rsidR="000C5B2E" w:rsidRPr="00C64DCF" w:rsidRDefault="00BE66A2">
      <w:pPr>
        <w:pStyle w:val="PargrafodaLista"/>
        <w:numPr>
          <w:ilvl w:val="0"/>
          <w:numId w:val="9"/>
        </w:numPr>
        <w:spacing w:line="276" w:lineRule="auto"/>
        <w:ind w:left="709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Volt</w:t>
      </w:r>
      <w:r w:rsidR="000C5B2E" w:rsidRPr="00C64DCF">
        <w:rPr>
          <w:rFonts w:ascii="Poppins Light" w:hAnsi="Poppins Light" w:cs="Poppins Light"/>
          <w:bCs/>
          <w:noProof/>
        </w:rPr>
        <w:t>e</w:t>
      </w:r>
      <w:r w:rsidRPr="00C64DCF">
        <w:rPr>
          <w:rFonts w:ascii="Poppins Light" w:hAnsi="Poppins Light" w:cs="Poppins Light"/>
          <w:bCs/>
          <w:noProof/>
        </w:rPr>
        <w:t xml:space="preserve"> </w:t>
      </w:r>
      <w:r w:rsidR="000C5B2E" w:rsidRPr="00C64DCF">
        <w:rPr>
          <w:rFonts w:ascii="Poppins Light" w:hAnsi="Poppins Light" w:cs="Poppins Light"/>
          <w:bCs/>
          <w:noProof/>
        </w:rPr>
        <w:t>à apresentação.</w:t>
      </w:r>
    </w:p>
    <w:p w14:paraId="798A9B38" w14:textId="0B254557" w:rsidR="000C5B2E" w:rsidRPr="00C64DCF" w:rsidRDefault="000C5B2E">
      <w:pPr>
        <w:pStyle w:val="PargrafodaLista"/>
        <w:numPr>
          <w:ilvl w:val="0"/>
          <w:numId w:val="9"/>
        </w:numPr>
        <w:spacing w:line="276" w:lineRule="auto"/>
        <w:ind w:left="709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Clique em “Compartilhar”/”Partilhar”.</w:t>
      </w:r>
    </w:p>
    <w:p w14:paraId="1388A52E" w14:textId="2A1E90C6" w:rsidR="00BE66A2" w:rsidRPr="00C64DCF" w:rsidRDefault="00BE66A2">
      <w:pPr>
        <w:pStyle w:val="PargrafodaLista"/>
        <w:numPr>
          <w:ilvl w:val="0"/>
          <w:numId w:val="9"/>
        </w:numPr>
        <w:spacing w:line="276" w:lineRule="auto"/>
        <w:ind w:left="709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Alter</w:t>
      </w:r>
      <w:r w:rsidR="000C5B2E" w:rsidRPr="00C64DCF">
        <w:rPr>
          <w:rFonts w:ascii="Poppins Light" w:hAnsi="Poppins Light" w:cs="Poppins Light"/>
          <w:bCs/>
          <w:noProof/>
        </w:rPr>
        <w:t xml:space="preserve">e o </w:t>
      </w:r>
      <w:r w:rsidRPr="00C64DCF">
        <w:rPr>
          <w:rFonts w:ascii="Poppins Light" w:hAnsi="Poppins Light" w:cs="Poppins Light"/>
          <w:bCs/>
          <w:noProof/>
        </w:rPr>
        <w:t xml:space="preserve">Acesso geral para </w:t>
      </w:r>
      <w:r w:rsidR="000C5B2E" w:rsidRPr="00C64DCF">
        <w:rPr>
          <w:rFonts w:ascii="Poppins Light" w:hAnsi="Poppins Light" w:cs="Poppins Light"/>
          <w:bCs/>
          <w:noProof/>
        </w:rPr>
        <w:t>“</w:t>
      </w:r>
      <w:r w:rsidRPr="00C64DCF">
        <w:rPr>
          <w:rFonts w:ascii="Poppins Light" w:hAnsi="Poppins Light" w:cs="Poppins Light"/>
          <w:bCs/>
          <w:noProof/>
        </w:rPr>
        <w:t>Qualquer pessoa com o link</w:t>
      </w:r>
      <w:r w:rsidR="000C5B2E" w:rsidRPr="00C64DCF">
        <w:rPr>
          <w:rFonts w:ascii="Poppins Light" w:hAnsi="Poppins Light" w:cs="Poppins Light"/>
          <w:bCs/>
          <w:noProof/>
        </w:rPr>
        <w:t>”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7C35848A" w14:textId="5AF4139A" w:rsidR="00BE66A2" w:rsidRPr="00C64DCF" w:rsidRDefault="00BE66A2">
      <w:pPr>
        <w:pStyle w:val="PargrafodaLista"/>
        <w:numPr>
          <w:ilvl w:val="0"/>
          <w:numId w:val="9"/>
        </w:numPr>
        <w:spacing w:line="276" w:lineRule="auto"/>
        <w:ind w:left="709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Defin</w:t>
      </w:r>
      <w:r w:rsidR="000C5B2E" w:rsidRPr="00C64DCF">
        <w:rPr>
          <w:rFonts w:ascii="Poppins Light" w:hAnsi="Poppins Light" w:cs="Poppins Light"/>
          <w:bCs/>
          <w:noProof/>
        </w:rPr>
        <w:t>a</w:t>
      </w:r>
      <w:r w:rsidRPr="00C64DCF">
        <w:rPr>
          <w:rFonts w:ascii="Poppins Light" w:hAnsi="Poppins Light" w:cs="Poppins Light"/>
          <w:bCs/>
          <w:noProof/>
        </w:rPr>
        <w:t xml:space="preserve"> permissão </w:t>
      </w:r>
      <w:r w:rsidR="000C5B2E" w:rsidRPr="00C64DCF">
        <w:rPr>
          <w:rFonts w:ascii="Poppins Light" w:hAnsi="Poppins Light" w:cs="Poppins Light"/>
          <w:bCs/>
          <w:noProof/>
        </w:rPr>
        <w:t>como “</w:t>
      </w:r>
      <w:r w:rsidRPr="00C64DCF">
        <w:rPr>
          <w:rFonts w:ascii="Poppins Light" w:hAnsi="Poppins Light" w:cs="Poppins Light"/>
          <w:bCs/>
          <w:noProof/>
        </w:rPr>
        <w:t>Leitor</w:t>
      </w:r>
      <w:r w:rsidR="000C5B2E" w:rsidRPr="00C64DCF">
        <w:rPr>
          <w:rFonts w:ascii="Poppins Light" w:hAnsi="Poppins Light" w:cs="Poppins Light"/>
          <w:bCs/>
          <w:noProof/>
        </w:rPr>
        <w:t>”</w:t>
      </w:r>
      <w:r w:rsidRPr="00C64DCF">
        <w:rPr>
          <w:rFonts w:ascii="Poppins Light" w:hAnsi="Poppins Light" w:cs="Poppins Light"/>
          <w:bCs/>
          <w:noProof/>
        </w:rPr>
        <w:t>.</w:t>
      </w:r>
    </w:p>
    <w:p w14:paraId="77E80E56" w14:textId="396CB7EE" w:rsidR="00BE66A2" w:rsidRPr="00C64DCF" w:rsidRDefault="000C5B2E">
      <w:pPr>
        <w:pStyle w:val="PargrafodaLista"/>
        <w:numPr>
          <w:ilvl w:val="0"/>
          <w:numId w:val="9"/>
        </w:numPr>
        <w:spacing w:line="276" w:lineRule="auto"/>
        <w:ind w:left="709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Copie o link e teste na </w:t>
      </w:r>
      <w:r w:rsidR="00BE66A2" w:rsidRPr="00C64DCF">
        <w:rPr>
          <w:rFonts w:ascii="Poppins Light" w:hAnsi="Poppins Light" w:cs="Poppins Light"/>
          <w:bCs/>
          <w:noProof/>
        </w:rPr>
        <w:t>aba anônima</w:t>
      </w:r>
      <w:r w:rsidRPr="00C64DCF">
        <w:rPr>
          <w:rFonts w:ascii="Poppins Light" w:hAnsi="Poppins Light" w:cs="Poppins Light"/>
          <w:bCs/>
          <w:noProof/>
        </w:rPr>
        <w:t xml:space="preserve"> - a</w:t>
      </w:r>
      <w:r w:rsidR="00BE66A2" w:rsidRPr="00C64DCF">
        <w:rPr>
          <w:rFonts w:ascii="Poppins Light" w:hAnsi="Poppins Light" w:cs="Poppins Light"/>
          <w:bCs/>
          <w:noProof/>
        </w:rPr>
        <w:t>gora o arquivo vai abrir.</w:t>
      </w:r>
    </w:p>
    <w:p w14:paraId="13762B40" w14:textId="77777777" w:rsidR="000C5B2E" w:rsidRPr="00C64DCF" w:rsidRDefault="000C5B2E" w:rsidP="000C5B2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018FF6E" w14:textId="657C13C6" w:rsidR="000C5B2E" w:rsidRPr="00C64DCF" w:rsidRDefault="000C5B2E" w:rsidP="000432EB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drawing>
          <wp:inline distT="0" distB="0" distL="0" distR="0" wp14:anchorId="640F8F9C" wp14:editId="296956A8">
            <wp:extent cx="3619500" cy="1802052"/>
            <wp:effectExtent l="0" t="0" r="0" b="8255"/>
            <wp:docPr id="868992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92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1322" cy="18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3BFE" w14:textId="1B18F290" w:rsidR="000432EB" w:rsidRPr="00C64DCF" w:rsidRDefault="00D81DEF" w:rsidP="000432E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C64DCF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3064D2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5FE892E2" w14:textId="07B6CB05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C0B1173" w14:textId="72A522D6" w:rsidR="00BE66A2" w:rsidRPr="00C64DCF" w:rsidRDefault="000432EB" w:rsidP="002F64AE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Etapa 0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3 – Controle de </w:t>
      </w: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a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cesso na </w:t>
      </w:r>
      <w:r w:rsidRPr="00C64DCF">
        <w:rPr>
          <w:rFonts w:ascii="Poppins Light" w:hAnsi="Poppins Light" w:cs="Poppins Light"/>
          <w:b/>
          <w:bCs/>
          <w:noProof/>
          <w:sz w:val="28"/>
          <w:szCs w:val="28"/>
        </w:rPr>
        <w:t>p</w:t>
      </w:r>
      <w:r w:rsidR="00BE66A2" w:rsidRPr="00C64DCF">
        <w:rPr>
          <w:rFonts w:ascii="Poppins Light" w:hAnsi="Poppins Light" w:cs="Poppins Light"/>
          <w:b/>
          <w:bCs/>
          <w:noProof/>
          <w:sz w:val="28"/>
          <w:szCs w:val="28"/>
        </w:rPr>
        <w:t>asta</w:t>
      </w:r>
    </w:p>
    <w:p w14:paraId="2FA95F8A" w14:textId="77777777" w:rsidR="00BE66A2" w:rsidRPr="00C64DCF" w:rsidRDefault="00BE66A2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Pasta: Semana 13 – Projeto Colaborativo</w:t>
      </w:r>
    </w:p>
    <w:p w14:paraId="0FC30727" w14:textId="476BD4F3" w:rsidR="00BE66A2" w:rsidRPr="00C64DCF" w:rsidRDefault="00BE66A2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lastRenderedPageBreak/>
        <w:t>Arquivos: todos</w:t>
      </w:r>
    </w:p>
    <w:p w14:paraId="34759FC4" w14:textId="77777777" w:rsidR="000432EB" w:rsidRPr="00C64DCF" w:rsidRDefault="000432EB" w:rsidP="000432EB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7F62AB9" w14:textId="77777777" w:rsidR="00BE66A2" w:rsidRPr="00C64DCF" w:rsidRDefault="00BE66A2" w:rsidP="000432EB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drawing>
          <wp:inline distT="0" distB="0" distL="0" distR="0" wp14:anchorId="2C07D249" wp14:editId="4E7893FC">
            <wp:extent cx="3352800" cy="2331155"/>
            <wp:effectExtent l="0" t="0" r="0" b="0"/>
            <wp:docPr id="54339514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5147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089" cy="235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8EAA" w14:textId="271E36E3" w:rsidR="000432EB" w:rsidRPr="00C64DCF" w:rsidRDefault="00D81DEF" w:rsidP="000432E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C64DCF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3064D2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4C3EAFD0" w14:textId="77777777" w:rsidR="000432EB" w:rsidRPr="00C64DCF" w:rsidRDefault="000432EB" w:rsidP="000432EB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</w:p>
    <w:p w14:paraId="49D1E6F4" w14:textId="0A974195" w:rsidR="00BE66A2" w:rsidRPr="00C64DCF" w:rsidRDefault="00BE66A2" w:rsidP="002F64AE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98F8B2A" w14:textId="31383FD7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C64DCF">
        <w:rPr>
          <w:rFonts w:ascii="Poppins Light" w:hAnsi="Poppins Light" w:cs="Poppins Light"/>
          <w:b/>
          <w:bCs/>
          <w:noProof/>
        </w:rPr>
        <w:t>Compartilhar a pasta</w:t>
      </w:r>
    </w:p>
    <w:p w14:paraId="2B77B3F1" w14:textId="77777777" w:rsidR="000432EB" w:rsidRPr="00C64DCF" w:rsidRDefault="00BE66A2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No Google Drive</w:t>
      </w:r>
      <w:r w:rsidR="000432EB" w:rsidRPr="00C64DCF">
        <w:rPr>
          <w:rFonts w:ascii="Poppins Light" w:hAnsi="Poppins Light" w:cs="Poppins Light"/>
          <w:bCs/>
          <w:noProof/>
        </w:rPr>
        <w:t>, clique na seta ao lado do nome da pasta.</w:t>
      </w:r>
    </w:p>
    <w:p w14:paraId="3FED3A22" w14:textId="77777777" w:rsidR="000432EB" w:rsidRPr="00C64DCF" w:rsidRDefault="000432EB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Clique em “Compartilhar”/”Partilhar”.</w:t>
      </w:r>
    </w:p>
    <w:p w14:paraId="490422AF" w14:textId="71EBE3D2" w:rsidR="00BE66A2" w:rsidRPr="00C64DCF" w:rsidRDefault="000432EB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Adicione dois colegas que não possuem acesso à essa pasta, já definindo suas permissões:</w:t>
      </w:r>
    </w:p>
    <w:p w14:paraId="3EB377E7" w14:textId="77777777" w:rsidR="00BE66A2" w:rsidRPr="00C64DCF" w:rsidRDefault="00BE66A2">
      <w:pPr>
        <w:pStyle w:val="PargrafodaLista"/>
        <w:numPr>
          <w:ilvl w:val="1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Colega A </w:t>
      </w:r>
      <w:r w:rsidRPr="00C64DCF">
        <w:rPr>
          <w:bCs/>
          <w:noProof/>
        </w:rPr>
        <w:t>→</w:t>
      </w:r>
      <w:r w:rsidRPr="00C64DCF">
        <w:rPr>
          <w:rFonts w:ascii="Poppins Light" w:hAnsi="Poppins Light" w:cs="Poppins Light"/>
          <w:bCs/>
          <w:noProof/>
        </w:rPr>
        <w:t xml:space="preserve"> </w:t>
      </w:r>
      <w:r w:rsidRPr="00C64DCF">
        <w:rPr>
          <w:rFonts w:ascii="Poppins Light" w:hAnsi="Poppins Light" w:cs="Poppins Light"/>
          <w:b/>
          <w:bCs/>
          <w:noProof/>
        </w:rPr>
        <w:t>Editor</w:t>
      </w:r>
    </w:p>
    <w:p w14:paraId="6015B347" w14:textId="77777777" w:rsidR="000432EB" w:rsidRPr="00C64DCF" w:rsidRDefault="00BE66A2">
      <w:pPr>
        <w:pStyle w:val="PargrafodaLista"/>
        <w:numPr>
          <w:ilvl w:val="1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 xml:space="preserve">Colega B </w:t>
      </w:r>
      <w:r w:rsidRPr="00C64DCF">
        <w:rPr>
          <w:bCs/>
          <w:noProof/>
        </w:rPr>
        <w:t>→</w:t>
      </w:r>
      <w:r w:rsidRPr="00C64DCF">
        <w:rPr>
          <w:rFonts w:ascii="Poppins Light" w:hAnsi="Poppins Light" w:cs="Poppins Light"/>
          <w:bCs/>
          <w:noProof/>
        </w:rPr>
        <w:t xml:space="preserve"> </w:t>
      </w:r>
      <w:r w:rsidRPr="00C64DCF">
        <w:rPr>
          <w:rFonts w:ascii="Poppins Light" w:hAnsi="Poppins Light" w:cs="Poppins Light"/>
          <w:b/>
          <w:bCs/>
          <w:noProof/>
        </w:rPr>
        <w:t>Leitor</w:t>
      </w:r>
    </w:p>
    <w:p w14:paraId="370ABEF9" w14:textId="77777777" w:rsidR="000432EB" w:rsidRPr="00C64DCF" w:rsidRDefault="000432EB" w:rsidP="000432EB">
      <w:pPr>
        <w:spacing w:line="276" w:lineRule="auto"/>
        <w:ind w:left="360"/>
        <w:rPr>
          <w:rFonts w:ascii="Poppins Light" w:hAnsi="Poppins Light" w:cs="Poppins Light"/>
          <w:bCs/>
          <w:noProof/>
        </w:rPr>
      </w:pPr>
    </w:p>
    <w:p w14:paraId="07D34448" w14:textId="4B131B4A" w:rsidR="000432EB" w:rsidRPr="00C64DCF" w:rsidRDefault="000432EB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Peça aos colegas que testem o compartilhamento:</w:t>
      </w:r>
    </w:p>
    <w:p w14:paraId="740C0FE5" w14:textId="4842064D" w:rsidR="00BE66A2" w:rsidRPr="00C64DCF" w:rsidRDefault="00BE66A2" w:rsidP="00477759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77759" w:rsidRPr="00C64DCF" w14:paraId="52DE2EB3" w14:textId="77777777" w:rsidTr="001231F0">
        <w:tc>
          <w:tcPr>
            <w:tcW w:w="9629" w:type="dxa"/>
            <w:vAlign w:val="center"/>
          </w:tcPr>
          <w:p w14:paraId="7CD4DEE4" w14:textId="77777777" w:rsidR="00477759" w:rsidRPr="00C64DCF" w:rsidRDefault="00477759" w:rsidP="00477759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Você deverá observar que:</w:t>
            </w:r>
          </w:p>
          <w:p w14:paraId="5A3E2B7B" w14:textId="667DA2A1" w:rsidR="00477759" w:rsidRPr="00C64DCF" w:rsidRDefault="00477759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Colega A deve editar arquivos.</w:t>
            </w:r>
          </w:p>
          <w:p w14:paraId="5512F217" w14:textId="1E16FFF4" w:rsidR="00477759" w:rsidRPr="00C64DCF" w:rsidRDefault="00477759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Colega B deve apenas visualizar.</w:t>
            </w:r>
          </w:p>
        </w:tc>
      </w:tr>
    </w:tbl>
    <w:p w14:paraId="55544EB5" w14:textId="77777777" w:rsidR="000432EB" w:rsidRPr="00C64DCF" w:rsidRDefault="000432EB" w:rsidP="002F64AE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0DCAAF0B" w14:textId="2CD07CE6" w:rsidR="00BE66A2" w:rsidRPr="00C64DCF" w:rsidRDefault="00BE66A2" w:rsidP="002F64AE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C64DCF">
        <w:rPr>
          <w:rFonts w:ascii="Poppins Light" w:hAnsi="Poppins Light" w:cs="Poppins Light"/>
          <w:b/>
          <w:bCs/>
          <w:noProof/>
        </w:rPr>
        <w:t>Remover acesso de um arquivo específico</w:t>
      </w:r>
    </w:p>
    <w:p w14:paraId="2C949164" w14:textId="77777777" w:rsidR="00477759" w:rsidRPr="00C64DCF" w:rsidRDefault="00477759" w:rsidP="00477759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6009339" w14:textId="4D2C5B43" w:rsidR="00477759" w:rsidRPr="00C64DCF" w:rsidRDefault="00477759" w:rsidP="00477759">
      <w:p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Esta ação pode ser feita abrindo o arquivo ou clicando nos três pontinhos à direita do arquivo dentr</w:t>
      </w:r>
      <w:r w:rsidR="003064D2">
        <w:rPr>
          <w:rFonts w:ascii="Poppins Light" w:hAnsi="Poppins Light" w:cs="Poppins Light"/>
          <w:bCs/>
          <w:noProof/>
        </w:rPr>
        <w:t>o</w:t>
      </w:r>
      <w:r w:rsidRPr="00C64DCF">
        <w:rPr>
          <w:rFonts w:ascii="Poppins Light" w:hAnsi="Poppins Light" w:cs="Poppins Light"/>
          <w:bCs/>
          <w:noProof/>
        </w:rPr>
        <w:t xml:space="preserve"> da pasta. </w:t>
      </w:r>
    </w:p>
    <w:p w14:paraId="33A9ED5F" w14:textId="4AFF9F43" w:rsidR="00BE66A2" w:rsidRPr="00C64DCF" w:rsidRDefault="00477759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lastRenderedPageBreak/>
        <w:t xml:space="preserve">No caso, realize no arquivo: </w:t>
      </w:r>
      <w:r w:rsidR="00BE66A2" w:rsidRPr="00C64DCF">
        <w:rPr>
          <w:rFonts w:ascii="Poppins Light" w:hAnsi="Poppins Light" w:cs="Poppins Light"/>
          <w:bCs/>
          <w:noProof/>
        </w:rPr>
        <w:t>Aula 1 – Documento Colaborativo.</w:t>
      </w:r>
    </w:p>
    <w:p w14:paraId="4C0033FD" w14:textId="77777777" w:rsidR="00477759" w:rsidRPr="00C64DCF" w:rsidRDefault="00477759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Clique em “Compartilhar”/”Partilhar”.</w:t>
      </w:r>
    </w:p>
    <w:p w14:paraId="72B0CD2A" w14:textId="77777777" w:rsidR="00477759" w:rsidRPr="00C64DCF" w:rsidRDefault="00BE66A2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Remov</w:t>
      </w:r>
      <w:r w:rsidR="00477759" w:rsidRPr="00C64DCF">
        <w:rPr>
          <w:rFonts w:ascii="Poppins Light" w:hAnsi="Poppins Light" w:cs="Poppins Light"/>
          <w:bCs/>
          <w:noProof/>
        </w:rPr>
        <w:t>a</w:t>
      </w:r>
      <w:r w:rsidRPr="00C64DCF">
        <w:rPr>
          <w:rFonts w:ascii="Poppins Light" w:hAnsi="Poppins Light" w:cs="Poppins Light"/>
          <w:bCs/>
          <w:noProof/>
        </w:rPr>
        <w:t xml:space="preserve"> o acesso do </w:t>
      </w:r>
      <w:r w:rsidR="00477759" w:rsidRPr="00C64DCF">
        <w:rPr>
          <w:rFonts w:ascii="Poppins Light" w:hAnsi="Poppins Light" w:cs="Poppins Light"/>
          <w:bCs/>
          <w:noProof/>
        </w:rPr>
        <w:t>“</w:t>
      </w:r>
      <w:r w:rsidRPr="00C64DCF">
        <w:rPr>
          <w:rFonts w:ascii="Poppins Light" w:hAnsi="Poppins Light" w:cs="Poppins Light"/>
          <w:bCs/>
          <w:noProof/>
        </w:rPr>
        <w:t>Colega A</w:t>
      </w:r>
      <w:r w:rsidR="00477759" w:rsidRPr="00C64DCF">
        <w:rPr>
          <w:rFonts w:ascii="Poppins Light" w:hAnsi="Poppins Light" w:cs="Poppins Light"/>
          <w:bCs/>
          <w:noProof/>
        </w:rPr>
        <w:t xml:space="preserve">” </w:t>
      </w:r>
      <w:r w:rsidRPr="00C64DCF">
        <w:rPr>
          <w:rFonts w:ascii="Poppins Light" w:hAnsi="Poppins Light" w:cs="Poppins Light"/>
          <w:bCs/>
          <w:noProof/>
        </w:rPr>
        <w:t>somente desse arquivo.</w:t>
      </w:r>
    </w:p>
    <w:p w14:paraId="548C2465" w14:textId="39B5E70B" w:rsidR="00BE66A2" w:rsidRPr="00C64DCF" w:rsidRDefault="00477759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C64DCF">
        <w:rPr>
          <w:rFonts w:ascii="Poppins Light" w:hAnsi="Poppins Light" w:cs="Poppins Light"/>
          <w:bCs/>
          <w:noProof/>
        </w:rPr>
        <w:t>Peça aos colegas para t</w:t>
      </w:r>
      <w:r w:rsidR="00BE66A2" w:rsidRPr="00C64DCF">
        <w:rPr>
          <w:rFonts w:ascii="Poppins Light" w:hAnsi="Poppins Light" w:cs="Poppins Light"/>
          <w:bCs/>
          <w:noProof/>
        </w:rPr>
        <w:t>estar</w:t>
      </w:r>
      <w:r w:rsidRPr="00C64DCF">
        <w:rPr>
          <w:rFonts w:ascii="Poppins Light" w:hAnsi="Poppins Light" w:cs="Poppins Light"/>
          <w:bCs/>
          <w:noProof/>
        </w:rPr>
        <w:t>em</w:t>
      </w:r>
      <w:r w:rsidR="00BE66A2" w:rsidRPr="00C64DCF">
        <w:rPr>
          <w:rFonts w:ascii="Poppins Light" w:hAnsi="Poppins Light" w:cs="Poppins Light"/>
          <w:bCs/>
          <w:noProof/>
        </w:rPr>
        <w:t xml:space="preserve"> novamente</w:t>
      </w:r>
      <w:r w:rsidRPr="00C64DCF">
        <w:rPr>
          <w:rFonts w:ascii="Poppins Light" w:hAnsi="Poppins Light" w:cs="Poppins Light"/>
          <w:bCs/>
          <w:noProof/>
        </w:rPr>
        <w:t>, abrindo o arquivo in</w:t>
      </w:r>
      <w:r w:rsidR="003064D2">
        <w:rPr>
          <w:rFonts w:ascii="Poppins Light" w:hAnsi="Poppins Light" w:cs="Poppins Light"/>
          <w:bCs/>
          <w:noProof/>
        </w:rPr>
        <w:t>d</w:t>
      </w:r>
      <w:r w:rsidRPr="00C64DCF">
        <w:rPr>
          <w:rFonts w:ascii="Poppins Light" w:hAnsi="Poppins Light" w:cs="Poppins Light"/>
          <w:bCs/>
          <w:noProof/>
        </w:rPr>
        <w:t>icado e os demais.</w:t>
      </w:r>
    </w:p>
    <w:p w14:paraId="6D892BDD" w14:textId="77777777" w:rsidR="00477759" w:rsidRPr="00C64DCF" w:rsidRDefault="00477759" w:rsidP="00477759">
      <w:pPr>
        <w:spacing w:line="276" w:lineRule="auto"/>
        <w:ind w:left="360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77759" w:rsidRPr="00C64DCF" w14:paraId="0925D5AC" w14:textId="77777777" w:rsidTr="001231F0">
        <w:tc>
          <w:tcPr>
            <w:tcW w:w="9629" w:type="dxa"/>
            <w:vAlign w:val="center"/>
          </w:tcPr>
          <w:p w14:paraId="5815CBA5" w14:textId="77777777" w:rsidR="00477759" w:rsidRPr="00C64DCF" w:rsidRDefault="00477759" w:rsidP="001231F0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Você deverá observar que:</w:t>
            </w:r>
          </w:p>
          <w:p w14:paraId="2343BA47" w14:textId="77777777" w:rsidR="00477759" w:rsidRPr="00C64DCF" w:rsidRDefault="00477759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Colega A não acessa mais o Docs.</w:t>
            </w:r>
          </w:p>
          <w:p w14:paraId="784DEF8F" w14:textId="77777777" w:rsidR="00477759" w:rsidRPr="00C64DCF" w:rsidRDefault="00477759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Colega A segue acessando os outros arquivos.</w:t>
            </w:r>
          </w:p>
          <w:p w14:paraId="3FD27D83" w14:textId="6096AFCE" w:rsidR="00477759" w:rsidRPr="00C64DCF" w:rsidRDefault="00477759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C64DCF">
              <w:rPr>
                <w:rFonts w:ascii="Poppins Light" w:hAnsi="Poppins Light" w:cs="Poppins Light"/>
                <w:bCs/>
                <w:noProof/>
              </w:rPr>
              <w:t>Colega B permanece como Leitor.</w:t>
            </w:r>
          </w:p>
        </w:tc>
      </w:tr>
    </w:tbl>
    <w:p w14:paraId="7BBC0B7E" w14:textId="77777777" w:rsidR="00477759" w:rsidRPr="00C64DCF" w:rsidRDefault="00477759" w:rsidP="00477759">
      <w:pPr>
        <w:spacing w:line="276" w:lineRule="auto"/>
        <w:rPr>
          <w:rFonts w:ascii="Poppins Light" w:hAnsi="Poppins Light" w:cs="Poppins Light"/>
          <w:bCs/>
          <w:noProof/>
        </w:rPr>
      </w:pPr>
    </w:p>
    <w:sectPr w:rsidR="00477759" w:rsidRPr="00C64DCF" w:rsidSect="00553CA2">
      <w:headerReference w:type="default" r:id="rId15"/>
      <w:footerReference w:type="even" r:id="rId16"/>
      <w:footerReference w:type="default" r:id="rId17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0C15B" w14:textId="77777777" w:rsidR="000444E8" w:rsidRDefault="000444E8">
      <w:r>
        <w:separator/>
      </w:r>
    </w:p>
  </w:endnote>
  <w:endnote w:type="continuationSeparator" w:id="0">
    <w:p w14:paraId="26F0A85F" w14:textId="77777777" w:rsidR="000444E8" w:rsidRDefault="000444E8">
      <w:r>
        <w:continuationSeparator/>
      </w:r>
    </w:p>
  </w:endnote>
  <w:endnote w:type="continuationNotice" w:id="1">
    <w:p w14:paraId="0F3FBF3C" w14:textId="77777777" w:rsidR="000444E8" w:rsidRDefault="000444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477418299"/>
              <w:docPartObj>
                <w:docPartGallery w:val="Page Numbers (Top of Page)"/>
                <w:docPartUnique/>
              </w:docPartObj>
            </w:sdtPr>
            <w:sdtEndPr/>
            <w:sdtContent>
              <w:p w14:paraId="536CC7D5" w14:textId="77777777" w:rsidR="00C64DCF" w:rsidRDefault="00C64DCF" w:rsidP="00C64DCF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0F3B2A5F" w14:textId="77777777" w:rsidR="00C64DCF" w:rsidRPr="00105758" w:rsidRDefault="00C64DCF" w:rsidP="00C64DCF">
                <w:pPr>
                  <w:pStyle w:val="Rodap"/>
                  <w:rPr>
                    <w:rFonts w:ascii="Poppins" w:hAnsi="Poppins" w:cs="Poppins"/>
                    <w:sz w:val="20"/>
                    <w:szCs w:val="20"/>
                  </w:rPr>
                </w:pP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[INTRODUÇÃO À INFORMÁTICA]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ab/>
                  <w:t>[FERRAMENTAS DE ESCRITÓRIO III]</w:t>
                </w:r>
              </w:p>
              <w:p w14:paraId="214D1726" w14:textId="33F2C311" w:rsidR="00E227A8" w:rsidRPr="00E227A8" w:rsidRDefault="00C64DCF" w:rsidP="00C64DCF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2B089B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6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2B089B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F5172F" w14:textId="77777777" w:rsidR="000444E8" w:rsidRDefault="000444E8">
      <w:r>
        <w:separator/>
      </w:r>
    </w:p>
  </w:footnote>
  <w:footnote w:type="continuationSeparator" w:id="0">
    <w:p w14:paraId="5CB4654A" w14:textId="77777777" w:rsidR="000444E8" w:rsidRDefault="000444E8">
      <w:r>
        <w:continuationSeparator/>
      </w:r>
    </w:p>
  </w:footnote>
  <w:footnote w:type="continuationNotice" w:id="1">
    <w:p w14:paraId="57833BC7" w14:textId="77777777" w:rsidR="000444E8" w:rsidRDefault="000444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A140D"/>
    <w:multiLevelType w:val="hybridMultilevel"/>
    <w:tmpl w:val="B7302D6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D0EE4"/>
    <w:multiLevelType w:val="hybridMultilevel"/>
    <w:tmpl w:val="ED4E9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82A45"/>
    <w:multiLevelType w:val="multilevel"/>
    <w:tmpl w:val="B45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47B35"/>
    <w:multiLevelType w:val="multilevel"/>
    <w:tmpl w:val="F926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36830"/>
    <w:multiLevelType w:val="multilevel"/>
    <w:tmpl w:val="B45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1B363F2"/>
    <w:multiLevelType w:val="multilevel"/>
    <w:tmpl w:val="91EC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04D37"/>
    <w:multiLevelType w:val="hybridMultilevel"/>
    <w:tmpl w:val="172AF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0373F"/>
    <w:multiLevelType w:val="multilevel"/>
    <w:tmpl w:val="1B0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868C2"/>
    <w:multiLevelType w:val="hybridMultilevel"/>
    <w:tmpl w:val="51CE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F3B32"/>
    <w:multiLevelType w:val="multilevel"/>
    <w:tmpl w:val="B45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A0EEE"/>
    <w:multiLevelType w:val="hybridMultilevel"/>
    <w:tmpl w:val="C0FE72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31E90"/>
    <w:multiLevelType w:val="multilevel"/>
    <w:tmpl w:val="7EDA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E1974"/>
    <w:multiLevelType w:val="multilevel"/>
    <w:tmpl w:val="7D08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11"/>
  </w:num>
  <w:num w:numId="5">
    <w:abstractNumId w:val="12"/>
  </w:num>
  <w:num w:numId="6">
    <w:abstractNumId w:val="3"/>
  </w:num>
  <w:num w:numId="7">
    <w:abstractNumId w:val="13"/>
  </w:num>
  <w:num w:numId="8">
    <w:abstractNumId w:val="9"/>
  </w:num>
  <w:num w:numId="9">
    <w:abstractNumId w:val="0"/>
  </w:num>
  <w:num w:numId="10">
    <w:abstractNumId w:val="2"/>
  </w:num>
  <w:num w:numId="11">
    <w:abstractNumId w:val="10"/>
  </w:num>
  <w:num w:numId="12">
    <w:abstractNumId w:val="8"/>
  </w:num>
  <w:num w:numId="13">
    <w:abstractNumId w:val="6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12C76"/>
    <w:rsid w:val="000278D8"/>
    <w:rsid w:val="000432EB"/>
    <w:rsid w:val="000444E8"/>
    <w:rsid w:val="00093C5A"/>
    <w:rsid w:val="000A4E65"/>
    <w:rsid w:val="000C5B2E"/>
    <w:rsid w:val="000C6619"/>
    <w:rsid w:val="000F7DE9"/>
    <w:rsid w:val="00124756"/>
    <w:rsid w:val="00160195"/>
    <w:rsid w:val="001A2D86"/>
    <w:rsid w:val="001A32C9"/>
    <w:rsid w:val="001A6BCE"/>
    <w:rsid w:val="001C335A"/>
    <w:rsid w:val="001E7BC0"/>
    <w:rsid w:val="002344C7"/>
    <w:rsid w:val="002372B1"/>
    <w:rsid w:val="00252F67"/>
    <w:rsid w:val="00256D8D"/>
    <w:rsid w:val="002632D3"/>
    <w:rsid w:val="00264B6B"/>
    <w:rsid w:val="002714B4"/>
    <w:rsid w:val="00294F67"/>
    <w:rsid w:val="002A6788"/>
    <w:rsid w:val="002B089B"/>
    <w:rsid w:val="002C6EC9"/>
    <w:rsid w:val="002D1A6D"/>
    <w:rsid w:val="002D51E3"/>
    <w:rsid w:val="002E1F40"/>
    <w:rsid w:val="002E6314"/>
    <w:rsid w:val="002F3DF8"/>
    <w:rsid w:val="002F64AE"/>
    <w:rsid w:val="003009B4"/>
    <w:rsid w:val="003031BD"/>
    <w:rsid w:val="003064D2"/>
    <w:rsid w:val="00325634"/>
    <w:rsid w:val="003365AE"/>
    <w:rsid w:val="00364A75"/>
    <w:rsid w:val="00367C72"/>
    <w:rsid w:val="003C032E"/>
    <w:rsid w:val="003D71CA"/>
    <w:rsid w:val="00406F71"/>
    <w:rsid w:val="00436D2A"/>
    <w:rsid w:val="00443D87"/>
    <w:rsid w:val="00454835"/>
    <w:rsid w:val="00464B32"/>
    <w:rsid w:val="00477759"/>
    <w:rsid w:val="00491188"/>
    <w:rsid w:val="00491C71"/>
    <w:rsid w:val="004B37E7"/>
    <w:rsid w:val="004B66A3"/>
    <w:rsid w:val="004E713D"/>
    <w:rsid w:val="0054497C"/>
    <w:rsid w:val="0054587F"/>
    <w:rsid w:val="005517B2"/>
    <w:rsid w:val="00553CA2"/>
    <w:rsid w:val="00585F34"/>
    <w:rsid w:val="005916D7"/>
    <w:rsid w:val="00597FEA"/>
    <w:rsid w:val="005A5A09"/>
    <w:rsid w:val="005E3329"/>
    <w:rsid w:val="005E4165"/>
    <w:rsid w:val="005F74BB"/>
    <w:rsid w:val="0060776C"/>
    <w:rsid w:val="00610153"/>
    <w:rsid w:val="0063273B"/>
    <w:rsid w:val="00645D20"/>
    <w:rsid w:val="00676B29"/>
    <w:rsid w:val="00686F7C"/>
    <w:rsid w:val="00690CF6"/>
    <w:rsid w:val="006925D2"/>
    <w:rsid w:val="006B3AE9"/>
    <w:rsid w:val="006F13DA"/>
    <w:rsid w:val="007671B4"/>
    <w:rsid w:val="00773A8C"/>
    <w:rsid w:val="0078262D"/>
    <w:rsid w:val="007B6ABF"/>
    <w:rsid w:val="00814E58"/>
    <w:rsid w:val="00826837"/>
    <w:rsid w:val="0083474B"/>
    <w:rsid w:val="00841D59"/>
    <w:rsid w:val="00851368"/>
    <w:rsid w:val="008925A9"/>
    <w:rsid w:val="008B4C24"/>
    <w:rsid w:val="008E77FC"/>
    <w:rsid w:val="008F775A"/>
    <w:rsid w:val="0092769D"/>
    <w:rsid w:val="00966015"/>
    <w:rsid w:val="00983CF9"/>
    <w:rsid w:val="009B33B6"/>
    <w:rsid w:val="009C7A2F"/>
    <w:rsid w:val="00A85983"/>
    <w:rsid w:val="00AA319D"/>
    <w:rsid w:val="00AA60A0"/>
    <w:rsid w:val="00AD78A6"/>
    <w:rsid w:val="00AE410A"/>
    <w:rsid w:val="00B16669"/>
    <w:rsid w:val="00B45591"/>
    <w:rsid w:val="00B758BF"/>
    <w:rsid w:val="00B93DFB"/>
    <w:rsid w:val="00BA6A76"/>
    <w:rsid w:val="00BD6145"/>
    <w:rsid w:val="00BE66A2"/>
    <w:rsid w:val="00BF332E"/>
    <w:rsid w:val="00C12E4A"/>
    <w:rsid w:val="00C1352D"/>
    <w:rsid w:val="00C42339"/>
    <w:rsid w:val="00C4723D"/>
    <w:rsid w:val="00C51FF5"/>
    <w:rsid w:val="00C6070E"/>
    <w:rsid w:val="00C62CE1"/>
    <w:rsid w:val="00C64DCF"/>
    <w:rsid w:val="00CA4523"/>
    <w:rsid w:val="00CC2A45"/>
    <w:rsid w:val="00CC566D"/>
    <w:rsid w:val="00CE22E1"/>
    <w:rsid w:val="00CF76E4"/>
    <w:rsid w:val="00D03B93"/>
    <w:rsid w:val="00D05B9C"/>
    <w:rsid w:val="00D156CB"/>
    <w:rsid w:val="00D24C11"/>
    <w:rsid w:val="00D553AB"/>
    <w:rsid w:val="00D60F22"/>
    <w:rsid w:val="00D61A8F"/>
    <w:rsid w:val="00D81DEF"/>
    <w:rsid w:val="00DD5204"/>
    <w:rsid w:val="00DE0C0D"/>
    <w:rsid w:val="00E10D86"/>
    <w:rsid w:val="00E227A8"/>
    <w:rsid w:val="00E400A6"/>
    <w:rsid w:val="00E71901"/>
    <w:rsid w:val="00E73E76"/>
    <w:rsid w:val="00E77AF3"/>
    <w:rsid w:val="00EA3B37"/>
    <w:rsid w:val="00EF47B1"/>
    <w:rsid w:val="00EF4AFE"/>
    <w:rsid w:val="00F044D7"/>
    <w:rsid w:val="00F472E5"/>
    <w:rsid w:val="00F51FEF"/>
    <w:rsid w:val="00F52AA0"/>
    <w:rsid w:val="00F57059"/>
    <w:rsid w:val="00F7022C"/>
    <w:rsid w:val="00FC4787"/>
    <w:rsid w:val="00FC63F8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32EB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64</TotalTime>
  <Pages>7</Pages>
  <Words>849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20</cp:revision>
  <cp:lastPrinted>2006-08-31T06:40:00Z</cp:lastPrinted>
  <dcterms:created xsi:type="dcterms:W3CDTF">2026-01-03T13:01:00Z</dcterms:created>
  <dcterms:modified xsi:type="dcterms:W3CDTF">2026-02-24T14:06:00Z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