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04971523" w:rsidR="0060776C" w:rsidRPr="009E5AF5" w:rsidRDefault="00610153" w:rsidP="009E5AF5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9E5AF5">
        <w:rPr>
          <w:rFonts w:ascii="Poppins" w:hAnsi="Poppins" w:cs="Poppins"/>
          <w:b/>
          <w:bCs/>
          <w:noProof/>
          <w:sz w:val="32"/>
          <w:szCs w:val="32"/>
        </w:rPr>
        <w:t>Colaboração, versionamento e integração</w:t>
      </w:r>
    </w:p>
    <w:p w14:paraId="65650FF6" w14:textId="77777777" w:rsidR="0060776C" w:rsidRPr="00A926FF" w:rsidRDefault="0060776C" w:rsidP="00A926FF">
      <w:pPr>
        <w:spacing w:line="276" w:lineRule="auto"/>
        <w:rPr>
          <w:rFonts w:ascii="Poppins" w:hAnsi="Poppins" w:cs="Poppins"/>
          <w:sz w:val="22"/>
          <w:szCs w:val="22"/>
          <w:u w:val="single"/>
        </w:rPr>
      </w:pPr>
    </w:p>
    <w:p w14:paraId="161369BA" w14:textId="099EB4B8" w:rsidR="00E227A8" w:rsidRPr="00A926FF" w:rsidRDefault="00E227A8" w:rsidP="00A926FF">
      <w:pPr>
        <w:spacing w:line="276" w:lineRule="auto"/>
        <w:rPr>
          <w:rFonts w:ascii="Poppins" w:hAnsi="Poppins" w:cs="Poppins"/>
          <w:b/>
          <w:bCs/>
          <w:noProof/>
          <w:sz w:val="28"/>
          <w:szCs w:val="28"/>
        </w:rPr>
      </w:pPr>
      <w:r w:rsidRPr="00A926FF">
        <w:rPr>
          <w:rFonts w:ascii="Poppins" w:hAnsi="Poppins" w:cs="Poppins"/>
          <w:b/>
          <w:bCs/>
          <w:noProof/>
          <w:sz w:val="28"/>
          <w:szCs w:val="28"/>
        </w:rPr>
        <w:t>Objetivo</w:t>
      </w:r>
    </w:p>
    <w:p w14:paraId="01070306" w14:textId="21B74C66" w:rsidR="00E227A8" w:rsidRPr="009E5AF5" w:rsidRDefault="00610153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Aplicar o conceito de Google Docs, Google Slides e </w:t>
      </w:r>
      <w:r w:rsidR="005B5690" w:rsidRPr="005B5690">
        <w:rPr>
          <w:rFonts w:ascii="Poppins Light" w:hAnsi="Poppins Light" w:cs="Poppins Light"/>
          <w:noProof/>
        </w:rPr>
        <w:t>Google Sheets</w:t>
      </w:r>
      <w:r w:rsidRPr="009E5AF5">
        <w:rPr>
          <w:rFonts w:ascii="Poppins Light" w:hAnsi="Poppins Light" w:cs="Poppins Light"/>
          <w:noProof/>
        </w:rPr>
        <w:t>.</w:t>
      </w:r>
    </w:p>
    <w:p w14:paraId="0A0D981D" w14:textId="77777777" w:rsidR="002714B4" w:rsidRPr="00A926FF" w:rsidRDefault="002714B4" w:rsidP="00A926FF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</w:p>
    <w:p w14:paraId="050BB83B" w14:textId="4B3D4F07" w:rsidR="00E227A8" w:rsidRPr="009E5AF5" w:rsidRDefault="00E227A8" w:rsidP="00A926FF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9E5AF5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5240BF30" w14:textId="583F05F2" w:rsidR="00D60F22" w:rsidRPr="009E5AF5" w:rsidRDefault="00D60F22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Computadores com acesso à internet</w:t>
      </w:r>
      <w:r w:rsidR="00317DDB">
        <w:rPr>
          <w:rFonts w:ascii="Poppins Light" w:hAnsi="Poppins Light" w:cs="Poppins Light"/>
          <w:noProof/>
        </w:rPr>
        <w:t>;</w:t>
      </w:r>
    </w:p>
    <w:p w14:paraId="18F37AA4" w14:textId="04D40C34" w:rsidR="00D60F22" w:rsidRPr="009E5AF5" w:rsidRDefault="00D60F22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Conta Google ativa para uso </w:t>
      </w:r>
      <w:r w:rsidR="00610153" w:rsidRPr="009E5AF5">
        <w:rPr>
          <w:rFonts w:ascii="Poppins Light" w:hAnsi="Poppins Light" w:cs="Poppins Light"/>
          <w:noProof/>
        </w:rPr>
        <w:t>das ferramentas online</w:t>
      </w:r>
      <w:r w:rsidR="00317DDB">
        <w:rPr>
          <w:rFonts w:ascii="Poppins Light" w:hAnsi="Poppins Light" w:cs="Poppins Light"/>
          <w:noProof/>
        </w:rPr>
        <w:t>;</w:t>
      </w:r>
    </w:p>
    <w:p w14:paraId="4FB4B620" w14:textId="77777777" w:rsidR="00D60F22" w:rsidRPr="009E5AF5" w:rsidRDefault="00D60F22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Projeção multimídia ou tela para demonstração.</w:t>
      </w:r>
    </w:p>
    <w:p w14:paraId="08004E8D" w14:textId="77777777" w:rsidR="00E227A8" w:rsidRDefault="00E227A8" w:rsidP="00A926FF">
      <w:pPr>
        <w:spacing w:line="276" w:lineRule="auto"/>
        <w:rPr>
          <w:rFonts w:ascii="Poppins" w:hAnsi="Poppins" w:cs="Poppins"/>
          <w:noProof/>
        </w:rPr>
      </w:pPr>
    </w:p>
    <w:p w14:paraId="1167A8A0" w14:textId="77777777" w:rsidR="00A926FF" w:rsidRPr="00A926FF" w:rsidRDefault="00A926FF" w:rsidP="00A926FF">
      <w:pPr>
        <w:spacing w:line="276" w:lineRule="auto"/>
        <w:rPr>
          <w:rFonts w:ascii="Poppins" w:hAnsi="Poppins" w:cs="Poppins"/>
          <w:noProof/>
        </w:rPr>
      </w:pPr>
    </w:p>
    <w:p w14:paraId="3983D7AC" w14:textId="55E4E0F6" w:rsidR="00610153" w:rsidRPr="009E5AF5" w:rsidRDefault="00610153" w:rsidP="00A926FF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9E5AF5">
        <w:rPr>
          <w:rFonts w:ascii="Poppins" w:hAnsi="Poppins" w:cs="Poppins"/>
          <w:b/>
          <w:noProof/>
          <w:sz w:val="32"/>
          <w:szCs w:val="32"/>
        </w:rPr>
        <w:t xml:space="preserve">Base </w:t>
      </w:r>
      <w:r w:rsidR="00317DDB">
        <w:rPr>
          <w:rFonts w:ascii="Poppins" w:hAnsi="Poppins" w:cs="Poppins"/>
          <w:b/>
          <w:noProof/>
          <w:sz w:val="32"/>
          <w:szCs w:val="32"/>
        </w:rPr>
        <w:t>t</w:t>
      </w:r>
      <w:r w:rsidRPr="009E5AF5">
        <w:rPr>
          <w:rFonts w:ascii="Poppins" w:hAnsi="Poppins" w:cs="Poppins"/>
          <w:b/>
          <w:noProof/>
          <w:sz w:val="32"/>
          <w:szCs w:val="32"/>
        </w:rPr>
        <w:t xml:space="preserve">eórica </w:t>
      </w:r>
    </w:p>
    <w:p w14:paraId="11F5B8A1" w14:textId="24509C30" w:rsidR="00610153" w:rsidRPr="009E5AF5" w:rsidRDefault="00A926FF" w:rsidP="00A926FF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E5AF5">
        <w:rPr>
          <w:rFonts w:ascii="Poppins Light" w:hAnsi="Poppins Light" w:cs="Poppins Light"/>
          <w:noProof/>
        </w:rPr>
        <w:t>Entendimento dos</w:t>
      </w:r>
      <w:r w:rsidR="00610153" w:rsidRPr="009E5AF5">
        <w:rPr>
          <w:rFonts w:ascii="Poppins Light" w:hAnsi="Poppins Light" w:cs="Poppins Light"/>
          <w:noProof/>
        </w:rPr>
        <w:t xml:space="preserve"> três pilares fundamentais do trabalho colaborativo digital: edição colaborativa, histórico de versões e ferramentas integradas entre Docs, Slides e Sheets.</w:t>
      </w:r>
    </w:p>
    <w:p w14:paraId="18CD5934" w14:textId="77777777" w:rsidR="00CE22E1" w:rsidRPr="009E5AF5" w:rsidRDefault="00CE22E1" w:rsidP="00A926FF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1AB8B57C" w14:textId="2FD5C983" w:rsidR="00610153" w:rsidRPr="009E5AF5" w:rsidRDefault="00661E0D" w:rsidP="00A926FF">
      <w:pPr>
        <w:spacing w:line="276" w:lineRule="auto"/>
        <w:rPr>
          <w:rFonts w:ascii="Poppins Light" w:hAnsi="Poppins Light" w:cs="Poppins Light"/>
          <w:b/>
          <w:noProof/>
        </w:rPr>
      </w:pPr>
      <w:r w:rsidRPr="009E5AF5">
        <w:rPr>
          <w:rFonts w:ascii="Poppins Light" w:hAnsi="Poppins Light" w:cs="Poppins Light"/>
          <w:b/>
          <w:noProof/>
        </w:rPr>
        <w:t>F</w:t>
      </w:r>
      <w:r w:rsidR="00610153" w:rsidRPr="009E5AF5">
        <w:rPr>
          <w:rFonts w:ascii="Poppins Light" w:hAnsi="Poppins Light" w:cs="Poppins Light"/>
          <w:b/>
          <w:noProof/>
        </w:rPr>
        <w:t xml:space="preserve">erramentas </w:t>
      </w:r>
      <w:r w:rsidRPr="009E5AF5">
        <w:rPr>
          <w:rFonts w:ascii="Poppins Light" w:hAnsi="Poppins Light" w:cs="Poppins Light"/>
          <w:b/>
          <w:noProof/>
        </w:rPr>
        <w:t>o</w:t>
      </w:r>
      <w:r w:rsidR="00610153" w:rsidRPr="009E5AF5">
        <w:rPr>
          <w:rFonts w:ascii="Poppins Light" w:hAnsi="Poppins Light" w:cs="Poppins Light"/>
          <w:b/>
          <w:noProof/>
        </w:rPr>
        <w:t>nline</w:t>
      </w:r>
    </w:p>
    <w:p w14:paraId="06E45650" w14:textId="77777777" w:rsidR="00661E0D" w:rsidRPr="009E5AF5" w:rsidRDefault="00661E0D" w:rsidP="00A926FF">
      <w:p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S</w:t>
      </w:r>
      <w:r w:rsidR="00610153" w:rsidRPr="009E5AF5">
        <w:rPr>
          <w:rFonts w:ascii="Poppins Light" w:hAnsi="Poppins Light" w:cs="Poppins Light"/>
          <w:bCs/>
          <w:noProof/>
        </w:rPr>
        <w:t xml:space="preserve">ão programas que funcionam diretamente na internet, sem precisar instalar nada no computador. </w:t>
      </w:r>
    </w:p>
    <w:p w14:paraId="4696F7EE" w14:textId="77777777" w:rsidR="00661E0D" w:rsidRPr="009E5AF5" w:rsidRDefault="00610153" w:rsidP="00A926FF">
      <w:p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 xml:space="preserve">Elas permitem criar, editar e compartilhar documentos, apresentações e planilhas de qualquer lugar, bastando ter uma conta e conexão à rede. </w:t>
      </w:r>
    </w:p>
    <w:p w14:paraId="7629B5CF" w14:textId="77777777" w:rsidR="00661E0D" w:rsidRPr="009E5AF5" w:rsidRDefault="00610153" w:rsidP="00A926FF">
      <w:p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 xml:space="preserve">Esse modelo é chamado de </w:t>
      </w:r>
      <w:r w:rsidRPr="009E5AF5">
        <w:rPr>
          <w:rFonts w:ascii="Poppins Light" w:hAnsi="Poppins Light" w:cs="Poppins Light"/>
          <w:b/>
          <w:noProof/>
        </w:rPr>
        <w:t>computação em nuvem</w:t>
      </w:r>
      <w:r w:rsidRPr="009E5AF5">
        <w:rPr>
          <w:rFonts w:ascii="Poppins Light" w:hAnsi="Poppins Light" w:cs="Poppins Light"/>
          <w:bCs/>
          <w:noProof/>
        </w:rPr>
        <w:t>, e tem como principais vantagens</w:t>
      </w:r>
      <w:r w:rsidR="00661E0D" w:rsidRPr="009E5AF5">
        <w:rPr>
          <w:rFonts w:ascii="Poppins Light" w:hAnsi="Poppins Light" w:cs="Poppins Light"/>
          <w:bCs/>
          <w:noProof/>
        </w:rPr>
        <w:t>:</w:t>
      </w:r>
    </w:p>
    <w:p w14:paraId="25E6D52A" w14:textId="48970E70" w:rsidR="00661E0D" w:rsidRPr="009E5AF5" w:rsidRDefault="00610153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o acesso remoto</w:t>
      </w:r>
      <w:r w:rsidR="00746677">
        <w:rPr>
          <w:rFonts w:ascii="Poppins Light" w:hAnsi="Poppins Light" w:cs="Poppins Light"/>
          <w:bCs/>
          <w:noProof/>
        </w:rPr>
        <w:t>;</w:t>
      </w:r>
      <w:r w:rsidRPr="009E5AF5">
        <w:rPr>
          <w:rFonts w:ascii="Poppins Light" w:hAnsi="Poppins Light" w:cs="Poppins Light"/>
          <w:bCs/>
          <w:noProof/>
        </w:rPr>
        <w:t xml:space="preserve"> </w:t>
      </w:r>
    </w:p>
    <w:p w14:paraId="223E77D5" w14:textId="53F48147" w:rsidR="00661E0D" w:rsidRPr="009E5AF5" w:rsidRDefault="00610153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o trabalho colaborativo</w:t>
      </w:r>
      <w:r w:rsidR="00746677">
        <w:rPr>
          <w:rFonts w:ascii="Poppins Light" w:hAnsi="Poppins Light" w:cs="Poppins Light"/>
          <w:bCs/>
          <w:noProof/>
        </w:rPr>
        <w:t>;</w:t>
      </w:r>
      <w:r w:rsidR="00746677" w:rsidRPr="009E5AF5">
        <w:rPr>
          <w:rFonts w:ascii="Poppins Light" w:hAnsi="Poppins Light" w:cs="Poppins Light"/>
          <w:bCs/>
          <w:noProof/>
        </w:rPr>
        <w:t xml:space="preserve"> </w:t>
      </w:r>
      <w:r w:rsidRPr="009E5AF5">
        <w:rPr>
          <w:rFonts w:ascii="Poppins Light" w:hAnsi="Poppins Light" w:cs="Poppins Light"/>
          <w:bCs/>
          <w:noProof/>
        </w:rPr>
        <w:t xml:space="preserve">e </w:t>
      </w:r>
    </w:p>
    <w:p w14:paraId="3B1703FB" w14:textId="5C0AB7EA" w:rsidR="00610153" w:rsidRPr="009E5AF5" w:rsidRDefault="00610153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o salvamento automático dos arquivos.</w:t>
      </w:r>
    </w:p>
    <w:p w14:paraId="6AB6A86E" w14:textId="77777777" w:rsidR="002714B4" w:rsidRPr="009E5AF5" w:rsidRDefault="002714B4" w:rsidP="00A926FF">
      <w:pPr>
        <w:spacing w:line="276" w:lineRule="auto"/>
        <w:rPr>
          <w:rFonts w:ascii="Poppins Light" w:hAnsi="Poppins Light" w:cs="Poppins Light"/>
          <w:b/>
          <w:noProof/>
        </w:rPr>
      </w:pPr>
    </w:p>
    <w:p w14:paraId="7D0074EB" w14:textId="73FA7710" w:rsidR="00610153" w:rsidRPr="009E5AF5" w:rsidRDefault="00610153" w:rsidP="00A926FF">
      <w:p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Entre as plataformas mais utilizadas estão:</w:t>
      </w:r>
    </w:p>
    <w:p w14:paraId="1592592E" w14:textId="77777777" w:rsidR="00610153" w:rsidRPr="009E5AF5" w:rsidRDefault="00610153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  <w:lang w:val="en-US"/>
        </w:rPr>
      </w:pPr>
      <w:r w:rsidRPr="009E5AF5">
        <w:rPr>
          <w:rFonts w:ascii="Poppins Light" w:hAnsi="Poppins Light" w:cs="Poppins Light"/>
          <w:b/>
          <w:noProof/>
          <w:lang w:val="en-US"/>
        </w:rPr>
        <w:t>Google Workspace</w:t>
      </w:r>
      <w:r w:rsidRPr="009E5AF5">
        <w:rPr>
          <w:rFonts w:ascii="Poppins Light" w:hAnsi="Poppins Light" w:cs="Poppins Light"/>
          <w:bCs/>
          <w:noProof/>
          <w:lang w:val="en-US"/>
        </w:rPr>
        <w:t xml:space="preserve"> (Docs, Slides, Sheets, Forms e Drive);</w:t>
      </w:r>
    </w:p>
    <w:p w14:paraId="2A73EC4A" w14:textId="77777777" w:rsidR="00610153" w:rsidRPr="009E5AF5" w:rsidRDefault="00610153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  <w:lang w:val="en-US"/>
        </w:rPr>
      </w:pPr>
      <w:r w:rsidRPr="009E5AF5">
        <w:rPr>
          <w:rFonts w:ascii="Poppins Light" w:hAnsi="Poppins Light" w:cs="Poppins Light"/>
          <w:b/>
          <w:noProof/>
          <w:lang w:val="en-US"/>
        </w:rPr>
        <w:t>Microsoft 365 Online</w:t>
      </w:r>
      <w:r w:rsidRPr="009E5AF5">
        <w:rPr>
          <w:rFonts w:ascii="Poppins Light" w:hAnsi="Poppins Light" w:cs="Poppins Light"/>
          <w:bCs/>
          <w:noProof/>
          <w:lang w:val="en-US"/>
        </w:rPr>
        <w:t xml:space="preserve"> (Word, PowerPoint, Excel e OneDrive).</w:t>
      </w:r>
    </w:p>
    <w:p w14:paraId="7C7940DF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bCs/>
          <w:noProof/>
          <w:lang w:val="en-US"/>
        </w:rPr>
      </w:pPr>
    </w:p>
    <w:p w14:paraId="3B0E61CF" w14:textId="44C7E53B" w:rsidR="00A926FF" w:rsidRPr="009E5AF5" w:rsidRDefault="00610153" w:rsidP="00661E0D">
      <w:pPr>
        <w:spacing w:line="276" w:lineRule="auto"/>
        <w:rPr>
          <w:rFonts w:ascii="Poppins Light" w:hAnsi="Poppins Light" w:cs="Poppins Light"/>
          <w:b/>
          <w:noProof/>
        </w:rPr>
      </w:pPr>
      <w:r w:rsidRPr="009E5AF5">
        <w:rPr>
          <w:rFonts w:ascii="Poppins Light" w:hAnsi="Poppins Light" w:cs="Poppins Light"/>
          <w:b/>
          <w:noProof/>
        </w:rPr>
        <w:t>Edição Colaborativa</w:t>
      </w:r>
    </w:p>
    <w:p w14:paraId="14DFD4F8" w14:textId="77777777" w:rsidR="00661E0D" w:rsidRPr="009E5AF5" w:rsidRDefault="00610153" w:rsidP="00661E0D">
      <w:p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 xml:space="preserve">A edição colaborativa permite que </w:t>
      </w:r>
      <w:r w:rsidRPr="009E5AF5">
        <w:rPr>
          <w:rFonts w:ascii="Poppins Light" w:hAnsi="Poppins Light" w:cs="Poppins Light"/>
          <w:b/>
          <w:noProof/>
        </w:rPr>
        <w:t>várias pessoas</w:t>
      </w:r>
      <w:r w:rsidRPr="009E5AF5">
        <w:rPr>
          <w:rFonts w:ascii="Poppins Light" w:hAnsi="Poppins Light" w:cs="Poppins Light"/>
          <w:bCs/>
          <w:noProof/>
        </w:rPr>
        <w:t xml:space="preserve"> trabalhem </w:t>
      </w:r>
      <w:r w:rsidRPr="009E5AF5">
        <w:rPr>
          <w:rFonts w:ascii="Poppins Light" w:hAnsi="Poppins Light" w:cs="Poppins Light"/>
          <w:b/>
          <w:noProof/>
        </w:rPr>
        <w:t xml:space="preserve">no mesmo arquivo, </w:t>
      </w:r>
      <w:r w:rsidRPr="009E5AF5">
        <w:rPr>
          <w:rFonts w:ascii="Poppins Light" w:hAnsi="Poppins Light" w:cs="Poppins Light"/>
          <w:bCs/>
          <w:noProof/>
        </w:rPr>
        <w:t>ao</w:t>
      </w:r>
      <w:r w:rsidRPr="009E5AF5">
        <w:rPr>
          <w:rFonts w:ascii="Poppins Light" w:hAnsi="Poppins Light" w:cs="Poppins Light"/>
          <w:b/>
          <w:noProof/>
        </w:rPr>
        <w:t xml:space="preserve"> mesmo tempo (on-line) </w:t>
      </w:r>
      <w:r w:rsidRPr="009E5AF5">
        <w:rPr>
          <w:rFonts w:ascii="Poppins Light" w:hAnsi="Poppins Light" w:cs="Poppins Light"/>
          <w:bCs/>
          <w:noProof/>
        </w:rPr>
        <w:t>ou em</w:t>
      </w:r>
      <w:r w:rsidRPr="009E5AF5">
        <w:rPr>
          <w:rFonts w:ascii="Poppins Light" w:hAnsi="Poppins Light" w:cs="Poppins Light"/>
          <w:b/>
          <w:noProof/>
        </w:rPr>
        <w:t xml:space="preserve"> horários diferentes (off-line)</w:t>
      </w:r>
      <w:r w:rsidRPr="009E5AF5">
        <w:rPr>
          <w:rFonts w:ascii="Poppins Light" w:hAnsi="Poppins Light" w:cs="Poppins Light"/>
          <w:bCs/>
          <w:noProof/>
        </w:rPr>
        <w:t xml:space="preserve">. </w:t>
      </w:r>
    </w:p>
    <w:p w14:paraId="5BDD2A75" w14:textId="738A1F4D" w:rsidR="00610153" w:rsidRPr="009E5AF5" w:rsidRDefault="00610153">
      <w:pPr>
        <w:pStyle w:val="PargrafodaLista"/>
        <w:numPr>
          <w:ilvl w:val="0"/>
          <w:numId w:val="12"/>
        </w:numPr>
        <w:spacing w:line="276" w:lineRule="auto"/>
        <w:rPr>
          <w:rFonts w:ascii="Poppins Light" w:hAnsi="Poppins Light" w:cs="Poppins Light"/>
          <w:b/>
          <w:noProof/>
        </w:rPr>
      </w:pPr>
      <w:r w:rsidRPr="009E5AF5">
        <w:rPr>
          <w:rFonts w:ascii="Poppins Light" w:hAnsi="Poppins Light" w:cs="Poppins Light"/>
          <w:bCs/>
          <w:noProof/>
        </w:rPr>
        <w:t xml:space="preserve">No Google Docs, por exemplo, é possível ver quem está digitando, deixar comentários e sugestões, além de conversar no chat integrado. Cada participante aparece com uma cor diferente, o que facilita a visualização das contribuições de cada um. </w:t>
      </w:r>
    </w:p>
    <w:p w14:paraId="4EB2A790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6D33015" w14:textId="33600F62" w:rsidR="00610153" w:rsidRPr="009E5AF5" w:rsidRDefault="00610153" w:rsidP="00A926FF">
      <w:pPr>
        <w:spacing w:line="276" w:lineRule="auto"/>
        <w:rPr>
          <w:rFonts w:ascii="Poppins Light" w:hAnsi="Poppins Light" w:cs="Poppins Light"/>
          <w:b/>
          <w:noProof/>
        </w:rPr>
      </w:pPr>
      <w:r w:rsidRPr="009E5AF5">
        <w:rPr>
          <w:rFonts w:ascii="Poppins Light" w:hAnsi="Poppins Light" w:cs="Poppins Light"/>
          <w:b/>
          <w:noProof/>
        </w:rPr>
        <w:t>Histórico de Versões</w:t>
      </w:r>
    </w:p>
    <w:p w14:paraId="3637C2B5" w14:textId="77777777" w:rsidR="00661E0D" w:rsidRPr="009E5AF5" w:rsidRDefault="00610153" w:rsidP="00A926FF">
      <w:p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 xml:space="preserve">O histórico de versões registra todas as </w:t>
      </w:r>
      <w:r w:rsidRPr="009E5AF5">
        <w:rPr>
          <w:rFonts w:ascii="Poppins Light" w:hAnsi="Poppins Light" w:cs="Poppins Light"/>
          <w:b/>
          <w:noProof/>
        </w:rPr>
        <w:t>alterações</w:t>
      </w:r>
      <w:r w:rsidRPr="009E5AF5">
        <w:rPr>
          <w:rFonts w:ascii="Poppins Light" w:hAnsi="Poppins Light" w:cs="Poppins Light"/>
          <w:bCs/>
          <w:noProof/>
        </w:rPr>
        <w:t xml:space="preserve"> feitas em um documento, planilha ou apresentação, mostrando </w:t>
      </w:r>
      <w:r w:rsidRPr="009E5AF5">
        <w:rPr>
          <w:rFonts w:ascii="Poppins Light" w:hAnsi="Poppins Light" w:cs="Poppins Light"/>
          <w:b/>
          <w:noProof/>
        </w:rPr>
        <w:t>quem fez cada modificação (edição)</w:t>
      </w:r>
      <w:r w:rsidRPr="009E5AF5">
        <w:rPr>
          <w:rFonts w:ascii="Poppins Light" w:hAnsi="Poppins Light" w:cs="Poppins Light"/>
          <w:bCs/>
          <w:noProof/>
        </w:rPr>
        <w:t xml:space="preserve"> e </w:t>
      </w:r>
      <w:r w:rsidRPr="009E5AF5">
        <w:rPr>
          <w:rFonts w:ascii="Poppins Light" w:hAnsi="Poppins Light" w:cs="Poppins Light"/>
          <w:b/>
          <w:noProof/>
        </w:rPr>
        <w:t>quando</w:t>
      </w:r>
      <w:r w:rsidRPr="009E5AF5">
        <w:rPr>
          <w:rFonts w:ascii="Poppins Light" w:hAnsi="Poppins Light" w:cs="Poppins Light"/>
          <w:bCs/>
          <w:noProof/>
        </w:rPr>
        <w:t xml:space="preserve">. </w:t>
      </w:r>
    </w:p>
    <w:p w14:paraId="5EE85744" w14:textId="69F9FBA4" w:rsidR="00610153" w:rsidRPr="009E5AF5" w:rsidRDefault="00610153">
      <w:pPr>
        <w:pStyle w:val="PargrafodaLista"/>
        <w:numPr>
          <w:ilvl w:val="0"/>
          <w:numId w:val="1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 xml:space="preserve">No Google Workspace, ele pode ser acessado em Arquivo &gt; Histórico &gt; Ver histórico de versões. Com essa ferramenta, é possível </w:t>
      </w:r>
      <w:r w:rsidRPr="009E5AF5">
        <w:rPr>
          <w:rFonts w:ascii="Poppins Light" w:hAnsi="Poppins Light" w:cs="Poppins Light"/>
          <w:b/>
          <w:noProof/>
        </w:rPr>
        <w:t>corrigir erros</w:t>
      </w:r>
      <w:r w:rsidRPr="009E5AF5">
        <w:rPr>
          <w:rFonts w:ascii="Poppins Light" w:hAnsi="Poppins Light" w:cs="Poppins Light"/>
          <w:bCs/>
          <w:noProof/>
        </w:rPr>
        <w:t xml:space="preserve"> voltando a uma versão anterior, </w:t>
      </w:r>
      <w:r w:rsidRPr="009E5AF5">
        <w:rPr>
          <w:rFonts w:ascii="Poppins Light" w:hAnsi="Poppins Light" w:cs="Poppins Light"/>
          <w:b/>
          <w:noProof/>
        </w:rPr>
        <w:t>acompanhar o progresso do grupo</w:t>
      </w:r>
      <w:r w:rsidRPr="009E5AF5">
        <w:rPr>
          <w:rFonts w:ascii="Poppins Light" w:hAnsi="Poppins Light" w:cs="Poppins Light"/>
          <w:bCs/>
          <w:noProof/>
        </w:rPr>
        <w:t xml:space="preserve"> e </w:t>
      </w:r>
      <w:r w:rsidRPr="009E5AF5">
        <w:rPr>
          <w:rFonts w:ascii="Poppins Light" w:hAnsi="Poppins Light" w:cs="Poppins Light"/>
          <w:b/>
          <w:noProof/>
        </w:rPr>
        <w:t>avaliar a participação individual</w:t>
      </w:r>
      <w:r w:rsidRPr="009E5AF5">
        <w:rPr>
          <w:rFonts w:ascii="Poppins Light" w:hAnsi="Poppins Light" w:cs="Poppins Light"/>
          <w:bCs/>
          <w:noProof/>
        </w:rPr>
        <w:t xml:space="preserve"> de cada membro. </w:t>
      </w:r>
    </w:p>
    <w:p w14:paraId="1268AA0A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4500F68" w14:textId="163ACC9F" w:rsidR="00610153" w:rsidRPr="009E5AF5" w:rsidRDefault="00610153" w:rsidP="00A926FF">
      <w:pPr>
        <w:spacing w:line="276" w:lineRule="auto"/>
        <w:rPr>
          <w:rFonts w:ascii="Poppins Light" w:hAnsi="Poppins Light" w:cs="Poppins Light"/>
          <w:b/>
          <w:noProof/>
        </w:rPr>
      </w:pPr>
      <w:r w:rsidRPr="009E5AF5">
        <w:rPr>
          <w:rFonts w:ascii="Poppins Light" w:hAnsi="Poppins Light" w:cs="Poppins Light"/>
          <w:b/>
          <w:noProof/>
        </w:rPr>
        <w:t xml:space="preserve">Ferramentas </w:t>
      </w:r>
      <w:r w:rsidR="00661E0D" w:rsidRPr="009E5AF5">
        <w:rPr>
          <w:rFonts w:ascii="Poppins Light" w:hAnsi="Poppins Light" w:cs="Poppins Light"/>
          <w:b/>
          <w:noProof/>
        </w:rPr>
        <w:t>i</w:t>
      </w:r>
      <w:r w:rsidRPr="009E5AF5">
        <w:rPr>
          <w:rFonts w:ascii="Poppins Light" w:hAnsi="Poppins Light" w:cs="Poppins Light"/>
          <w:b/>
          <w:noProof/>
        </w:rPr>
        <w:t>ntegradas</w:t>
      </w:r>
    </w:p>
    <w:p w14:paraId="310722BF" w14:textId="77777777" w:rsidR="00661E0D" w:rsidRPr="009E5AF5" w:rsidRDefault="00661E0D" w:rsidP="00A926FF">
      <w:p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Elas</w:t>
      </w:r>
      <w:r w:rsidR="00610153" w:rsidRPr="009E5AF5">
        <w:rPr>
          <w:rFonts w:ascii="Poppins Light" w:hAnsi="Poppins Light" w:cs="Poppins Light"/>
          <w:bCs/>
          <w:noProof/>
        </w:rPr>
        <w:t xml:space="preserve"> conectam diferentes aplicativos</w:t>
      </w:r>
      <w:r w:rsidRPr="009E5AF5">
        <w:rPr>
          <w:rFonts w:ascii="Poppins Light" w:hAnsi="Poppins Light" w:cs="Poppins Light"/>
          <w:bCs/>
          <w:noProof/>
        </w:rPr>
        <w:t>, como o</w:t>
      </w:r>
      <w:r w:rsidR="00610153" w:rsidRPr="009E5AF5">
        <w:rPr>
          <w:rFonts w:ascii="Poppins Light" w:hAnsi="Poppins Light" w:cs="Poppins Light"/>
          <w:b/>
          <w:noProof/>
        </w:rPr>
        <w:t xml:space="preserve"> </w:t>
      </w:r>
      <w:r w:rsidR="00610153" w:rsidRPr="009E5AF5">
        <w:rPr>
          <w:rFonts w:ascii="Poppins Light" w:hAnsi="Poppins Light" w:cs="Poppins Light"/>
          <w:bCs/>
          <w:noProof/>
        </w:rPr>
        <w:t xml:space="preserve">Google </w:t>
      </w:r>
      <w:r w:rsidR="00610153" w:rsidRPr="009E5AF5">
        <w:rPr>
          <w:rFonts w:ascii="Poppins Light" w:hAnsi="Poppins Light" w:cs="Poppins Light"/>
          <w:b/>
          <w:noProof/>
        </w:rPr>
        <w:t>Docs</w:t>
      </w:r>
      <w:r w:rsidR="00610153" w:rsidRPr="009E5AF5">
        <w:rPr>
          <w:rFonts w:ascii="Poppins Light" w:hAnsi="Poppins Light" w:cs="Poppins Light"/>
          <w:bCs/>
          <w:noProof/>
        </w:rPr>
        <w:t xml:space="preserve"> (textos)</w:t>
      </w:r>
      <w:r w:rsidRPr="009E5AF5">
        <w:rPr>
          <w:rFonts w:ascii="Poppins Light" w:hAnsi="Poppins Light" w:cs="Poppins Light"/>
          <w:bCs/>
          <w:noProof/>
        </w:rPr>
        <w:t xml:space="preserve">, </w:t>
      </w:r>
      <w:r w:rsidR="00610153" w:rsidRPr="009E5AF5">
        <w:rPr>
          <w:rFonts w:ascii="Poppins Light" w:hAnsi="Poppins Light" w:cs="Poppins Light"/>
          <w:b/>
          <w:noProof/>
        </w:rPr>
        <w:t>Slides</w:t>
      </w:r>
      <w:r w:rsidR="00610153" w:rsidRPr="009E5AF5">
        <w:rPr>
          <w:rFonts w:ascii="Poppins Light" w:hAnsi="Poppins Light" w:cs="Poppins Light"/>
          <w:bCs/>
          <w:noProof/>
        </w:rPr>
        <w:t xml:space="preserve"> (apresentações)</w:t>
      </w:r>
      <w:r w:rsidRPr="009E5AF5">
        <w:rPr>
          <w:rFonts w:ascii="Poppins Light" w:hAnsi="Poppins Light" w:cs="Poppins Light"/>
          <w:bCs/>
          <w:noProof/>
        </w:rPr>
        <w:t>,</w:t>
      </w:r>
      <w:r w:rsidR="00610153" w:rsidRPr="009E5AF5">
        <w:rPr>
          <w:rFonts w:ascii="Poppins Light" w:hAnsi="Poppins Light" w:cs="Poppins Light"/>
          <w:bCs/>
          <w:noProof/>
        </w:rPr>
        <w:t xml:space="preserve"> </w:t>
      </w:r>
      <w:r w:rsidR="00610153" w:rsidRPr="009E5AF5">
        <w:rPr>
          <w:rFonts w:ascii="Poppins Light" w:hAnsi="Poppins Light" w:cs="Poppins Light"/>
          <w:b/>
          <w:noProof/>
        </w:rPr>
        <w:t>Sheets</w:t>
      </w:r>
      <w:r w:rsidR="00610153" w:rsidRPr="009E5AF5">
        <w:rPr>
          <w:rFonts w:ascii="Poppins Light" w:hAnsi="Poppins Light" w:cs="Poppins Light"/>
          <w:bCs/>
          <w:noProof/>
        </w:rPr>
        <w:t xml:space="preserve"> (planilhas), que compartilham diversas funções comuns: </w:t>
      </w:r>
    </w:p>
    <w:p w14:paraId="425743AA" w14:textId="66106FE9" w:rsidR="00661E0D" w:rsidRPr="009E5AF5" w:rsidRDefault="00610153">
      <w:pPr>
        <w:pStyle w:val="PargrafodaLista"/>
        <w:numPr>
          <w:ilvl w:val="0"/>
          <w:numId w:val="1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comentários</w:t>
      </w:r>
      <w:r w:rsidR="00746677">
        <w:rPr>
          <w:rFonts w:ascii="Poppins Light" w:hAnsi="Poppins Light" w:cs="Poppins Light"/>
          <w:bCs/>
          <w:noProof/>
        </w:rPr>
        <w:t>;</w:t>
      </w:r>
      <w:r w:rsidR="00746677" w:rsidRPr="009E5AF5">
        <w:rPr>
          <w:rFonts w:ascii="Poppins Light" w:hAnsi="Poppins Light" w:cs="Poppins Light"/>
          <w:bCs/>
          <w:noProof/>
        </w:rPr>
        <w:t xml:space="preserve"> </w:t>
      </w:r>
    </w:p>
    <w:p w14:paraId="28064523" w14:textId="1FA225CC" w:rsidR="00661E0D" w:rsidRPr="009E5AF5" w:rsidRDefault="00610153">
      <w:pPr>
        <w:pStyle w:val="PargrafodaLista"/>
        <w:numPr>
          <w:ilvl w:val="0"/>
          <w:numId w:val="1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inserção de imagens</w:t>
      </w:r>
      <w:r w:rsidR="00746677">
        <w:rPr>
          <w:rFonts w:ascii="Poppins Light" w:hAnsi="Poppins Light" w:cs="Poppins Light"/>
          <w:bCs/>
          <w:noProof/>
        </w:rPr>
        <w:t>;</w:t>
      </w:r>
      <w:r w:rsidR="00746677" w:rsidRPr="009E5AF5">
        <w:rPr>
          <w:rFonts w:ascii="Poppins Light" w:hAnsi="Poppins Light" w:cs="Poppins Light"/>
          <w:bCs/>
          <w:noProof/>
        </w:rPr>
        <w:t xml:space="preserve"> </w:t>
      </w:r>
    </w:p>
    <w:p w14:paraId="2498B282" w14:textId="2A90C905" w:rsidR="00661E0D" w:rsidRPr="009E5AF5" w:rsidRDefault="00610153">
      <w:pPr>
        <w:pStyle w:val="PargrafodaLista"/>
        <w:numPr>
          <w:ilvl w:val="0"/>
          <w:numId w:val="1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os atalhos universais como copiar e colar</w:t>
      </w:r>
      <w:r w:rsidR="00746677">
        <w:rPr>
          <w:rFonts w:ascii="Poppins Light" w:hAnsi="Poppins Light" w:cs="Poppins Light"/>
          <w:bCs/>
          <w:noProof/>
        </w:rPr>
        <w:t>;</w:t>
      </w:r>
      <w:r w:rsidR="00746677" w:rsidRPr="009E5AF5">
        <w:rPr>
          <w:rFonts w:ascii="Poppins Light" w:hAnsi="Poppins Light" w:cs="Poppins Light"/>
          <w:bCs/>
          <w:noProof/>
        </w:rPr>
        <w:t xml:space="preserve"> </w:t>
      </w:r>
    </w:p>
    <w:p w14:paraId="696038B6" w14:textId="0F7C8A5A" w:rsidR="00661E0D" w:rsidRPr="009E5AF5" w:rsidRDefault="00610153">
      <w:pPr>
        <w:pStyle w:val="PargrafodaLista"/>
        <w:numPr>
          <w:ilvl w:val="0"/>
          <w:numId w:val="1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histórico de versões</w:t>
      </w:r>
      <w:r w:rsidR="00746677">
        <w:rPr>
          <w:rFonts w:ascii="Poppins Light" w:hAnsi="Poppins Light" w:cs="Poppins Light"/>
          <w:bCs/>
          <w:noProof/>
        </w:rPr>
        <w:t>;</w:t>
      </w:r>
      <w:r w:rsidR="00746677" w:rsidRPr="009E5AF5">
        <w:rPr>
          <w:rFonts w:ascii="Poppins Light" w:hAnsi="Poppins Light" w:cs="Poppins Light"/>
          <w:bCs/>
          <w:noProof/>
        </w:rPr>
        <w:t xml:space="preserve"> </w:t>
      </w:r>
      <w:r w:rsidRPr="009E5AF5">
        <w:rPr>
          <w:rFonts w:ascii="Poppins Light" w:hAnsi="Poppins Light" w:cs="Poppins Light"/>
          <w:bCs/>
          <w:noProof/>
        </w:rPr>
        <w:t xml:space="preserve">e </w:t>
      </w:r>
    </w:p>
    <w:p w14:paraId="1E6BF774" w14:textId="0DF41F44" w:rsidR="00610153" w:rsidRPr="009E5AF5" w:rsidRDefault="00610153">
      <w:pPr>
        <w:pStyle w:val="PargrafodaLista"/>
        <w:numPr>
          <w:ilvl w:val="0"/>
          <w:numId w:val="11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>a busca integrada.</w:t>
      </w:r>
    </w:p>
    <w:p w14:paraId="7CEF1067" w14:textId="77777777" w:rsidR="00661E0D" w:rsidRPr="009E5AF5" w:rsidRDefault="00661E0D" w:rsidP="00A926FF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2F00DB7B" w14:textId="167E160B" w:rsidR="00610153" w:rsidRPr="009E5AF5" w:rsidRDefault="00610153" w:rsidP="00A926FF">
      <w:p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/>
          <w:noProof/>
        </w:rPr>
        <w:lastRenderedPageBreak/>
        <w:t>Exemplos:</w:t>
      </w:r>
      <w:r w:rsidRPr="009E5AF5">
        <w:rPr>
          <w:rFonts w:ascii="Poppins Light" w:hAnsi="Poppins Light" w:cs="Poppins Light"/>
          <w:bCs/>
          <w:noProof/>
        </w:rPr>
        <w:t xml:space="preserve"> Inserir uma planilha do Sheets dentro de uma apresentação do Slides</w:t>
      </w:r>
      <w:r w:rsidR="00CE22E1" w:rsidRPr="009E5AF5">
        <w:rPr>
          <w:rFonts w:ascii="Poppins Light" w:hAnsi="Poppins Light" w:cs="Poppins Light"/>
          <w:bCs/>
          <w:noProof/>
        </w:rPr>
        <w:t>.</w:t>
      </w:r>
    </w:p>
    <w:p w14:paraId="4EF0DC51" w14:textId="77777777" w:rsidR="00610153" w:rsidRDefault="00610153" w:rsidP="00A926FF">
      <w:pPr>
        <w:spacing w:line="276" w:lineRule="auto"/>
        <w:rPr>
          <w:rFonts w:ascii="Poppins" w:hAnsi="Poppins" w:cs="Poppins"/>
          <w:bCs/>
          <w:noProof/>
        </w:rPr>
      </w:pPr>
    </w:p>
    <w:p w14:paraId="3D9C9C51" w14:textId="77777777" w:rsidR="00A926FF" w:rsidRPr="00A926FF" w:rsidRDefault="00A926FF" w:rsidP="00A926FF">
      <w:pPr>
        <w:spacing w:line="276" w:lineRule="auto"/>
        <w:rPr>
          <w:rFonts w:ascii="Poppins" w:hAnsi="Poppins" w:cs="Poppins"/>
          <w:bCs/>
          <w:noProof/>
        </w:rPr>
      </w:pPr>
    </w:p>
    <w:p w14:paraId="1CA02C17" w14:textId="6AA8EA7F" w:rsidR="00610153" w:rsidRPr="009E5AF5" w:rsidRDefault="00610153" w:rsidP="00A926FF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9E5AF5">
        <w:rPr>
          <w:rFonts w:ascii="Poppins" w:hAnsi="Poppins" w:cs="Poppins"/>
          <w:b/>
          <w:noProof/>
          <w:sz w:val="32"/>
          <w:szCs w:val="32"/>
        </w:rPr>
        <w:t xml:space="preserve">Contexto </w:t>
      </w:r>
    </w:p>
    <w:p w14:paraId="3FFE8959" w14:textId="5DA481D6" w:rsidR="009F1A31" w:rsidRPr="009E5AF5" w:rsidRDefault="009F1A31" w:rsidP="009F1A31">
      <w:p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 xml:space="preserve">Esta prática exercita a colaboração, </w:t>
      </w:r>
      <w:r w:rsidR="001C7B39">
        <w:rPr>
          <w:rFonts w:ascii="Poppins Light" w:hAnsi="Poppins Light" w:cs="Poppins Light"/>
          <w:bCs/>
          <w:noProof/>
        </w:rPr>
        <w:t xml:space="preserve">o </w:t>
      </w:r>
      <w:r w:rsidRPr="009E5AF5">
        <w:rPr>
          <w:rFonts w:ascii="Poppins Light" w:hAnsi="Poppins Light" w:cs="Poppins Light"/>
          <w:bCs/>
          <w:noProof/>
        </w:rPr>
        <w:t xml:space="preserve">versionamento e </w:t>
      </w:r>
      <w:r w:rsidR="001C7B39">
        <w:rPr>
          <w:rFonts w:ascii="Poppins Light" w:hAnsi="Poppins Light" w:cs="Poppins Light"/>
          <w:bCs/>
          <w:noProof/>
        </w:rPr>
        <w:t xml:space="preserve">o </w:t>
      </w:r>
      <w:r w:rsidRPr="009E5AF5">
        <w:rPr>
          <w:rFonts w:ascii="Poppins Light" w:hAnsi="Poppins Light" w:cs="Poppins Light"/>
          <w:bCs/>
          <w:noProof/>
        </w:rPr>
        <w:t xml:space="preserve">uso de ferramentas integradas. A colaboração on-line contribui para o desenvolvimento de habilidades como </w:t>
      </w:r>
      <w:r w:rsidRPr="009E5AF5">
        <w:rPr>
          <w:rFonts w:ascii="Poppins Light" w:hAnsi="Poppins Light" w:cs="Poppins Light"/>
          <w:b/>
          <w:noProof/>
        </w:rPr>
        <w:t>organização, respeito às contribuições do outro e escuta ativa</w:t>
      </w:r>
      <w:r w:rsidRPr="009E5AF5">
        <w:rPr>
          <w:rFonts w:ascii="Poppins Light" w:hAnsi="Poppins Light" w:cs="Poppins Light"/>
          <w:bCs/>
          <w:noProof/>
        </w:rPr>
        <w:t>, uma vez que exige decisões conjuntas.</w:t>
      </w:r>
    </w:p>
    <w:p w14:paraId="14F59AF8" w14:textId="37D467C0" w:rsidR="00661E0D" w:rsidRPr="009E5AF5" w:rsidRDefault="00CE22E1">
      <w:pPr>
        <w:pStyle w:val="PargrafodaLista"/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 xml:space="preserve">O </w:t>
      </w:r>
      <w:r w:rsidRPr="009E5AF5">
        <w:rPr>
          <w:rFonts w:ascii="Poppins Light" w:hAnsi="Poppins Light" w:cs="Poppins Light"/>
          <w:b/>
          <w:noProof/>
        </w:rPr>
        <w:t>versionamento</w:t>
      </w:r>
      <w:r w:rsidRPr="009E5AF5">
        <w:rPr>
          <w:rFonts w:ascii="Poppins Light" w:hAnsi="Poppins Light" w:cs="Poppins Light"/>
          <w:bCs/>
          <w:noProof/>
        </w:rPr>
        <w:t xml:space="preserve"> é essencial para projetos longos, com controle de qualidade e a segurança de conteúdos impor</w:t>
      </w:r>
      <w:r w:rsidR="001C7B39">
        <w:rPr>
          <w:rFonts w:ascii="Poppins Light" w:hAnsi="Poppins Light" w:cs="Poppins Light"/>
          <w:bCs/>
          <w:noProof/>
        </w:rPr>
        <w:t>t</w:t>
      </w:r>
      <w:r w:rsidRPr="009E5AF5">
        <w:rPr>
          <w:rFonts w:ascii="Poppins Light" w:hAnsi="Poppins Light" w:cs="Poppins Light"/>
          <w:bCs/>
          <w:noProof/>
        </w:rPr>
        <w:t xml:space="preserve">antes, reforçando a </w:t>
      </w:r>
      <w:r w:rsidRPr="009E5AF5">
        <w:rPr>
          <w:rFonts w:ascii="Poppins Light" w:hAnsi="Poppins Light" w:cs="Poppins Light"/>
          <w:b/>
          <w:noProof/>
        </w:rPr>
        <w:t>responsabilidade</w:t>
      </w:r>
      <w:r w:rsidRPr="009E5AF5">
        <w:rPr>
          <w:rFonts w:ascii="Poppins Light" w:hAnsi="Poppins Light" w:cs="Poppins Light"/>
          <w:bCs/>
          <w:noProof/>
        </w:rPr>
        <w:t xml:space="preserve"> e </w:t>
      </w:r>
      <w:r w:rsidR="00746677">
        <w:rPr>
          <w:rFonts w:ascii="Poppins Light" w:hAnsi="Poppins Light" w:cs="Poppins Light"/>
          <w:bCs/>
          <w:noProof/>
        </w:rPr>
        <w:t xml:space="preserve">a </w:t>
      </w:r>
      <w:r w:rsidRPr="009E5AF5">
        <w:rPr>
          <w:rFonts w:ascii="Poppins Light" w:hAnsi="Poppins Light" w:cs="Poppins Light"/>
          <w:b/>
          <w:noProof/>
        </w:rPr>
        <w:t>transparência</w:t>
      </w:r>
      <w:r w:rsidRPr="009E5AF5">
        <w:rPr>
          <w:rFonts w:ascii="Poppins Light" w:hAnsi="Poppins Light" w:cs="Poppins Light"/>
          <w:bCs/>
          <w:noProof/>
        </w:rPr>
        <w:t xml:space="preserve"> no trabalho em equipe. </w:t>
      </w:r>
    </w:p>
    <w:p w14:paraId="391656A6" w14:textId="6A9D0E68" w:rsidR="00CE22E1" w:rsidRPr="009E5AF5" w:rsidRDefault="00CE22E1">
      <w:pPr>
        <w:pStyle w:val="PargrafodaLista"/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9E5AF5">
        <w:rPr>
          <w:rFonts w:ascii="Poppins Light" w:hAnsi="Poppins Light" w:cs="Poppins Light"/>
          <w:bCs/>
          <w:noProof/>
        </w:rPr>
        <w:t xml:space="preserve">A integração entre as ferramentas mostra como o ambiente online permite </w:t>
      </w:r>
      <w:r w:rsidRPr="009E5AF5">
        <w:rPr>
          <w:rFonts w:ascii="Poppins Light" w:hAnsi="Poppins Light" w:cs="Poppins Light"/>
          <w:b/>
          <w:noProof/>
        </w:rPr>
        <w:t>trabalhar de forma conectada</w:t>
      </w:r>
      <w:r w:rsidRPr="009E5AF5">
        <w:rPr>
          <w:rFonts w:ascii="Poppins Light" w:hAnsi="Poppins Light" w:cs="Poppins Light"/>
          <w:bCs/>
          <w:noProof/>
        </w:rPr>
        <w:t>, semelhante à rotina de equipes modernas.</w:t>
      </w:r>
    </w:p>
    <w:p w14:paraId="60995B9D" w14:textId="77777777" w:rsidR="00A926FF" w:rsidRPr="00A926FF" w:rsidRDefault="00A926FF" w:rsidP="00A926FF">
      <w:pPr>
        <w:spacing w:line="276" w:lineRule="auto"/>
        <w:rPr>
          <w:rFonts w:ascii="Poppins" w:hAnsi="Poppins" w:cs="Poppins"/>
          <w:bCs/>
          <w:noProof/>
        </w:rPr>
      </w:pPr>
    </w:p>
    <w:p w14:paraId="082DB2A2" w14:textId="6C156CBE" w:rsidR="00610153" w:rsidRPr="009E5AF5" w:rsidRDefault="00A926FF" w:rsidP="00A926FF">
      <w:pPr>
        <w:spacing w:line="276" w:lineRule="auto"/>
        <w:rPr>
          <w:rFonts w:ascii="Poppins" w:hAnsi="Poppins" w:cs="Poppins"/>
          <w:bCs/>
          <w:noProof/>
          <w:sz w:val="32"/>
          <w:szCs w:val="32"/>
        </w:rPr>
      </w:pPr>
      <w:r w:rsidRPr="009E5AF5">
        <w:rPr>
          <w:rFonts w:ascii="Poppins" w:hAnsi="Poppins" w:cs="Poppins"/>
          <w:b/>
          <w:noProof/>
          <w:sz w:val="32"/>
          <w:szCs w:val="32"/>
        </w:rPr>
        <w:t>Passo a passo</w:t>
      </w:r>
    </w:p>
    <w:p w14:paraId="5C2AA96C" w14:textId="77777777" w:rsidR="00610153" w:rsidRPr="00A926FF" w:rsidRDefault="00610153" w:rsidP="00A926FF">
      <w:pPr>
        <w:spacing w:line="276" w:lineRule="auto"/>
        <w:rPr>
          <w:rFonts w:ascii="Poppins" w:hAnsi="Poppins" w:cs="Poppins"/>
          <w:noProof/>
        </w:rPr>
      </w:pPr>
    </w:p>
    <w:p w14:paraId="1279BD2A" w14:textId="77777777" w:rsidR="00A926FF" w:rsidRPr="009E5AF5" w:rsidRDefault="00A926FF" w:rsidP="00A926FF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E5AF5">
        <w:rPr>
          <w:rFonts w:ascii="Poppins Light" w:hAnsi="Poppins Light" w:cs="Poppins Light"/>
          <w:b/>
          <w:bCs/>
          <w:noProof/>
        </w:rPr>
        <w:t>Etapa 01 – Criação da pasta</w:t>
      </w:r>
    </w:p>
    <w:p w14:paraId="29153B22" w14:textId="77777777" w:rsidR="00A926FF" w:rsidRPr="009E5AF5" w:rsidRDefault="00A926FF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039C6776" w14:textId="77777777" w:rsidR="004F2C5F" w:rsidRPr="009E5AF5" w:rsidRDefault="004F2C5F">
      <w:pPr>
        <w:pStyle w:val="PargrafodaLista"/>
        <w:numPr>
          <w:ilvl w:val="0"/>
          <w:numId w:val="14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Abram o Google Drive.</w:t>
      </w:r>
    </w:p>
    <w:p w14:paraId="63331B5D" w14:textId="7CDBB760" w:rsidR="004F2C5F" w:rsidRPr="009E5AF5" w:rsidRDefault="00455AB8">
      <w:pPr>
        <w:pStyle w:val="PargrafodaLista"/>
        <w:numPr>
          <w:ilvl w:val="0"/>
          <w:numId w:val="14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No menu lateral à esquerda, clique e</w:t>
      </w:r>
      <w:r w:rsidR="004F2C5F" w:rsidRPr="009E5AF5">
        <w:rPr>
          <w:rFonts w:ascii="Poppins Light" w:hAnsi="Poppins Light" w:cs="Poppins Light"/>
          <w:noProof/>
        </w:rPr>
        <w:t>m “Meu Drive</w:t>
      </w:r>
      <w:r w:rsidRPr="009E5AF5">
        <w:rPr>
          <w:rFonts w:ascii="Poppins Light" w:hAnsi="Poppins Light" w:cs="Poppins Light"/>
          <w:noProof/>
        </w:rPr>
        <w:t>”.</w:t>
      </w:r>
    </w:p>
    <w:p w14:paraId="4A7DEC04" w14:textId="2A671223" w:rsidR="00455AB8" w:rsidRPr="009E5AF5" w:rsidRDefault="00455AB8">
      <w:pPr>
        <w:pStyle w:val="PargrafodaLista"/>
        <w:numPr>
          <w:ilvl w:val="0"/>
          <w:numId w:val="14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Clique no botão “+Novo” e crie uma pasta.</w:t>
      </w:r>
    </w:p>
    <w:p w14:paraId="234735E9" w14:textId="77777777" w:rsidR="00455AB8" w:rsidRPr="009E5AF5" w:rsidRDefault="00455AB8">
      <w:pPr>
        <w:pStyle w:val="PargrafodaLista"/>
        <w:numPr>
          <w:ilvl w:val="0"/>
          <w:numId w:val="14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Nomeie como: </w:t>
      </w:r>
      <w:r w:rsidR="00610153" w:rsidRPr="009E5AF5">
        <w:rPr>
          <w:rFonts w:ascii="Poppins Light" w:hAnsi="Poppins Light" w:cs="Poppins Light"/>
          <w:noProof/>
        </w:rPr>
        <w:t>Semana 13 – Projeto Colaborativo</w:t>
      </w:r>
      <w:r w:rsidRPr="009E5AF5">
        <w:rPr>
          <w:rFonts w:ascii="Poppins Light" w:hAnsi="Poppins Light" w:cs="Poppins Light"/>
          <w:noProof/>
        </w:rPr>
        <w:t>.</w:t>
      </w:r>
    </w:p>
    <w:p w14:paraId="5AE775C4" w14:textId="77777777" w:rsidR="00455AB8" w:rsidRPr="009E5AF5" w:rsidRDefault="00455AB8" w:rsidP="00455AB8">
      <w:pPr>
        <w:spacing w:line="276" w:lineRule="auto"/>
        <w:ind w:left="360"/>
        <w:rPr>
          <w:rFonts w:ascii="Poppins Light" w:hAnsi="Poppins Light" w:cs="Poppins Light"/>
          <w:noProof/>
        </w:rPr>
      </w:pPr>
    </w:p>
    <w:p w14:paraId="34E55F1B" w14:textId="3AC8904A" w:rsidR="00610153" w:rsidRPr="009E5AF5" w:rsidRDefault="00610153" w:rsidP="00455AB8">
      <w:pPr>
        <w:spacing w:line="276" w:lineRule="auto"/>
        <w:ind w:left="36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Dentro dela, </w:t>
      </w:r>
      <w:r w:rsidR="00455AB8" w:rsidRPr="009E5AF5">
        <w:rPr>
          <w:rFonts w:ascii="Poppins Light" w:hAnsi="Poppins Light" w:cs="Poppins Light"/>
          <w:noProof/>
        </w:rPr>
        <w:t xml:space="preserve">você deve criar </w:t>
      </w:r>
      <w:r w:rsidRPr="009E5AF5">
        <w:rPr>
          <w:rFonts w:ascii="Poppins Light" w:hAnsi="Poppins Light" w:cs="Poppins Light"/>
          <w:noProof/>
        </w:rPr>
        <w:t>os três arquivos:</w:t>
      </w:r>
    </w:p>
    <w:p w14:paraId="5E7E583D" w14:textId="63963B26" w:rsidR="00610153" w:rsidRPr="009E5AF5" w:rsidRDefault="00610153">
      <w:pPr>
        <w:pStyle w:val="PargrafodaLista"/>
        <w:numPr>
          <w:ilvl w:val="0"/>
          <w:numId w:val="15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Arquivo 1 (Google Docs)</w:t>
      </w:r>
    </w:p>
    <w:p w14:paraId="300BF64D" w14:textId="77777777" w:rsidR="00610153" w:rsidRPr="009E5AF5" w:rsidRDefault="00610153" w:rsidP="00455AB8">
      <w:pPr>
        <w:pStyle w:val="PargrafodaLista"/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Nome: Aula 1 – Documento Colaborativo (Nome aluno/dupla)</w:t>
      </w:r>
    </w:p>
    <w:p w14:paraId="55F4AF27" w14:textId="15680B0E" w:rsidR="00610153" w:rsidRPr="009E5AF5" w:rsidRDefault="00610153">
      <w:pPr>
        <w:pStyle w:val="PargrafodaLista"/>
        <w:numPr>
          <w:ilvl w:val="0"/>
          <w:numId w:val="15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Arquivo 2 (Google Slides)</w:t>
      </w:r>
    </w:p>
    <w:p w14:paraId="26F05A70" w14:textId="77777777" w:rsidR="00610153" w:rsidRPr="009E5AF5" w:rsidRDefault="00610153" w:rsidP="00455AB8">
      <w:pPr>
        <w:pStyle w:val="PargrafodaLista"/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Nome: Aula 1 – Apresentação de Versões (Nome aluno/dupla)</w:t>
      </w:r>
    </w:p>
    <w:p w14:paraId="6DCA4A69" w14:textId="537CE14A" w:rsidR="00610153" w:rsidRPr="009E5AF5" w:rsidRDefault="00610153">
      <w:pPr>
        <w:pStyle w:val="PargrafodaLista"/>
        <w:numPr>
          <w:ilvl w:val="0"/>
          <w:numId w:val="15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Arquivo 3 (Google Sheets)</w:t>
      </w:r>
    </w:p>
    <w:p w14:paraId="0495822E" w14:textId="77777777" w:rsidR="00610153" w:rsidRPr="009E5AF5" w:rsidRDefault="00610153" w:rsidP="00455AB8">
      <w:pPr>
        <w:pStyle w:val="PargrafodaLista"/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Nome: Aula 1 – Integração de Ferramentas (Nome aluno/dupla)</w:t>
      </w:r>
    </w:p>
    <w:p w14:paraId="214DA53B" w14:textId="07196AB5" w:rsidR="00455AB8" w:rsidRPr="009E5AF5" w:rsidRDefault="00455AB8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4D12D5BF" w14:textId="5B3CB227" w:rsidR="00455AB8" w:rsidRPr="009E5AF5" w:rsidRDefault="00455AB8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De forma geral, siga o exemplo:</w:t>
      </w:r>
    </w:p>
    <w:p w14:paraId="61014F31" w14:textId="77777777" w:rsidR="00455AB8" w:rsidRPr="009E5AF5" w:rsidRDefault="00455AB8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7980516F" w14:textId="7A1D4EE9" w:rsidR="00455AB8" w:rsidRPr="009E5AF5" w:rsidRDefault="00455AB8" w:rsidP="00455AB8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drawing>
          <wp:inline distT="0" distB="0" distL="0" distR="0" wp14:anchorId="5169408C" wp14:editId="692D0987">
            <wp:extent cx="3429000" cy="2192439"/>
            <wp:effectExtent l="0" t="0" r="0" b="0"/>
            <wp:docPr id="67321186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11861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9359" cy="221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780A" w14:textId="69E997E9" w:rsidR="0004665B" w:rsidRPr="009E5AF5" w:rsidRDefault="0004665B" w:rsidP="00455AB8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9E5AF5">
        <w:rPr>
          <w:rFonts w:ascii="Poppins Light" w:hAnsi="Poppins Light" w:cs="Poppins Light"/>
          <w:noProof/>
          <w:sz w:val="18"/>
          <w:szCs w:val="18"/>
        </w:rPr>
        <w:t xml:space="preserve">Produzido pela SEDUC-SP </w:t>
      </w:r>
      <w:r w:rsidR="002C00FA" w:rsidRPr="009E5AF5">
        <w:rPr>
          <w:rFonts w:ascii="Poppins Light" w:hAnsi="Poppins Light" w:cs="Poppins Light"/>
          <w:noProof/>
          <w:sz w:val="18"/>
          <w:szCs w:val="18"/>
        </w:rPr>
        <w:t>com a</w:t>
      </w:r>
      <w:r w:rsidRPr="009E5AF5">
        <w:rPr>
          <w:rFonts w:ascii="Poppins Light" w:hAnsi="Poppins Light" w:cs="Poppins Light"/>
          <w:noProof/>
          <w:sz w:val="18"/>
          <w:szCs w:val="18"/>
        </w:rPr>
        <w:t xml:space="preserve"> ferramenta Google </w:t>
      </w:r>
      <w:r w:rsidR="005B5690" w:rsidRPr="005B5690">
        <w:rPr>
          <w:rFonts w:ascii="Poppins Light" w:hAnsi="Poppins Light" w:cs="Poppins Light"/>
          <w:noProof/>
          <w:sz w:val="18"/>
          <w:szCs w:val="18"/>
        </w:rPr>
        <w:t>Google Workspace</w:t>
      </w:r>
    </w:p>
    <w:p w14:paraId="6CF60EEC" w14:textId="77777777" w:rsidR="00455AB8" w:rsidRPr="009E5AF5" w:rsidRDefault="00455AB8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76AFBEB4" w14:textId="0576F34E" w:rsidR="00610153" w:rsidRPr="009E5AF5" w:rsidRDefault="00455AB8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b/>
          <w:bCs/>
          <w:noProof/>
        </w:rPr>
        <w:t>Importante!</w:t>
      </w:r>
      <w:r w:rsidRPr="009E5AF5">
        <w:rPr>
          <w:rFonts w:ascii="Poppins Light" w:hAnsi="Poppins Light" w:cs="Poppins Light"/>
          <w:noProof/>
        </w:rPr>
        <w:t xml:space="preserve"> </w:t>
      </w:r>
      <w:r w:rsidR="00610153" w:rsidRPr="009E5AF5">
        <w:rPr>
          <w:rFonts w:ascii="Poppins Light" w:hAnsi="Poppins Light" w:cs="Poppins Light"/>
          <w:noProof/>
        </w:rPr>
        <w:t xml:space="preserve">Esses arquivos serão reutilizados, compartilhados e editados nas </w:t>
      </w:r>
      <w:r w:rsidR="00FC4787" w:rsidRPr="009E5AF5">
        <w:rPr>
          <w:rFonts w:ascii="Poppins Light" w:hAnsi="Poppins Light" w:cs="Poppins Light"/>
          <w:noProof/>
        </w:rPr>
        <w:t>próximas atividades/aulas.</w:t>
      </w:r>
    </w:p>
    <w:p w14:paraId="2B605E14" w14:textId="77777777" w:rsidR="00455AB8" w:rsidRPr="009E5AF5" w:rsidRDefault="00455AB8" w:rsidP="00A926FF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A40CB" w:rsidRPr="009E5AF5" w14:paraId="4A35FC63" w14:textId="77777777" w:rsidTr="001A40CB">
        <w:trPr>
          <w:trHeight w:val="1032"/>
        </w:trPr>
        <w:tc>
          <w:tcPr>
            <w:tcW w:w="9629" w:type="dxa"/>
            <w:vAlign w:val="center"/>
          </w:tcPr>
          <w:p w14:paraId="597DCD33" w14:textId="0D3B4FAA" w:rsidR="001A40CB" w:rsidRPr="009E5AF5" w:rsidRDefault="001A40CB" w:rsidP="001A40C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Nesta prática, você deve ver cursor</w:t>
            </w:r>
            <w:r w:rsidR="001C7B39">
              <w:rPr>
                <w:rFonts w:ascii="Poppins Light" w:hAnsi="Poppins Light" w:cs="Poppins Light"/>
                <w:noProof/>
              </w:rPr>
              <w:t>e</w:t>
            </w:r>
            <w:r w:rsidRPr="009E5AF5">
              <w:rPr>
                <w:rFonts w:ascii="Poppins Light" w:hAnsi="Poppins Light" w:cs="Poppins Light"/>
                <w:noProof/>
              </w:rPr>
              <w:t>s e edições em tempo real, o chat funcionando e o documento modificado por pelo menos 3 pessoas.</w:t>
            </w:r>
          </w:p>
        </w:tc>
      </w:tr>
    </w:tbl>
    <w:p w14:paraId="3562F7B2" w14:textId="77777777" w:rsidR="001A40CB" w:rsidRPr="009E5AF5" w:rsidRDefault="001A40CB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6586F7B1" w14:textId="77777777" w:rsidR="001A40CB" w:rsidRPr="009E5AF5" w:rsidRDefault="001A40CB" w:rsidP="001A40CB">
      <w:pPr>
        <w:spacing w:line="276" w:lineRule="auto"/>
        <w:rPr>
          <w:rFonts w:ascii="Poppins Light" w:hAnsi="Poppins Light" w:cs="Poppins Light"/>
          <w:noProof/>
        </w:rPr>
      </w:pPr>
    </w:p>
    <w:p w14:paraId="42A24FBA" w14:textId="19A6301C" w:rsidR="00610153" w:rsidRPr="009E5AF5" w:rsidRDefault="00455AB8" w:rsidP="00A926FF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9E5AF5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Etapa 02 - </w:t>
      </w:r>
      <w:r w:rsidR="00610153" w:rsidRPr="009E5AF5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Edição </w:t>
      </w:r>
      <w:r w:rsidRPr="009E5AF5">
        <w:rPr>
          <w:rFonts w:ascii="Poppins Light" w:hAnsi="Poppins Light" w:cs="Poppins Light"/>
          <w:b/>
          <w:bCs/>
          <w:noProof/>
          <w:sz w:val="28"/>
          <w:szCs w:val="28"/>
        </w:rPr>
        <w:t>c</w:t>
      </w:r>
      <w:r w:rsidR="00610153" w:rsidRPr="009E5AF5">
        <w:rPr>
          <w:rFonts w:ascii="Poppins Light" w:hAnsi="Poppins Light" w:cs="Poppins Light"/>
          <w:b/>
          <w:bCs/>
          <w:noProof/>
          <w:sz w:val="28"/>
          <w:szCs w:val="28"/>
        </w:rPr>
        <w:t>olaborativa no Google Docs</w:t>
      </w:r>
    </w:p>
    <w:p w14:paraId="67D9782C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Arquivo usado: Aula 1 – Documento Colaborativo (Nome aluno/dupla)</w:t>
      </w:r>
    </w:p>
    <w:p w14:paraId="1CE41584" w14:textId="14EE88EA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0DB8246E" w14:textId="54FF3420" w:rsidR="00610153" w:rsidRPr="009E5AF5" w:rsidRDefault="006A61C8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Abra </w:t>
      </w:r>
      <w:r w:rsidR="00610153" w:rsidRPr="009E5AF5">
        <w:rPr>
          <w:rFonts w:ascii="Poppins Light" w:hAnsi="Poppins Light" w:cs="Poppins Light"/>
          <w:noProof/>
        </w:rPr>
        <w:t xml:space="preserve">o arquivo </w:t>
      </w:r>
      <w:r w:rsidRPr="009E5AF5">
        <w:rPr>
          <w:rFonts w:ascii="Poppins Light" w:hAnsi="Poppins Light" w:cs="Poppins Light"/>
          <w:noProof/>
        </w:rPr>
        <w:t>“</w:t>
      </w:r>
      <w:r w:rsidR="00610153" w:rsidRPr="009E5AF5">
        <w:rPr>
          <w:rFonts w:ascii="Poppins Light" w:hAnsi="Poppins Light" w:cs="Poppins Light"/>
          <w:noProof/>
        </w:rPr>
        <w:t>Aula 1 – Documento Colaborativo</w:t>
      </w:r>
      <w:r w:rsidRPr="009E5AF5">
        <w:rPr>
          <w:rFonts w:ascii="Poppins Light" w:hAnsi="Poppins Light" w:cs="Poppins Light"/>
          <w:noProof/>
        </w:rPr>
        <w:t>”.</w:t>
      </w:r>
    </w:p>
    <w:p w14:paraId="6C5A5664" w14:textId="263EADEF" w:rsidR="00610153" w:rsidRPr="009E5AF5" w:rsidRDefault="006A61C8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</w:t>
      </w:r>
      <w:r w:rsidR="001C7B39">
        <w:rPr>
          <w:rFonts w:ascii="Poppins Light" w:hAnsi="Poppins Light" w:cs="Poppins Light"/>
          <w:noProof/>
        </w:rPr>
        <w:t>o</w:t>
      </w:r>
      <w:r w:rsidRPr="009E5AF5">
        <w:rPr>
          <w:rFonts w:ascii="Poppins Light" w:hAnsi="Poppins Light" w:cs="Poppins Light"/>
          <w:noProof/>
        </w:rPr>
        <w:t xml:space="preserve"> canto superior direito, c</w:t>
      </w:r>
      <w:r w:rsidR="00610153" w:rsidRPr="009E5AF5">
        <w:rPr>
          <w:rFonts w:ascii="Poppins Light" w:hAnsi="Poppins Light" w:cs="Poppins Light"/>
          <w:noProof/>
        </w:rPr>
        <w:t>lique</w:t>
      </w:r>
      <w:r w:rsidRPr="009E5AF5">
        <w:rPr>
          <w:rFonts w:ascii="Poppins Light" w:hAnsi="Poppins Light" w:cs="Poppins Light"/>
          <w:noProof/>
        </w:rPr>
        <w:t xml:space="preserve"> no botão “</w:t>
      </w:r>
      <w:r w:rsidR="00610153" w:rsidRPr="009E5AF5">
        <w:rPr>
          <w:rFonts w:ascii="Poppins Light" w:hAnsi="Poppins Light" w:cs="Poppins Light"/>
          <w:noProof/>
        </w:rPr>
        <w:t>Compartilhar</w:t>
      </w:r>
      <w:r w:rsidRPr="009E5AF5">
        <w:rPr>
          <w:rFonts w:ascii="Poppins Light" w:hAnsi="Poppins Light" w:cs="Poppins Light"/>
          <w:noProof/>
        </w:rPr>
        <w:t>”</w:t>
      </w:r>
      <w:r w:rsidR="00610153" w:rsidRPr="009E5AF5">
        <w:rPr>
          <w:rFonts w:ascii="Poppins Light" w:hAnsi="Poppins Light" w:cs="Poppins Light"/>
          <w:noProof/>
        </w:rPr>
        <w:t>/</w:t>
      </w:r>
      <w:r w:rsidRPr="009E5AF5">
        <w:rPr>
          <w:rFonts w:ascii="Poppins Light" w:hAnsi="Poppins Light" w:cs="Poppins Light"/>
          <w:noProof/>
        </w:rPr>
        <w:t>”</w:t>
      </w:r>
      <w:r w:rsidR="00610153" w:rsidRPr="009E5AF5">
        <w:rPr>
          <w:rFonts w:ascii="Poppins Light" w:hAnsi="Poppins Light" w:cs="Poppins Light"/>
          <w:noProof/>
        </w:rPr>
        <w:t>Partilhar</w:t>
      </w:r>
      <w:r w:rsidRPr="009E5AF5">
        <w:rPr>
          <w:rFonts w:ascii="Poppins Light" w:hAnsi="Poppins Light" w:cs="Poppins Light"/>
          <w:noProof/>
        </w:rPr>
        <w:t>”.</w:t>
      </w:r>
    </w:p>
    <w:p w14:paraId="140E51BA" w14:textId="77777777" w:rsidR="006A61C8" w:rsidRPr="009E5AF5" w:rsidRDefault="00610153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Adicione dois colegas </w:t>
      </w:r>
      <w:r w:rsidR="006A61C8" w:rsidRPr="009E5AF5">
        <w:rPr>
          <w:rFonts w:ascii="Poppins Light" w:hAnsi="Poppins Light" w:cs="Poppins Light"/>
          <w:noProof/>
        </w:rPr>
        <w:t>inserindo o e-mail deles.</w:t>
      </w:r>
    </w:p>
    <w:p w14:paraId="60B130A3" w14:textId="4DA370DB" w:rsidR="00610153" w:rsidRPr="009E5AF5" w:rsidRDefault="006A61C8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Na lateral, selecione “</w:t>
      </w:r>
      <w:r w:rsidR="00610153" w:rsidRPr="009E5AF5">
        <w:rPr>
          <w:rFonts w:ascii="Poppins Light" w:hAnsi="Poppins Light" w:cs="Poppins Light"/>
          <w:noProof/>
        </w:rPr>
        <w:t>Editor</w:t>
      </w:r>
      <w:r w:rsidRPr="009E5AF5">
        <w:rPr>
          <w:rFonts w:ascii="Poppins Light" w:hAnsi="Poppins Light" w:cs="Poppins Light"/>
          <w:noProof/>
        </w:rPr>
        <w:t>”</w:t>
      </w:r>
      <w:r w:rsidR="00610153" w:rsidRPr="009E5AF5">
        <w:rPr>
          <w:rFonts w:ascii="Poppins Light" w:hAnsi="Poppins Light" w:cs="Poppins Light"/>
          <w:noProof/>
        </w:rPr>
        <w:t>.</w:t>
      </w:r>
    </w:p>
    <w:p w14:paraId="2DC04D66" w14:textId="7C724E37" w:rsidR="006A61C8" w:rsidRPr="009E5AF5" w:rsidRDefault="006A61C8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Clique em “Enviar”.</w:t>
      </w:r>
    </w:p>
    <w:p w14:paraId="08A3D63A" w14:textId="379332E4" w:rsidR="00610153" w:rsidRPr="009E5AF5" w:rsidRDefault="00610153" w:rsidP="006A61C8">
      <w:pPr>
        <w:spacing w:line="276" w:lineRule="auto"/>
        <w:ind w:left="36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Peça que ambos </w:t>
      </w:r>
      <w:r w:rsidR="006A61C8" w:rsidRPr="009E5AF5">
        <w:rPr>
          <w:rFonts w:ascii="Poppins Light" w:hAnsi="Poppins Light" w:cs="Poppins Light"/>
          <w:noProof/>
        </w:rPr>
        <w:t xml:space="preserve">os colegas </w:t>
      </w:r>
      <w:r w:rsidRPr="009E5AF5">
        <w:rPr>
          <w:rFonts w:ascii="Poppins Light" w:hAnsi="Poppins Light" w:cs="Poppins Light"/>
          <w:noProof/>
        </w:rPr>
        <w:t>entrem no arquivo imediatamente</w:t>
      </w:r>
      <w:r w:rsidR="006A61C8" w:rsidRPr="009E5AF5">
        <w:rPr>
          <w:rFonts w:ascii="Poppins Light" w:hAnsi="Poppins Light" w:cs="Poppins Light"/>
          <w:noProof/>
        </w:rPr>
        <w:t xml:space="preserve"> para seguir com a atividade.</w:t>
      </w:r>
    </w:p>
    <w:p w14:paraId="11357478" w14:textId="77777777" w:rsidR="006A61C8" w:rsidRPr="009E5AF5" w:rsidRDefault="006A61C8" w:rsidP="006A61C8">
      <w:pPr>
        <w:spacing w:line="276" w:lineRule="auto"/>
        <w:ind w:left="360"/>
        <w:rPr>
          <w:rFonts w:ascii="Poppins Light" w:hAnsi="Poppins Light" w:cs="Poppins Light"/>
          <w:noProof/>
        </w:rPr>
      </w:pPr>
    </w:p>
    <w:p w14:paraId="105E2FF6" w14:textId="77425282" w:rsidR="00610153" w:rsidRPr="009E5AF5" w:rsidRDefault="006A61C8">
      <w:pPr>
        <w:numPr>
          <w:ilvl w:val="0"/>
          <w:numId w:val="3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lastRenderedPageBreak/>
        <w:t>Agora, o</w:t>
      </w:r>
      <w:r w:rsidR="00610153" w:rsidRPr="009E5AF5">
        <w:rPr>
          <w:rFonts w:ascii="Poppins Light" w:hAnsi="Poppins Light" w:cs="Poppins Light"/>
          <w:noProof/>
        </w:rPr>
        <w:t>bserve</w:t>
      </w:r>
      <w:r w:rsidRPr="009E5AF5">
        <w:rPr>
          <w:rFonts w:ascii="Poppins Light" w:hAnsi="Poppins Light" w:cs="Poppins Light"/>
          <w:noProof/>
        </w:rPr>
        <w:t xml:space="preserve"> alguns aspectos no arquivo</w:t>
      </w:r>
      <w:r w:rsidR="00610153" w:rsidRPr="009E5AF5">
        <w:rPr>
          <w:rFonts w:ascii="Poppins Light" w:hAnsi="Poppins Light" w:cs="Poppins Light"/>
          <w:noProof/>
        </w:rPr>
        <w:t>:</w:t>
      </w:r>
    </w:p>
    <w:p w14:paraId="0862AF63" w14:textId="77777777" w:rsidR="00610153" w:rsidRPr="009E5AF5" w:rsidRDefault="00610153" w:rsidP="00A926FF">
      <w:pPr>
        <w:spacing w:line="276" w:lineRule="auto"/>
        <w:ind w:left="72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a) Cursores coloridos dos colegas</w:t>
      </w:r>
    </w:p>
    <w:p w14:paraId="4CEF1339" w14:textId="77777777" w:rsidR="00610153" w:rsidRPr="009E5AF5" w:rsidRDefault="00610153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ind w:left="144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Aparecem com o nome deles.</w:t>
      </w:r>
    </w:p>
    <w:p w14:paraId="0AC15CA2" w14:textId="77777777" w:rsidR="00610153" w:rsidRPr="009E5AF5" w:rsidRDefault="00610153">
      <w:pPr>
        <w:numPr>
          <w:ilvl w:val="0"/>
          <w:numId w:val="4"/>
        </w:numPr>
        <w:tabs>
          <w:tab w:val="clear" w:pos="720"/>
          <w:tab w:val="num" w:pos="1440"/>
        </w:tabs>
        <w:spacing w:line="276" w:lineRule="auto"/>
        <w:ind w:left="144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Devem mover-se conforme digitam.</w:t>
      </w:r>
    </w:p>
    <w:p w14:paraId="370B6E0C" w14:textId="77777777" w:rsidR="00610153" w:rsidRPr="009E5AF5" w:rsidRDefault="00610153" w:rsidP="00A926FF">
      <w:pPr>
        <w:spacing w:line="276" w:lineRule="auto"/>
        <w:ind w:left="72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b) Alterações simultâneas</w:t>
      </w:r>
    </w:p>
    <w:p w14:paraId="4C8988DE" w14:textId="77777777" w:rsidR="00610153" w:rsidRPr="009E5AF5" w:rsidRDefault="00610153">
      <w:pPr>
        <w:numPr>
          <w:ilvl w:val="0"/>
          <w:numId w:val="5"/>
        </w:numPr>
        <w:tabs>
          <w:tab w:val="clear" w:pos="720"/>
          <w:tab w:val="num" w:pos="1440"/>
        </w:tabs>
        <w:spacing w:line="276" w:lineRule="auto"/>
        <w:ind w:left="144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Escreva seu nome no topo.</w:t>
      </w:r>
    </w:p>
    <w:p w14:paraId="53548390" w14:textId="77777777" w:rsidR="00610153" w:rsidRPr="009E5AF5" w:rsidRDefault="00610153">
      <w:pPr>
        <w:numPr>
          <w:ilvl w:val="0"/>
          <w:numId w:val="5"/>
        </w:numPr>
        <w:tabs>
          <w:tab w:val="clear" w:pos="720"/>
          <w:tab w:val="num" w:pos="1440"/>
        </w:tabs>
        <w:spacing w:line="276" w:lineRule="auto"/>
        <w:ind w:left="144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Colegas escrevem também.</w:t>
      </w:r>
    </w:p>
    <w:p w14:paraId="6C482020" w14:textId="77777777" w:rsidR="00610153" w:rsidRPr="009E5AF5" w:rsidRDefault="00610153">
      <w:pPr>
        <w:numPr>
          <w:ilvl w:val="0"/>
          <w:numId w:val="5"/>
        </w:numPr>
        <w:tabs>
          <w:tab w:val="clear" w:pos="720"/>
          <w:tab w:val="num" w:pos="1440"/>
        </w:tabs>
        <w:spacing w:line="276" w:lineRule="auto"/>
        <w:ind w:left="144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Os textos devem aparecer instantaneamente para todos.</w:t>
      </w:r>
    </w:p>
    <w:p w14:paraId="26054C49" w14:textId="77777777" w:rsidR="00610153" w:rsidRPr="009E5AF5" w:rsidRDefault="00610153" w:rsidP="00A926FF">
      <w:pPr>
        <w:spacing w:line="276" w:lineRule="auto"/>
        <w:ind w:left="72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c) Chat ou comentários</w:t>
      </w:r>
    </w:p>
    <w:p w14:paraId="344C4C49" w14:textId="122D62E5" w:rsidR="00610153" w:rsidRPr="009E5AF5" w:rsidRDefault="00610153">
      <w:pPr>
        <w:numPr>
          <w:ilvl w:val="0"/>
          <w:numId w:val="6"/>
        </w:numPr>
        <w:tabs>
          <w:tab w:val="clear" w:pos="720"/>
          <w:tab w:val="num" w:pos="1440"/>
        </w:tabs>
        <w:spacing w:line="276" w:lineRule="auto"/>
        <w:ind w:left="144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Ative o chat lateral clicando no ícone no canto superior: “Mostrar conversa”.</w:t>
      </w:r>
    </w:p>
    <w:p w14:paraId="6E175619" w14:textId="77777777" w:rsidR="00610153" w:rsidRPr="009E5AF5" w:rsidRDefault="00610153">
      <w:pPr>
        <w:numPr>
          <w:ilvl w:val="0"/>
          <w:numId w:val="6"/>
        </w:numPr>
        <w:tabs>
          <w:tab w:val="clear" w:pos="720"/>
          <w:tab w:val="num" w:pos="1440"/>
        </w:tabs>
        <w:spacing w:line="276" w:lineRule="auto"/>
        <w:ind w:left="144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Escreva: “Teste de colaboração concluído!”</w:t>
      </w:r>
    </w:p>
    <w:p w14:paraId="104EE529" w14:textId="77777777" w:rsidR="00610153" w:rsidRPr="009E5AF5" w:rsidRDefault="00610153">
      <w:pPr>
        <w:numPr>
          <w:ilvl w:val="0"/>
          <w:numId w:val="6"/>
        </w:numPr>
        <w:tabs>
          <w:tab w:val="clear" w:pos="720"/>
          <w:tab w:val="num" w:pos="1440"/>
        </w:tabs>
        <w:spacing w:line="276" w:lineRule="auto"/>
        <w:ind w:left="1440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Verifique se os colegas recebem.</w:t>
      </w:r>
    </w:p>
    <w:p w14:paraId="3DBA14E9" w14:textId="7F63061D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0576E934" w14:textId="77777777" w:rsidR="00FC4787" w:rsidRPr="009E5AF5" w:rsidRDefault="00FC4787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6105495B" w14:textId="08C542B2" w:rsidR="00610153" w:rsidRPr="009E5AF5" w:rsidRDefault="006A61C8" w:rsidP="00A926FF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9E5AF5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Etapa 03 - </w:t>
      </w:r>
      <w:r w:rsidR="00610153" w:rsidRPr="009E5AF5">
        <w:rPr>
          <w:rFonts w:ascii="Poppins Light" w:hAnsi="Poppins Light" w:cs="Poppins Light"/>
          <w:b/>
          <w:bCs/>
          <w:noProof/>
          <w:sz w:val="28"/>
          <w:szCs w:val="28"/>
        </w:rPr>
        <w:t>Histórico de Versões no Google Slides</w:t>
      </w:r>
    </w:p>
    <w:p w14:paraId="22DC0E30" w14:textId="144EDC56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Arquivo usado: Aula 1 – Apresentação de Versões (Nome aluno/dupla)</w:t>
      </w:r>
    </w:p>
    <w:p w14:paraId="6F191104" w14:textId="05F6234A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5B6A566B" w14:textId="42FF2FF5" w:rsidR="00610153" w:rsidRPr="009E5AF5" w:rsidRDefault="00610153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Abra </w:t>
      </w:r>
      <w:r w:rsidR="006A61C8" w:rsidRPr="009E5AF5">
        <w:rPr>
          <w:rFonts w:ascii="Poppins Light" w:hAnsi="Poppins Light" w:cs="Poppins Light"/>
          <w:noProof/>
        </w:rPr>
        <w:t>o arquivo “Aula 1 – Apresentação de Versões”</w:t>
      </w:r>
    </w:p>
    <w:p w14:paraId="19823DDC" w14:textId="14FDAEA5" w:rsidR="00610153" w:rsidRPr="009E5AF5" w:rsidRDefault="00610153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No primeiro slide</w:t>
      </w:r>
      <w:r w:rsidR="006A61C8" w:rsidRPr="009E5AF5">
        <w:rPr>
          <w:rFonts w:ascii="Poppins Light" w:hAnsi="Poppins Light" w:cs="Poppins Light"/>
          <w:noProof/>
        </w:rPr>
        <w:t>, clique na caixa de texto e e</w:t>
      </w:r>
      <w:r w:rsidRPr="009E5AF5">
        <w:rPr>
          <w:rFonts w:ascii="Poppins Light" w:hAnsi="Poppins Light" w:cs="Poppins Light"/>
          <w:noProof/>
        </w:rPr>
        <w:t>screva: Versão 1 – Início da apresentação.</w:t>
      </w:r>
    </w:p>
    <w:p w14:paraId="422D9148" w14:textId="77777777" w:rsidR="006A61C8" w:rsidRPr="009E5AF5" w:rsidRDefault="00610153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Aguarde o salvamento automático.</w:t>
      </w:r>
    </w:p>
    <w:p w14:paraId="75EF813D" w14:textId="290B787A" w:rsidR="00610153" w:rsidRPr="009E5AF5" w:rsidRDefault="006A61C8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No menu superior, clique em “Plano de fundo” e troque </w:t>
      </w:r>
      <w:r w:rsidR="00610153" w:rsidRPr="009E5AF5">
        <w:rPr>
          <w:rFonts w:ascii="Poppins Light" w:hAnsi="Poppins Light" w:cs="Poppins Light"/>
          <w:noProof/>
        </w:rPr>
        <w:t>a cor do fundo</w:t>
      </w:r>
      <w:r w:rsidRPr="009E5AF5">
        <w:rPr>
          <w:rFonts w:ascii="Poppins Light" w:hAnsi="Poppins Light" w:cs="Poppins Light"/>
          <w:noProof/>
        </w:rPr>
        <w:t xml:space="preserve"> da página.</w:t>
      </w:r>
    </w:p>
    <w:p w14:paraId="3D14EF6A" w14:textId="77777777" w:rsidR="0004665B" w:rsidRPr="009E5AF5" w:rsidRDefault="0004665B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No menu superior, clique em “Arquivo”.</w:t>
      </w:r>
    </w:p>
    <w:p w14:paraId="003DEE09" w14:textId="6A289E21" w:rsidR="00610153" w:rsidRPr="009E5AF5" w:rsidRDefault="0004665B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Clique em “</w:t>
      </w:r>
      <w:r w:rsidR="00610153" w:rsidRPr="009E5AF5">
        <w:rPr>
          <w:rFonts w:ascii="Poppins Light" w:hAnsi="Poppins Light" w:cs="Poppins Light"/>
          <w:noProof/>
        </w:rPr>
        <w:t>Histórico de versões</w:t>
      </w:r>
      <w:r w:rsidRPr="009E5AF5">
        <w:rPr>
          <w:rFonts w:ascii="Poppins Light" w:hAnsi="Poppins Light" w:cs="Poppins Light"/>
          <w:noProof/>
        </w:rPr>
        <w:t>” e, em seguida, “</w:t>
      </w:r>
      <w:r w:rsidR="00610153" w:rsidRPr="009E5AF5">
        <w:rPr>
          <w:rFonts w:ascii="Poppins Light" w:hAnsi="Poppins Light" w:cs="Poppins Light"/>
          <w:noProof/>
        </w:rPr>
        <w:t>Ver histórico</w:t>
      </w:r>
      <w:r w:rsidRPr="009E5AF5">
        <w:rPr>
          <w:rFonts w:ascii="Poppins Light" w:hAnsi="Poppins Light" w:cs="Poppins Light"/>
          <w:noProof/>
        </w:rPr>
        <w:t xml:space="preserve"> de versões”.</w:t>
      </w:r>
    </w:p>
    <w:p w14:paraId="62E17FE5" w14:textId="77777777" w:rsidR="00610153" w:rsidRPr="009E5AF5" w:rsidRDefault="00610153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Observe as versões listadas.</w:t>
      </w:r>
    </w:p>
    <w:p w14:paraId="7FF46FF9" w14:textId="77777777" w:rsidR="00610153" w:rsidRPr="009E5AF5" w:rsidRDefault="00610153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Clique em cada versão para comparar.</w:t>
      </w:r>
    </w:p>
    <w:p w14:paraId="3F6708E4" w14:textId="77777777" w:rsidR="0004665B" w:rsidRPr="009E5AF5" w:rsidRDefault="0004665B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Na lateral direita, clique nos três pontos da versão e r</w:t>
      </w:r>
      <w:r w:rsidR="00610153" w:rsidRPr="009E5AF5">
        <w:rPr>
          <w:rFonts w:ascii="Poppins Light" w:hAnsi="Poppins Light" w:cs="Poppins Light"/>
          <w:noProof/>
        </w:rPr>
        <w:t>enomeie</w:t>
      </w:r>
      <w:r w:rsidRPr="009E5AF5">
        <w:rPr>
          <w:rFonts w:ascii="Poppins Light" w:hAnsi="Poppins Light" w:cs="Poppins Light"/>
          <w:noProof/>
        </w:rPr>
        <w:t xml:space="preserve"> como: </w:t>
      </w:r>
      <w:r w:rsidR="00610153" w:rsidRPr="009E5AF5">
        <w:rPr>
          <w:rFonts w:ascii="Poppins Light" w:hAnsi="Poppins Light" w:cs="Poppins Light"/>
          <w:noProof/>
        </w:rPr>
        <w:t>Versão 2</w:t>
      </w:r>
      <w:r w:rsidRPr="009E5AF5">
        <w:rPr>
          <w:rFonts w:ascii="Poppins Light" w:hAnsi="Poppins Light" w:cs="Poppins Light"/>
          <w:noProof/>
        </w:rPr>
        <w:t>.</w:t>
      </w:r>
    </w:p>
    <w:p w14:paraId="6E5D387C" w14:textId="72EF8C5C" w:rsidR="00610153" w:rsidRPr="009E5AF5" w:rsidRDefault="0004665B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Volte para a apresentação atual e i</w:t>
      </w:r>
      <w:r w:rsidR="00610153" w:rsidRPr="009E5AF5">
        <w:rPr>
          <w:rFonts w:ascii="Poppins Light" w:hAnsi="Poppins Light" w:cs="Poppins Light"/>
          <w:noProof/>
        </w:rPr>
        <w:t>nsira um novo slide</w:t>
      </w:r>
      <w:r w:rsidRPr="009E5AF5">
        <w:rPr>
          <w:rFonts w:ascii="Poppins Light" w:hAnsi="Poppins Light" w:cs="Poppins Light"/>
          <w:noProof/>
        </w:rPr>
        <w:t>, incluindo uma</w:t>
      </w:r>
      <w:r w:rsidR="00610153" w:rsidRPr="009E5AF5">
        <w:rPr>
          <w:rFonts w:ascii="Poppins Light" w:hAnsi="Poppins Light" w:cs="Poppins Light"/>
          <w:noProof/>
        </w:rPr>
        <w:t xml:space="preserve"> imagem</w:t>
      </w:r>
      <w:r w:rsidRPr="009E5AF5">
        <w:rPr>
          <w:rFonts w:ascii="Poppins Light" w:hAnsi="Poppins Light" w:cs="Poppins Light"/>
          <w:noProof/>
        </w:rPr>
        <w:t>.</w:t>
      </w:r>
    </w:p>
    <w:p w14:paraId="094CE636" w14:textId="79B65E72" w:rsidR="00610153" w:rsidRPr="009E5AF5" w:rsidRDefault="0004665B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lastRenderedPageBreak/>
        <w:t xml:space="preserve">Repita o processo </w:t>
      </w:r>
      <w:r w:rsidR="001C7B39">
        <w:rPr>
          <w:rFonts w:ascii="Poppins Light" w:hAnsi="Poppins Light" w:cs="Poppins Light"/>
          <w:noProof/>
        </w:rPr>
        <w:t>d</w:t>
      </w:r>
      <w:r w:rsidRPr="009E5AF5">
        <w:rPr>
          <w:rFonts w:ascii="Poppins Light" w:hAnsi="Poppins Light" w:cs="Poppins Light"/>
          <w:noProof/>
        </w:rPr>
        <w:t>e versões e r</w:t>
      </w:r>
      <w:r w:rsidR="00610153" w:rsidRPr="009E5AF5">
        <w:rPr>
          <w:rFonts w:ascii="Poppins Light" w:hAnsi="Poppins Light" w:cs="Poppins Light"/>
          <w:noProof/>
        </w:rPr>
        <w:t>enomeie a versão mais recente como: Versão Final – Aula 1</w:t>
      </w:r>
      <w:r w:rsidRPr="009E5AF5">
        <w:rPr>
          <w:rFonts w:ascii="Poppins Light" w:hAnsi="Poppins Light" w:cs="Poppins Light"/>
          <w:noProof/>
        </w:rPr>
        <w:t>.</w:t>
      </w:r>
    </w:p>
    <w:p w14:paraId="5A580F5F" w14:textId="77777777" w:rsidR="0004665B" w:rsidRPr="009E5AF5" w:rsidRDefault="0004665B" w:rsidP="001A40CB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A40CB" w:rsidRPr="009E5AF5" w14:paraId="292614EC" w14:textId="77777777" w:rsidTr="001A40CB">
        <w:trPr>
          <w:trHeight w:val="994"/>
        </w:trPr>
        <w:tc>
          <w:tcPr>
            <w:tcW w:w="9629" w:type="dxa"/>
            <w:vAlign w:val="center"/>
          </w:tcPr>
          <w:p w14:paraId="66962569" w14:textId="72379CCB" w:rsidR="001A40CB" w:rsidRPr="009E5AF5" w:rsidRDefault="001A40CB" w:rsidP="001A40CB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Você deve conseguir visualizar mudanças entre as versões clicando nelas</w:t>
            </w:r>
            <w:r w:rsidR="001C7B39">
              <w:rPr>
                <w:rFonts w:ascii="Poppins Light" w:hAnsi="Poppins Light" w:cs="Poppins Light"/>
                <w:noProof/>
              </w:rPr>
              <w:t>,</w:t>
            </w:r>
            <w:r w:rsidRPr="009E5AF5">
              <w:rPr>
                <w:rFonts w:ascii="Poppins Light" w:hAnsi="Poppins Light" w:cs="Poppins Light"/>
                <w:noProof/>
              </w:rPr>
              <w:t xml:space="preserve"> e a versão final deve estar renomeada corretamente.</w:t>
            </w:r>
          </w:p>
        </w:tc>
      </w:tr>
    </w:tbl>
    <w:p w14:paraId="66A543B0" w14:textId="77777777" w:rsidR="001A40CB" w:rsidRPr="009E5AF5" w:rsidRDefault="001A40CB" w:rsidP="001A40CB">
      <w:pPr>
        <w:spacing w:line="276" w:lineRule="auto"/>
        <w:rPr>
          <w:rFonts w:ascii="Poppins Light" w:hAnsi="Poppins Light" w:cs="Poppins Light"/>
          <w:noProof/>
        </w:rPr>
      </w:pPr>
    </w:p>
    <w:p w14:paraId="43CD45AD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7DABE1DF" w14:textId="26E4A145" w:rsidR="00610153" w:rsidRPr="009E5AF5" w:rsidRDefault="0004665B" w:rsidP="00A926FF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9E5AF5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Etapa 04 - </w:t>
      </w:r>
      <w:r w:rsidR="00610153" w:rsidRPr="009E5AF5">
        <w:rPr>
          <w:rFonts w:ascii="Poppins Light" w:hAnsi="Poppins Light" w:cs="Poppins Light"/>
          <w:b/>
          <w:bCs/>
          <w:noProof/>
          <w:sz w:val="28"/>
          <w:szCs w:val="28"/>
        </w:rPr>
        <w:t xml:space="preserve">Ferramentas </w:t>
      </w:r>
      <w:r w:rsidRPr="009E5AF5">
        <w:rPr>
          <w:rFonts w:ascii="Poppins Light" w:hAnsi="Poppins Light" w:cs="Poppins Light"/>
          <w:b/>
          <w:bCs/>
          <w:noProof/>
          <w:sz w:val="28"/>
          <w:szCs w:val="28"/>
        </w:rPr>
        <w:t>i</w:t>
      </w:r>
      <w:r w:rsidR="00610153" w:rsidRPr="009E5AF5">
        <w:rPr>
          <w:rFonts w:ascii="Poppins Light" w:hAnsi="Poppins Light" w:cs="Poppins Light"/>
          <w:b/>
          <w:bCs/>
          <w:noProof/>
          <w:sz w:val="28"/>
          <w:szCs w:val="28"/>
        </w:rPr>
        <w:t>ntegradas no Google Sheets</w:t>
      </w:r>
    </w:p>
    <w:p w14:paraId="46052AFC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Arquivo usado: Aula 1 – Integração de Ferramentas (Nome aluno/dupla)</w:t>
      </w:r>
    </w:p>
    <w:p w14:paraId="6F0E942D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3CD43F76" w14:textId="7B83699B" w:rsidR="00610153" w:rsidRPr="009E5AF5" w:rsidRDefault="00610153" w:rsidP="00A926FF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E5AF5">
        <w:rPr>
          <w:rFonts w:ascii="Poppins Light" w:hAnsi="Poppins Light" w:cs="Poppins Light"/>
          <w:b/>
          <w:bCs/>
          <w:noProof/>
        </w:rPr>
        <w:t>Criar a tabela base</w:t>
      </w:r>
    </w:p>
    <w:p w14:paraId="35936B55" w14:textId="6842BF62" w:rsidR="00610153" w:rsidRPr="009E5AF5" w:rsidRDefault="00610153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Abra o </w:t>
      </w:r>
      <w:r w:rsidR="0004665B" w:rsidRPr="009E5AF5">
        <w:rPr>
          <w:rFonts w:ascii="Poppins Light" w:hAnsi="Poppins Light" w:cs="Poppins Light"/>
          <w:noProof/>
        </w:rPr>
        <w:t>arquivo: Aula 1 – Integração de Ferramentas.</w:t>
      </w:r>
    </w:p>
    <w:p w14:paraId="2112E777" w14:textId="5A86FB06" w:rsidR="0004665B" w:rsidRPr="009E5AF5" w:rsidRDefault="0004665B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Preencha as c</w:t>
      </w:r>
      <w:r w:rsidR="001C7B39">
        <w:rPr>
          <w:rFonts w:ascii="Poppins Light" w:hAnsi="Poppins Light" w:cs="Poppins Light"/>
          <w:noProof/>
        </w:rPr>
        <w:t>é</w:t>
      </w:r>
      <w:r w:rsidRPr="009E5AF5">
        <w:rPr>
          <w:rFonts w:ascii="Poppins Light" w:hAnsi="Poppins Light" w:cs="Poppins Light"/>
          <w:noProof/>
        </w:rPr>
        <w:t>lulas como descrito:</w:t>
      </w:r>
    </w:p>
    <w:p w14:paraId="73897112" w14:textId="14050EBB" w:rsidR="00610153" w:rsidRPr="009E5AF5" w:rsidRDefault="00610153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Na célula A1, digite: Ferramenta</w:t>
      </w:r>
    </w:p>
    <w:p w14:paraId="7AC3AD88" w14:textId="77777777" w:rsidR="00610153" w:rsidRPr="009E5AF5" w:rsidRDefault="00610153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Na célula B1, digite: Função principal</w:t>
      </w:r>
    </w:p>
    <w:p w14:paraId="55C28987" w14:textId="77777777" w:rsidR="0004665B" w:rsidRPr="009E5AF5" w:rsidRDefault="00610153">
      <w:pPr>
        <w:numPr>
          <w:ilvl w:val="0"/>
          <w:numId w:val="16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Na célula C1, digite: Exemplo de uso</w:t>
      </w:r>
    </w:p>
    <w:p w14:paraId="16EEF53C" w14:textId="77777777" w:rsidR="0004665B" w:rsidRPr="009E5AF5" w:rsidRDefault="0004665B" w:rsidP="0004665B">
      <w:pPr>
        <w:spacing w:line="276" w:lineRule="auto"/>
        <w:ind w:left="720"/>
        <w:rPr>
          <w:rFonts w:ascii="Poppins Light" w:hAnsi="Poppins Light" w:cs="Poppins Light"/>
          <w:noProof/>
        </w:rPr>
      </w:pPr>
    </w:p>
    <w:p w14:paraId="5600DBB2" w14:textId="17B5481E" w:rsidR="00610153" w:rsidRPr="009E5AF5" w:rsidRDefault="00610153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Agora preencha</w:t>
      </w:r>
      <w:r w:rsidR="0004665B" w:rsidRPr="009E5AF5">
        <w:rPr>
          <w:rFonts w:ascii="Poppins Light" w:hAnsi="Poppins Light" w:cs="Poppins Light"/>
          <w:noProof/>
        </w:rPr>
        <w:t xml:space="preserve"> as linhas da seguinte forma:</w:t>
      </w:r>
    </w:p>
    <w:p w14:paraId="79F928E8" w14:textId="77777777" w:rsidR="00610153" w:rsidRPr="009E5AF5" w:rsidRDefault="00610153">
      <w:pPr>
        <w:pStyle w:val="PargrafodaLista"/>
        <w:numPr>
          <w:ilvl w:val="0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Linha 2 – Docs</w:t>
      </w:r>
    </w:p>
    <w:p w14:paraId="66A3460A" w14:textId="77777777" w:rsidR="00610153" w:rsidRPr="009E5AF5" w:rsidRDefault="00610153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Na célula A2 </w:t>
      </w:r>
      <w:r w:rsidRPr="009E5AF5">
        <w:rPr>
          <w:noProof/>
        </w:rPr>
        <w:t>→</w:t>
      </w:r>
      <w:r w:rsidRPr="009E5AF5">
        <w:rPr>
          <w:rFonts w:ascii="Poppins Light" w:hAnsi="Poppins Light" w:cs="Poppins Light"/>
          <w:noProof/>
        </w:rPr>
        <w:t xml:space="preserve"> Docs</w:t>
      </w:r>
    </w:p>
    <w:p w14:paraId="20C2CDEB" w14:textId="77777777" w:rsidR="00610153" w:rsidRPr="009E5AF5" w:rsidRDefault="00610153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Na célula B2 </w:t>
      </w:r>
      <w:r w:rsidRPr="009E5AF5">
        <w:rPr>
          <w:noProof/>
        </w:rPr>
        <w:t>→</w:t>
      </w:r>
      <w:r w:rsidRPr="009E5AF5">
        <w:rPr>
          <w:rFonts w:ascii="Poppins Light" w:hAnsi="Poppins Light" w:cs="Poppins Light"/>
          <w:noProof/>
        </w:rPr>
        <w:t xml:space="preserve"> textos</w:t>
      </w:r>
    </w:p>
    <w:p w14:paraId="6C627381" w14:textId="77777777" w:rsidR="00610153" w:rsidRPr="009E5AF5" w:rsidRDefault="00610153">
      <w:pPr>
        <w:pStyle w:val="PargrafodaLista"/>
        <w:numPr>
          <w:ilvl w:val="0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Linha 3 – Slides</w:t>
      </w:r>
    </w:p>
    <w:p w14:paraId="17F6127A" w14:textId="77777777" w:rsidR="00610153" w:rsidRPr="009E5AF5" w:rsidRDefault="00610153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Na célula A3 </w:t>
      </w:r>
      <w:r w:rsidRPr="009E5AF5">
        <w:rPr>
          <w:noProof/>
        </w:rPr>
        <w:t>→</w:t>
      </w:r>
      <w:r w:rsidRPr="009E5AF5">
        <w:rPr>
          <w:rFonts w:ascii="Poppins Light" w:hAnsi="Poppins Light" w:cs="Poppins Light"/>
          <w:noProof/>
        </w:rPr>
        <w:t xml:space="preserve"> Slides</w:t>
      </w:r>
    </w:p>
    <w:p w14:paraId="562F9A7A" w14:textId="7C48D51B" w:rsidR="00610153" w:rsidRPr="009E5AF5" w:rsidRDefault="00610153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Na célula B3 </w:t>
      </w:r>
      <w:r w:rsidRPr="009E5AF5">
        <w:rPr>
          <w:noProof/>
        </w:rPr>
        <w:t>→</w:t>
      </w:r>
      <w:r w:rsidR="001C7B39">
        <w:rPr>
          <w:noProof/>
        </w:rPr>
        <w:t xml:space="preserve"> </w:t>
      </w:r>
      <w:r w:rsidRPr="009E5AF5">
        <w:rPr>
          <w:rFonts w:ascii="Poppins Light" w:hAnsi="Poppins Light" w:cs="Poppins Light"/>
          <w:noProof/>
        </w:rPr>
        <w:t>apresentações</w:t>
      </w:r>
    </w:p>
    <w:p w14:paraId="7B461115" w14:textId="77777777" w:rsidR="00610153" w:rsidRPr="009E5AF5" w:rsidRDefault="00610153">
      <w:pPr>
        <w:pStyle w:val="PargrafodaLista"/>
        <w:numPr>
          <w:ilvl w:val="0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Linha 4 – Sheets</w:t>
      </w:r>
    </w:p>
    <w:p w14:paraId="4A0A5FDE" w14:textId="77777777" w:rsidR="00610153" w:rsidRPr="009E5AF5" w:rsidRDefault="00610153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Na célula A4 </w:t>
      </w:r>
      <w:r w:rsidRPr="009E5AF5">
        <w:rPr>
          <w:noProof/>
        </w:rPr>
        <w:t>→</w:t>
      </w:r>
      <w:r w:rsidRPr="009E5AF5">
        <w:rPr>
          <w:rFonts w:ascii="Poppins Light" w:hAnsi="Poppins Light" w:cs="Poppins Light"/>
          <w:noProof/>
        </w:rPr>
        <w:t xml:space="preserve"> Sheets</w:t>
      </w:r>
    </w:p>
    <w:p w14:paraId="0B0CB0A0" w14:textId="77777777" w:rsidR="00610153" w:rsidRPr="009E5AF5" w:rsidRDefault="00610153">
      <w:pPr>
        <w:numPr>
          <w:ilvl w:val="1"/>
          <w:numId w:val="17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Na célula B4 </w:t>
      </w:r>
      <w:r w:rsidRPr="009E5AF5">
        <w:rPr>
          <w:noProof/>
        </w:rPr>
        <w:t>→</w:t>
      </w:r>
      <w:r w:rsidRPr="009E5AF5">
        <w:rPr>
          <w:rFonts w:ascii="Poppins Light" w:hAnsi="Poppins Light" w:cs="Poppins Light"/>
          <w:noProof/>
        </w:rPr>
        <w:t xml:space="preserve"> dados e cálculos</w:t>
      </w:r>
    </w:p>
    <w:p w14:paraId="00E0AFF6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0ED33ECE" w14:textId="072AB2EF" w:rsidR="001A40CB" w:rsidRPr="009E5AF5" w:rsidRDefault="001A40CB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De forma geral, o resultado deve parecer com o exemplo a seguir:</w:t>
      </w:r>
    </w:p>
    <w:p w14:paraId="25429A7F" w14:textId="77777777" w:rsidR="001A40CB" w:rsidRPr="009E5AF5" w:rsidRDefault="001A40CB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46CB2EEF" w14:textId="77777777" w:rsidR="00610153" w:rsidRPr="009E5AF5" w:rsidRDefault="00610153" w:rsidP="0004665B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61B0F095" wp14:editId="62DDA856">
            <wp:extent cx="3810000" cy="2329718"/>
            <wp:effectExtent l="0" t="0" r="0" b="0"/>
            <wp:docPr id="1999030614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30614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6728" cy="234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4ED9" w14:textId="312B511F" w:rsidR="0004665B" w:rsidRPr="009E5AF5" w:rsidRDefault="009A1A8E" w:rsidP="0004665B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9E5AF5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5B5690" w:rsidRPr="005B5690">
        <w:rPr>
          <w:rFonts w:ascii="Poppins Light" w:hAnsi="Poppins Light" w:cs="Poppins Light"/>
          <w:noProof/>
          <w:sz w:val="18"/>
          <w:szCs w:val="18"/>
        </w:rPr>
        <w:t>Google Workspace</w:t>
      </w:r>
    </w:p>
    <w:p w14:paraId="7BD45400" w14:textId="6A806A28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2B0AF61E" w14:textId="1C4112E5" w:rsidR="001A40CB" w:rsidRPr="009E5AF5" w:rsidRDefault="001A40CB" w:rsidP="00A926FF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E5AF5">
        <w:rPr>
          <w:rFonts w:ascii="Poppins Light" w:hAnsi="Poppins Light" w:cs="Poppins Light"/>
          <w:b/>
          <w:bCs/>
          <w:noProof/>
        </w:rPr>
        <w:t>Inserir os links</w:t>
      </w:r>
    </w:p>
    <w:p w14:paraId="7AD634EE" w14:textId="540DA8A0" w:rsidR="00610153" w:rsidRPr="009E5AF5" w:rsidRDefault="001A40CB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Agora, você deve i</w:t>
      </w:r>
      <w:r w:rsidR="00610153" w:rsidRPr="009E5AF5">
        <w:rPr>
          <w:rFonts w:ascii="Poppins Light" w:hAnsi="Poppins Light" w:cs="Poppins Light"/>
          <w:noProof/>
        </w:rPr>
        <w:t>nserir os links</w:t>
      </w:r>
      <w:r w:rsidRPr="009E5AF5">
        <w:rPr>
          <w:rFonts w:ascii="Poppins Light" w:hAnsi="Poppins Light" w:cs="Poppins Light"/>
          <w:noProof/>
        </w:rPr>
        <w:t xml:space="preserve">, que </w:t>
      </w:r>
      <w:r w:rsidR="00610153" w:rsidRPr="009E5AF5">
        <w:rPr>
          <w:rFonts w:ascii="Poppins Light" w:hAnsi="Poppins Light" w:cs="Poppins Light"/>
          <w:noProof/>
        </w:rPr>
        <w:t xml:space="preserve">vão demonstrar a integração entre as ferramentas usadas nas </w:t>
      </w:r>
      <w:r w:rsidRPr="009E5AF5">
        <w:rPr>
          <w:rFonts w:ascii="Poppins Light" w:hAnsi="Poppins Light" w:cs="Poppins Light"/>
          <w:noProof/>
        </w:rPr>
        <w:t>atividades.</w:t>
      </w:r>
    </w:p>
    <w:p w14:paraId="06B98291" w14:textId="5B757C50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4D44B4F1" w14:textId="39D2973F" w:rsidR="00610153" w:rsidRPr="009E5AF5" w:rsidRDefault="00610153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Abra o Google Drive</w:t>
      </w:r>
      <w:r w:rsidR="001A40CB" w:rsidRPr="009E5AF5">
        <w:rPr>
          <w:rFonts w:ascii="Poppins Light" w:hAnsi="Poppins Light" w:cs="Poppins Light"/>
          <w:noProof/>
        </w:rPr>
        <w:t xml:space="preserve"> na pasta em que os arquivos estão criados</w:t>
      </w:r>
      <w:r w:rsidRPr="009E5AF5">
        <w:rPr>
          <w:rFonts w:ascii="Poppins Light" w:hAnsi="Poppins Light" w:cs="Poppins Light"/>
          <w:noProof/>
        </w:rPr>
        <w:t>.</w:t>
      </w:r>
    </w:p>
    <w:p w14:paraId="5FDE711E" w14:textId="521B2FDD" w:rsidR="00610153" w:rsidRPr="009E5AF5" w:rsidRDefault="00610153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Localize o arquivo:</w:t>
      </w:r>
      <w:r w:rsidR="001A40CB" w:rsidRPr="009E5AF5">
        <w:rPr>
          <w:rFonts w:ascii="Poppins Light" w:hAnsi="Poppins Light" w:cs="Poppins Light"/>
          <w:noProof/>
        </w:rPr>
        <w:t xml:space="preserve"> </w:t>
      </w:r>
      <w:r w:rsidRPr="009E5AF5">
        <w:rPr>
          <w:rFonts w:ascii="Poppins Light" w:hAnsi="Poppins Light" w:cs="Poppins Light"/>
          <w:noProof/>
        </w:rPr>
        <w:t>Aula 1 – Documento Colaborativo</w:t>
      </w:r>
    </w:p>
    <w:p w14:paraId="73A6777E" w14:textId="1540FF83" w:rsidR="00610153" w:rsidRPr="009E5AF5" w:rsidRDefault="00610153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Clique com o botão direito sobre ele</w:t>
      </w:r>
      <w:r w:rsidR="001A40CB" w:rsidRPr="009E5AF5">
        <w:rPr>
          <w:rFonts w:ascii="Poppins Light" w:hAnsi="Poppins Light" w:cs="Poppins Light"/>
          <w:noProof/>
        </w:rPr>
        <w:t xml:space="preserve"> ou nos três pontinhos à direita.</w:t>
      </w:r>
    </w:p>
    <w:p w14:paraId="544316AE" w14:textId="075908F3" w:rsidR="00610153" w:rsidRPr="009E5AF5" w:rsidRDefault="001A40CB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No menu que aparece, s</w:t>
      </w:r>
      <w:r w:rsidR="00610153" w:rsidRPr="009E5AF5">
        <w:rPr>
          <w:rFonts w:ascii="Poppins Light" w:hAnsi="Poppins Light" w:cs="Poppins Light"/>
          <w:noProof/>
        </w:rPr>
        <w:t xml:space="preserve">elecione </w:t>
      </w:r>
      <w:r w:rsidRPr="009E5AF5">
        <w:rPr>
          <w:rFonts w:ascii="Poppins Light" w:hAnsi="Poppins Light" w:cs="Poppins Light"/>
          <w:noProof/>
        </w:rPr>
        <w:t>“Compartilhar” / “</w:t>
      </w:r>
      <w:r w:rsidR="00610153" w:rsidRPr="009E5AF5">
        <w:rPr>
          <w:rFonts w:ascii="Poppins Light" w:hAnsi="Poppins Light" w:cs="Poppins Light"/>
          <w:noProof/>
        </w:rPr>
        <w:t>Partilhar</w:t>
      </w:r>
      <w:r w:rsidRPr="009E5AF5">
        <w:rPr>
          <w:rFonts w:ascii="Poppins Light" w:hAnsi="Poppins Light" w:cs="Poppins Light"/>
          <w:noProof/>
        </w:rPr>
        <w:t>” e, na sequ</w:t>
      </w:r>
      <w:r w:rsidR="001C7B39">
        <w:rPr>
          <w:rFonts w:ascii="Poppins Light" w:hAnsi="Poppins Light" w:cs="Poppins Light"/>
          <w:noProof/>
        </w:rPr>
        <w:t>ê</w:t>
      </w:r>
      <w:r w:rsidRPr="009E5AF5">
        <w:rPr>
          <w:rFonts w:ascii="Poppins Light" w:hAnsi="Poppins Light" w:cs="Poppins Light"/>
          <w:noProof/>
        </w:rPr>
        <w:t>ncia, clique em “</w:t>
      </w:r>
      <w:r w:rsidR="00610153" w:rsidRPr="009E5AF5">
        <w:rPr>
          <w:rFonts w:ascii="Poppins Light" w:hAnsi="Poppins Light" w:cs="Poppins Light"/>
          <w:noProof/>
        </w:rPr>
        <w:t>Copiar link</w:t>
      </w:r>
      <w:r w:rsidRPr="009E5AF5">
        <w:rPr>
          <w:rFonts w:ascii="Poppins Light" w:hAnsi="Poppins Light" w:cs="Poppins Light"/>
          <w:noProof/>
        </w:rPr>
        <w:t>”</w:t>
      </w:r>
      <w:r w:rsidR="00610153" w:rsidRPr="009E5AF5">
        <w:rPr>
          <w:rFonts w:ascii="Poppins Light" w:hAnsi="Poppins Light" w:cs="Poppins Light"/>
          <w:noProof/>
        </w:rPr>
        <w:t>.</w:t>
      </w:r>
    </w:p>
    <w:p w14:paraId="5C590037" w14:textId="2C4E743C" w:rsidR="00610153" w:rsidRPr="009E5AF5" w:rsidRDefault="00610153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Volte ao Sheets</w:t>
      </w:r>
      <w:r w:rsidR="001A40CB" w:rsidRPr="009E5AF5">
        <w:rPr>
          <w:rFonts w:ascii="Poppins Light" w:hAnsi="Poppins Light" w:cs="Poppins Light"/>
          <w:noProof/>
        </w:rPr>
        <w:t xml:space="preserve"> e c</w:t>
      </w:r>
      <w:r w:rsidRPr="009E5AF5">
        <w:rPr>
          <w:rFonts w:ascii="Poppins Light" w:hAnsi="Poppins Light" w:cs="Poppins Light"/>
          <w:noProof/>
        </w:rPr>
        <w:t xml:space="preserve">lique na </w:t>
      </w:r>
      <w:r w:rsidR="001A40CB" w:rsidRPr="009E5AF5">
        <w:rPr>
          <w:rFonts w:ascii="Poppins Light" w:hAnsi="Poppins Light" w:cs="Poppins Light"/>
          <w:noProof/>
        </w:rPr>
        <w:t>“</w:t>
      </w:r>
      <w:r w:rsidRPr="009E5AF5">
        <w:rPr>
          <w:rFonts w:ascii="Poppins Light" w:hAnsi="Poppins Light" w:cs="Poppins Light"/>
          <w:noProof/>
        </w:rPr>
        <w:t>célula C2</w:t>
      </w:r>
      <w:r w:rsidR="001C7B39">
        <w:rPr>
          <w:rFonts w:ascii="Poppins Light" w:hAnsi="Poppins Light" w:cs="Poppins Light"/>
          <w:noProof/>
        </w:rPr>
        <w:t>”</w:t>
      </w:r>
      <w:r w:rsidR="001A40CB" w:rsidRPr="009E5AF5">
        <w:rPr>
          <w:rFonts w:ascii="Poppins Light" w:hAnsi="Poppins Light" w:cs="Poppins Light"/>
          <w:noProof/>
        </w:rPr>
        <w:t xml:space="preserve"> e insira o link:</w:t>
      </w:r>
    </w:p>
    <w:p w14:paraId="13249376" w14:textId="786A4121" w:rsidR="001A40CB" w:rsidRPr="009E5AF5" w:rsidRDefault="00610153">
      <w:pPr>
        <w:pStyle w:val="PargrafodaLista"/>
        <w:numPr>
          <w:ilvl w:val="0"/>
          <w:numId w:val="19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Aperte Ctrl + K</w:t>
      </w:r>
      <w:r w:rsidR="001A40CB" w:rsidRPr="009E5AF5">
        <w:rPr>
          <w:rFonts w:ascii="Poppins Light" w:hAnsi="Poppins Light" w:cs="Poppins Light"/>
          <w:noProof/>
        </w:rPr>
        <w:t xml:space="preserve"> e, no campo da lupa, cole o link</w:t>
      </w:r>
      <w:r w:rsidR="004710C6" w:rsidRPr="009E5AF5">
        <w:rPr>
          <w:rFonts w:ascii="Poppins Light" w:hAnsi="Poppins Light" w:cs="Poppins Light"/>
          <w:noProof/>
        </w:rPr>
        <w:t>.</w:t>
      </w:r>
    </w:p>
    <w:p w14:paraId="5D6A3557" w14:textId="5B323740" w:rsidR="00610153" w:rsidRPr="009E5AF5" w:rsidRDefault="001A40CB">
      <w:pPr>
        <w:pStyle w:val="PargrafodaLista"/>
        <w:numPr>
          <w:ilvl w:val="0"/>
          <w:numId w:val="19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O</w:t>
      </w:r>
      <w:r w:rsidR="00610153" w:rsidRPr="009E5AF5">
        <w:rPr>
          <w:rFonts w:ascii="Poppins Light" w:hAnsi="Poppins Light" w:cs="Poppins Light"/>
          <w:noProof/>
        </w:rPr>
        <w:t xml:space="preserve">u clique </w:t>
      </w:r>
      <w:r w:rsidRPr="009E5AF5">
        <w:rPr>
          <w:rFonts w:ascii="Poppins Light" w:hAnsi="Poppins Light" w:cs="Poppins Light"/>
          <w:noProof/>
        </w:rPr>
        <w:t>com o botão direito</w:t>
      </w:r>
      <w:r w:rsidR="004710C6" w:rsidRPr="009E5AF5">
        <w:rPr>
          <w:rFonts w:ascii="Poppins Light" w:hAnsi="Poppins Light" w:cs="Poppins Light"/>
          <w:noProof/>
        </w:rPr>
        <w:t xml:space="preserve"> e selecione: “Inserir link”.</w:t>
      </w:r>
    </w:p>
    <w:p w14:paraId="4E8D3202" w14:textId="6DE75500" w:rsidR="00610153" w:rsidRPr="009E5AF5" w:rsidRDefault="004710C6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Em ambos os casos, no campo “Texto”, escreva: </w:t>
      </w:r>
      <w:r w:rsidR="00610153" w:rsidRPr="009E5AF5">
        <w:rPr>
          <w:rFonts w:ascii="Poppins Light" w:hAnsi="Poppins Light" w:cs="Poppins Light"/>
          <w:noProof/>
        </w:rPr>
        <w:t>Documento colaborativo</w:t>
      </w:r>
      <w:r w:rsidRPr="009E5AF5">
        <w:rPr>
          <w:rFonts w:ascii="Poppins Light" w:hAnsi="Poppins Light" w:cs="Poppins Light"/>
          <w:noProof/>
        </w:rPr>
        <w:t>.</w:t>
      </w:r>
    </w:p>
    <w:p w14:paraId="19C443AE" w14:textId="124D6DC9" w:rsidR="00610153" w:rsidRPr="009E5AF5" w:rsidRDefault="00610153">
      <w:pPr>
        <w:pStyle w:val="PargrafodaLista"/>
        <w:numPr>
          <w:ilvl w:val="0"/>
          <w:numId w:val="18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Clique em </w:t>
      </w:r>
      <w:r w:rsidR="004710C6" w:rsidRPr="009E5AF5">
        <w:rPr>
          <w:rFonts w:ascii="Poppins Light" w:hAnsi="Poppins Light" w:cs="Poppins Light"/>
          <w:noProof/>
        </w:rPr>
        <w:t>“</w:t>
      </w:r>
      <w:r w:rsidRPr="009E5AF5">
        <w:rPr>
          <w:rFonts w:ascii="Poppins Light" w:hAnsi="Poppins Light" w:cs="Poppins Light"/>
          <w:noProof/>
        </w:rPr>
        <w:t>Aplicar</w:t>
      </w:r>
      <w:r w:rsidR="004710C6" w:rsidRPr="009E5AF5">
        <w:rPr>
          <w:rFonts w:ascii="Poppins Light" w:hAnsi="Poppins Light" w:cs="Poppins Light"/>
          <w:noProof/>
        </w:rPr>
        <w:t>”</w:t>
      </w:r>
      <w:r w:rsidRPr="009E5AF5">
        <w:rPr>
          <w:rFonts w:ascii="Poppins Light" w:hAnsi="Poppins Light" w:cs="Poppins Light"/>
          <w:noProof/>
        </w:rPr>
        <w:t>.</w:t>
      </w:r>
    </w:p>
    <w:p w14:paraId="2448992D" w14:textId="77777777" w:rsidR="00FC4787" w:rsidRPr="009E5AF5" w:rsidRDefault="00FC4787" w:rsidP="00A926FF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F26E1" w:rsidRPr="009E5AF5" w14:paraId="32582684" w14:textId="77777777" w:rsidTr="009F26E1">
        <w:tc>
          <w:tcPr>
            <w:tcW w:w="9629" w:type="dxa"/>
          </w:tcPr>
          <w:p w14:paraId="70597130" w14:textId="4CE85C9D" w:rsidR="009F26E1" w:rsidRPr="009E5AF5" w:rsidRDefault="009F26E1" w:rsidP="00A926FF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Você observará que a célula C2 fica azul e sublinhada. Ao clicar, é possível visualizar o documento colaborativo criado.</w:t>
            </w:r>
          </w:p>
        </w:tc>
      </w:tr>
    </w:tbl>
    <w:p w14:paraId="0950C516" w14:textId="77777777" w:rsidR="009F26E1" w:rsidRPr="009E5AF5" w:rsidRDefault="009F26E1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67172F33" w14:textId="77777777" w:rsidR="004710C6" w:rsidRPr="009E5AF5" w:rsidRDefault="004710C6" w:rsidP="004710C6">
      <w:pPr>
        <w:spacing w:line="276" w:lineRule="auto"/>
        <w:rPr>
          <w:rFonts w:ascii="Poppins Light" w:hAnsi="Poppins Light" w:cs="Poppins Light"/>
          <w:noProof/>
        </w:rPr>
      </w:pPr>
    </w:p>
    <w:p w14:paraId="521E1356" w14:textId="77777777" w:rsidR="00610153" w:rsidRPr="009E5AF5" w:rsidRDefault="00610153" w:rsidP="004710C6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1661B225" wp14:editId="7547D01E">
            <wp:extent cx="3238500" cy="3337009"/>
            <wp:effectExtent l="0" t="0" r="0" b="0"/>
            <wp:docPr id="78419242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92423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1229" cy="333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34AE" w14:textId="57FA178B" w:rsidR="009F26E1" w:rsidRPr="009E5AF5" w:rsidRDefault="009A1A8E" w:rsidP="009F26E1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9E5AF5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5B5690" w:rsidRPr="005B5690">
        <w:rPr>
          <w:rFonts w:ascii="Poppins Light" w:hAnsi="Poppins Light" w:cs="Poppins Light"/>
          <w:noProof/>
          <w:sz w:val="18"/>
          <w:szCs w:val="18"/>
        </w:rPr>
        <w:t>Google Workspace</w:t>
      </w:r>
    </w:p>
    <w:p w14:paraId="66D89BD6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1EDF5987" w14:textId="452EE599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2D64B3FE" w14:textId="77777777" w:rsidR="009F26E1" w:rsidRPr="009E5AF5" w:rsidRDefault="009F26E1" w:rsidP="009F26E1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Agora, repita os passos realizados para a célula C3. Para isso:</w:t>
      </w:r>
    </w:p>
    <w:p w14:paraId="6D3A2C66" w14:textId="1C3F2D28" w:rsidR="00610153" w:rsidRPr="009E5AF5" w:rsidRDefault="00610153">
      <w:pPr>
        <w:pStyle w:val="PargrafodaLista"/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No Drive, encontre o arquivo:</w:t>
      </w:r>
      <w:r w:rsidR="009F26E1" w:rsidRPr="009E5AF5">
        <w:rPr>
          <w:rFonts w:ascii="Poppins Light" w:hAnsi="Poppins Light" w:cs="Poppins Light"/>
          <w:noProof/>
        </w:rPr>
        <w:t xml:space="preserve"> </w:t>
      </w:r>
      <w:r w:rsidRPr="009E5AF5">
        <w:rPr>
          <w:rFonts w:ascii="Poppins Light" w:hAnsi="Poppins Light" w:cs="Poppins Light"/>
          <w:noProof/>
        </w:rPr>
        <w:t>Aula 1 – Apresentação de Versões</w:t>
      </w:r>
      <w:r w:rsidR="009F26E1" w:rsidRPr="009E5AF5">
        <w:rPr>
          <w:rFonts w:ascii="Poppins Light" w:hAnsi="Poppins Light" w:cs="Poppins Light"/>
          <w:noProof/>
        </w:rPr>
        <w:t>.</w:t>
      </w:r>
    </w:p>
    <w:p w14:paraId="6BC6487A" w14:textId="77777777" w:rsidR="00610153" w:rsidRPr="009E5AF5" w:rsidRDefault="00610153">
      <w:pPr>
        <w:pStyle w:val="PargrafodaLista"/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Botão direito </w:t>
      </w:r>
      <w:r w:rsidRPr="009E5AF5">
        <w:rPr>
          <w:noProof/>
        </w:rPr>
        <w:t>→</w:t>
      </w:r>
      <w:r w:rsidRPr="009E5AF5">
        <w:rPr>
          <w:rFonts w:ascii="Poppins Light" w:hAnsi="Poppins Light" w:cs="Poppins Light"/>
          <w:noProof/>
        </w:rPr>
        <w:t xml:space="preserve"> Copiar link</w:t>
      </w:r>
    </w:p>
    <w:p w14:paraId="30D7613D" w14:textId="77777777" w:rsidR="00610153" w:rsidRPr="009E5AF5" w:rsidRDefault="00610153">
      <w:pPr>
        <w:pStyle w:val="PargrafodaLista"/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Volte ao Sheets </w:t>
      </w:r>
      <w:r w:rsidRPr="009E5AF5">
        <w:rPr>
          <w:noProof/>
        </w:rPr>
        <w:t>→</w:t>
      </w:r>
      <w:r w:rsidRPr="009E5AF5">
        <w:rPr>
          <w:rFonts w:ascii="Poppins Light" w:hAnsi="Poppins Light" w:cs="Poppins Light"/>
          <w:noProof/>
        </w:rPr>
        <w:t xml:space="preserve"> célula C3.</w:t>
      </w:r>
    </w:p>
    <w:p w14:paraId="1CE61417" w14:textId="77777777" w:rsidR="009F26E1" w:rsidRPr="009E5AF5" w:rsidRDefault="00610153">
      <w:pPr>
        <w:pStyle w:val="PargrafodaLista"/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Ctrl + K </w:t>
      </w:r>
      <w:r w:rsidRPr="009E5AF5">
        <w:rPr>
          <w:noProof/>
        </w:rPr>
        <w:t>→</w:t>
      </w:r>
      <w:r w:rsidRPr="009E5AF5">
        <w:rPr>
          <w:rFonts w:ascii="Poppins Light" w:hAnsi="Poppins Light" w:cs="Poppins Light"/>
          <w:noProof/>
        </w:rPr>
        <w:t xml:space="preserve"> cole o link </w:t>
      </w:r>
    </w:p>
    <w:p w14:paraId="633EE7D9" w14:textId="7B694CB9" w:rsidR="009F26E1" w:rsidRPr="009E5AF5" w:rsidRDefault="009F26E1">
      <w:pPr>
        <w:pStyle w:val="PargrafodaLista"/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E</w:t>
      </w:r>
      <w:r w:rsidR="00610153" w:rsidRPr="009E5AF5">
        <w:rPr>
          <w:rFonts w:ascii="Poppins Light" w:hAnsi="Poppins Light" w:cs="Poppins Light"/>
          <w:noProof/>
        </w:rPr>
        <w:t xml:space="preserve">m </w:t>
      </w:r>
      <w:r w:rsidRPr="009E5AF5">
        <w:rPr>
          <w:rFonts w:ascii="Poppins Light" w:hAnsi="Poppins Light" w:cs="Poppins Light"/>
          <w:noProof/>
        </w:rPr>
        <w:t>“</w:t>
      </w:r>
      <w:r w:rsidR="00610153" w:rsidRPr="009E5AF5">
        <w:rPr>
          <w:rFonts w:ascii="Poppins Light" w:hAnsi="Poppins Light" w:cs="Poppins Light"/>
          <w:noProof/>
        </w:rPr>
        <w:t>Texto</w:t>
      </w:r>
      <w:r w:rsidRPr="009E5AF5">
        <w:rPr>
          <w:rFonts w:ascii="Poppins Light" w:hAnsi="Poppins Light" w:cs="Poppins Light"/>
          <w:noProof/>
        </w:rPr>
        <w:t>”,</w:t>
      </w:r>
      <w:r w:rsidR="00610153" w:rsidRPr="009E5AF5">
        <w:rPr>
          <w:rFonts w:ascii="Poppins Light" w:hAnsi="Poppins Light" w:cs="Poppins Light"/>
          <w:noProof/>
        </w:rPr>
        <w:t xml:space="preserve"> escreva: Versões</w:t>
      </w:r>
      <w:r w:rsidRPr="009E5AF5">
        <w:rPr>
          <w:rFonts w:ascii="Poppins Light" w:hAnsi="Poppins Light" w:cs="Poppins Light"/>
          <w:noProof/>
        </w:rPr>
        <w:t>.</w:t>
      </w:r>
    </w:p>
    <w:p w14:paraId="51BA30CF" w14:textId="40710622" w:rsidR="00610153" w:rsidRPr="009E5AF5" w:rsidRDefault="009F26E1">
      <w:pPr>
        <w:pStyle w:val="PargrafodaLista"/>
        <w:numPr>
          <w:ilvl w:val="0"/>
          <w:numId w:val="20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Clique em “</w:t>
      </w:r>
      <w:r w:rsidR="00610153" w:rsidRPr="009E5AF5">
        <w:rPr>
          <w:rFonts w:ascii="Poppins Light" w:hAnsi="Poppins Light" w:cs="Poppins Light"/>
          <w:noProof/>
        </w:rPr>
        <w:t>Aplicar</w:t>
      </w:r>
      <w:r w:rsidRPr="009E5AF5">
        <w:rPr>
          <w:rFonts w:ascii="Poppins Light" w:hAnsi="Poppins Light" w:cs="Poppins Light"/>
          <w:noProof/>
        </w:rPr>
        <w:t>”</w:t>
      </w:r>
      <w:r w:rsidR="00610153" w:rsidRPr="009E5AF5">
        <w:rPr>
          <w:rFonts w:ascii="Poppins Light" w:hAnsi="Poppins Light" w:cs="Poppins Light"/>
          <w:noProof/>
        </w:rPr>
        <w:t>.</w:t>
      </w:r>
    </w:p>
    <w:p w14:paraId="15CAE345" w14:textId="77777777" w:rsidR="00FC4787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F26E1" w:rsidRPr="009E5AF5" w14:paraId="067FF5B5" w14:textId="77777777" w:rsidTr="009F26E1">
        <w:tc>
          <w:tcPr>
            <w:tcW w:w="9629" w:type="dxa"/>
          </w:tcPr>
          <w:p w14:paraId="351BCC78" w14:textId="6AB0CDAD" w:rsidR="009F26E1" w:rsidRPr="009E5AF5" w:rsidRDefault="009F26E1" w:rsidP="009F26E1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Você verá que a célula C3 abre a sua apresentação, que contém o histórico de versões produzido na atividade.</w:t>
            </w:r>
          </w:p>
        </w:tc>
      </w:tr>
    </w:tbl>
    <w:p w14:paraId="21ABEF76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5C0E527D" w14:textId="77777777" w:rsidR="00610153" w:rsidRPr="009E5AF5" w:rsidRDefault="00610153" w:rsidP="009F26E1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2A1FEEA5" wp14:editId="36F099CA">
            <wp:extent cx="4472940" cy="3105396"/>
            <wp:effectExtent l="0" t="0" r="3810" b="0"/>
            <wp:docPr id="1978002483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02483" name="Imagem 1" descr="Interface gráfica do usuário, Aplicativo, Tabel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9317" cy="310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9681" w14:textId="5038CBA8" w:rsidR="009F26E1" w:rsidRPr="009E5AF5" w:rsidRDefault="009A1A8E" w:rsidP="009F26E1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9E5AF5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5B5690" w:rsidRPr="005B5690">
        <w:rPr>
          <w:rFonts w:ascii="Poppins Light" w:hAnsi="Poppins Light" w:cs="Poppins Light"/>
          <w:noProof/>
          <w:sz w:val="18"/>
          <w:szCs w:val="18"/>
        </w:rPr>
        <w:t>Google Workspace</w:t>
      </w:r>
    </w:p>
    <w:p w14:paraId="569EE532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21FFCED7" w14:textId="77777777" w:rsidR="009F26E1" w:rsidRPr="009E5AF5" w:rsidRDefault="009F26E1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6837BE3F" w14:textId="2030A5C7" w:rsidR="009F26E1" w:rsidRPr="009E5AF5" w:rsidRDefault="009F26E1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Para fechar essa etapa, você deverá inserir </w:t>
      </w:r>
      <w:r w:rsidR="00610153" w:rsidRPr="009E5AF5">
        <w:rPr>
          <w:rFonts w:ascii="Poppins Light" w:hAnsi="Poppins Light" w:cs="Poppins Light"/>
          <w:noProof/>
        </w:rPr>
        <w:t>o link do próprio Sheets na célula C4</w:t>
      </w:r>
      <w:r w:rsidRPr="009E5AF5">
        <w:rPr>
          <w:rFonts w:ascii="Poppins Light" w:hAnsi="Poppins Light" w:cs="Poppins Light"/>
          <w:noProof/>
        </w:rPr>
        <w:t>. Então:</w:t>
      </w:r>
    </w:p>
    <w:p w14:paraId="22E3A215" w14:textId="53942DEB" w:rsidR="00610153" w:rsidRPr="009E5AF5" w:rsidRDefault="009F26E1">
      <w:pPr>
        <w:pStyle w:val="PargrafodaLista"/>
        <w:numPr>
          <w:ilvl w:val="0"/>
          <w:numId w:val="21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No canto superior direito, c</w:t>
      </w:r>
      <w:r w:rsidR="00610153" w:rsidRPr="009E5AF5">
        <w:rPr>
          <w:rFonts w:ascii="Poppins Light" w:hAnsi="Poppins Light" w:cs="Poppins Light"/>
          <w:noProof/>
        </w:rPr>
        <w:t xml:space="preserve">lique no botão </w:t>
      </w:r>
      <w:r w:rsidRPr="009E5AF5">
        <w:rPr>
          <w:rFonts w:ascii="Poppins Light" w:hAnsi="Poppins Light" w:cs="Poppins Light"/>
          <w:noProof/>
        </w:rPr>
        <w:t>“</w:t>
      </w:r>
      <w:r w:rsidR="00610153" w:rsidRPr="009E5AF5">
        <w:rPr>
          <w:rFonts w:ascii="Poppins Light" w:hAnsi="Poppins Light" w:cs="Poppins Light"/>
          <w:noProof/>
        </w:rPr>
        <w:t>Compartilhar</w:t>
      </w:r>
      <w:r w:rsidRPr="009E5AF5">
        <w:rPr>
          <w:rFonts w:ascii="Poppins Light" w:hAnsi="Poppins Light" w:cs="Poppins Light"/>
          <w:noProof/>
        </w:rPr>
        <w:t>”/”Partilhar”</w:t>
      </w:r>
      <w:r w:rsidR="00610153" w:rsidRPr="009E5AF5">
        <w:rPr>
          <w:rFonts w:ascii="Poppins Light" w:hAnsi="Poppins Light" w:cs="Poppins Light"/>
          <w:noProof/>
        </w:rPr>
        <w:t>.</w:t>
      </w:r>
    </w:p>
    <w:p w14:paraId="11CDB9ED" w14:textId="2D358588" w:rsidR="00610153" w:rsidRPr="009E5AF5" w:rsidRDefault="00610153">
      <w:pPr>
        <w:pStyle w:val="PargrafodaLista"/>
        <w:numPr>
          <w:ilvl w:val="0"/>
          <w:numId w:val="21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Clique em </w:t>
      </w:r>
      <w:r w:rsidR="009F26E1" w:rsidRPr="009E5AF5">
        <w:rPr>
          <w:rFonts w:ascii="Poppins Light" w:hAnsi="Poppins Light" w:cs="Poppins Light"/>
          <w:noProof/>
        </w:rPr>
        <w:t>“</w:t>
      </w:r>
      <w:r w:rsidRPr="009E5AF5">
        <w:rPr>
          <w:rFonts w:ascii="Poppins Light" w:hAnsi="Poppins Light" w:cs="Poppins Light"/>
          <w:noProof/>
        </w:rPr>
        <w:t>Copiar link</w:t>
      </w:r>
      <w:r w:rsidR="009F26E1" w:rsidRPr="009E5AF5">
        <w:rPr>
          <w:rFonts w:ascii="Poppins Light" w:hAnsi="Poppins Light" w:cs="Poppins Light"/>
          <w:noProof/>
        </w:rPr>
        <w:t>”</w:t>
      </w:r>
      <w:r w:rsidRPr="009E5AF5">
        <w:rPr>
          <w:rFonts w:ascii="Poppins Light" w:hAnsi="Poppins Light" w:cs="Poppins Light"/>
          <w:noProof/>
        </w:rPr>
        <w:t>.</w:t>
      </w:r>
    </w:p>
    <w:p w14:paraId="1C6278B7" w14:textId="6AF5199B" w:rsidR="00610153" w:rsidRPr="009E5AF5" w:rsidRDefault="00610153">
      <w:pPr>
        <w:pStyle w:val="PargrafodaLista"/>
        <w:numPr>
          <w:ilvl w:val="0"/>
          <w:numId w:val="21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Clique na </w:t>
      </w:r>
      <w:r w:rsidR="009F26E1" w:rsidRPr="009E5AF5">
        <w:rPr>
          <w:rFonts w:ascii="Poppins Light" w:hAnsi="Poppins Light" w:cs="Poppins Light"/>
          <w:noProof/>
        </w:rPr>
        <w:t>“</w:t>
      </w:r>
      <w:r w:rsidRPr="009E5AF5">
        <w:rPr>
          <w:rFonts w:ascii="Poppins Light" w:hAnsi="Poppins Light" w:cs="Poppins Light"/>
          <w:noProof/>
        </w:rPr>
        <w:t>célula C4</w:t>
      </w:r>
      <w:r w:rsidR="009F26E1" w:rsidRPr="009E5AF5">
        <w:rPr>
          <w:rFonts w:ascii="Poppins Light" w:hAnsi="Poppins Light" w:cs="Poppins Light"/>
          <w:noProof/>
        </w:rPr>
        <w:t>”</w:t>
      </w:r>
      <w:r w:rsidRPr="009E5AF5">
        <w:rPr>
          <w:rFonts w:ascii="Poppins Light" w:hAnsi="Poppins Light" w:cs="Poppins Light"/>
          <w:noProof/>
        </w:rPr>
        <w:t>.</w:t>
      </w:r>
    </w:p>
    <w:p w14:paraId="19CA4A3D" w14:textId="77777777" w:rsidR="009F26E1" w:rsidRPr="009E5AF5" w:rsidRDefault="00610153">
      <w:pPr>
        <w:pStyle w:val="PargrafodaLista"/>
        <w:numPr>
          <w:ilvl w:val="0"/>
          <w:numId w:val="21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Insira o link via Ctrl + K</w:t>
      </w:r>
      <w:r w:rsidR="009F26E1" w:rsidRPr="009E5AF5">
        <w:rPr>
          <w:rFonts w:ascii="Poppins Light" w:hAnsi="Poppins Light" w:cs="Poppins Light"/>
          <w:noProof/>
        </w:rPr>
        <w:t>.</w:t>
      </w:r>
    </w:p>
    <w:p w14:paraId="6975316E" w14:textId="77777777" w:rsidR="009F26E1" w:rsidRPr="009E5AF5" w:rsidRDefault="009F26E1">
      <w:pPr>
        <w:pStyle w:val="PargrafodaLista"/>
        <w:numPr>
          <w:ilvl w:val="0"/>
          <w:numId w:val="21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Em “</w:t>
      </w:r>
      <w:r w:rsidR="00610153" w:rsidRPr="009E5AF5">
        <w:rPr>
          <w:rFonts w:ascii="Poppins Light" w:hAnsi="Poppins Light" w:cs="Poppins Light"/>
          <w:noProof/>
        </w:rPr>
        <w:t>Texto</w:t>
      </w:r>
      <w:r w:rsidRPr="009E5AF5">
        <w:rPr>
          <w:rFonts w:ascii="Poppins Light" w:hAnsi="Poppins Light" w:cs="Poppins Light"/>
          <w:noProof/>
        </w:rPr>
        <w:t xml:space="preserve">”, </w:t>
      </w:r>
      <w:r w:rsidR="00610153" w:rsidRPr="009E5AF5">
        <w:rPr>
          <w:rFonts w:ascii="Poppins Light" w:hAnsi="Poppins Light" w:cs="Poppins Light"/>
          <w:noProof/>
        </w:rPr>
        <w:t>escreva</w:t>
      </w:r>
      <w:r w:rsidRPr="009E5AF5">
        <w:rPr>
          <w:rFonts w:ascii="Poppins Light" w:hAnsi="Poppins Light" w:cs="Poppins Light"/>
          <w:noProof/>
        </w:rPr>
        <w:t xml:space="preserve">: </w:t>
      </w:r>
      <w:r w:rsidR="00610153" w:rsidRPr="009E5AF5">
        <w:rPr>
          <w:rFonts w:ascii="Poppins Light" w:hAnsi="Poppins Light" w:cs="Poppins Light"/>
          <w:noProof/>
        </w:rPr>
        <w:t>Integração</w:t>
      </w:r>
      <w:r w:rsidRPr="009E5AF5">
        <w:rPr>
          <w:rFonts w:ascii="Poppins Light" w:hAnsi="Poppins Light" w:cs="Poppins Light"/>
          <w:noProof/>
        </w:rPr>
        <w:t>.</w:t>
      </w:r>
    </w:p>
    <w:p w14:paraId="08BDC021" w14:textId="3E174FB1" w:rsidR="00610153" w:rsidRPr="009E5AF5" w:rsidRDefault="009F26E1">
      <w:pPr>
        <w:pStyle w:val="PargrafodaLista"/>
        <w:numPr>
          <w:ilvl w:val="0"/>
          <w:numId w:val="21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Clique em “</w:t>
      </w:r>
      <w:r w:rsidR="00610153" w:rsidRPr="009E5AF5">
        <w:rPr>
          <w:rFonts w:ascii="Poppins Light" w:hAnsi="Poppins Light" w:cs="Poppins Light"/>
          <w:noProof/>
        </w:rPr>
        <w:t>Aplicar</w:t>
      </w:r>
      <w:r w:rsidRPr="009E5AF5">
        <w:rPr>
          <w:rFonts w:ascii="Poppins Light" w:hAnsi="Poppins Light" w:cs="Poppins Light"/>
          <w:noProof/>
        </w:rPr>
        <w:t>”</w:t>
      </w:r>
      <w:r w:rsidR="00610153" w:rsidRPr="009E5AF5">
        <w:rPr>
          <w:rFonts w:ascii="Poppins Light" w:hAnsi="Poppins Light" w:cs="Poppins Light"/>
          <w:noProof/>
        </w:rPr>
        <w:t>.</w:t>
      </w:r>
    </w:p>
    <w:p w14:paraId="72805594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9F26E1" w:rsidRPr="009E5AF5" w14:paraId="724182C8" w14:textId="77777777" w:rsidTr="009F26E1">
        <w:tc>
          <w:tcPr>
            <w:tcW w:w="9629" w:type="dxa"/>
          </w:tcPr>
          <w:p w14:paraId="77863238" w14:textId="3DC5C016" w:rsidR="009F26E1" w:rsidRPr="009E5AF5" w:rsidRDefault="009F26E1" w:rsidP="00A926FF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Você verá que a célula C4 abre a própria planilha, entendendo que um arquivo também pode apontar para si mesmo.</w:t>
            </w:r>
          </w:p>
        </w:tc>
      </w:tr>
    </w:tbl>
    <w:p w14:paraId="76438D10" w14:textId="77777777" w:rsidR="009F26E1" w:rsidRPr="009E5AF5" w:rsidRDefault="009F26E1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35B47F68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68888069" w14:textId="77777777" w:rsidR="00610153" w:rsidRPr="009E5AF5" w:rsidRDefault="00610153" w:rsidP="009F26E1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400CB620" wp14:editId="321AF95C">
            <wp:extent cx="4411980" cy="2704678"/>
            <wp:effectExtent l="0" t="0" r="7620" b="635"/>
            <wp:docPr id="1739509504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09504" name="Imagem 1" descr="Interface gráfica do usuário, Aplicativo, 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9532" cy="270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006C" w14:textId="230CD9C9" w:rsidR="00833528" w:rsidRPr="009E5AF5" w:rsidRDefault="009A1A8E" w:rsidP="00833528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9E5AF5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5B5690" w:rsidRPr="005B5690">
        <w:rPr>
          <w:rFonts w:ascii="Poppins Light" w:hAnsi="Poppins Light" w:cs="Poppins Light"/>
          <w:noProof/>
          <w:sz w:val="18"/>
          <w:szCs w:val="18"/>
        </w:rPr>
        <w:t>Google Workspace</w:t>
      </w:r>
    </w:p>
    <w:p w14:paraId="23CC8A15" w14:textId="77777777" w:rsidR="00833528" w:rsidRPr="009E5AF5" w:rsidRDefault="00833528" w:rsidP="009F26E1">
      <w:pPr>
        <w:spacing w:line="276" w:lineRule="auto"/>
        <w:jc w:val="center"/>
        <w:rPr>
          <w:rFonts w:ascii="Poppins Light" w:hAnsi="Poppins Light" w:cs="Poppins Light"/>
          <w:noProof/>
        </w:rPr>
      </w:pPr>
    </w:p>
    <w:p w14:paraId="57B32EDC" w14:textId="14692350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4710C6" w:rsidRPr="009E5AF5" w14:paraId="40A65CCD" w14:textId="77777777" w:rsidTr="004710C6">
        <w:tc>
          <w:tcPr>
            <w:tcW w:w="9629" w:type="dxa"/>
          </w:tcPr>
          <w:p w14:paraId="16292CE7" w14:textId="55B7F0D2" w:rsidR="004710C6" w:rsidRPr="009E5AF5" w:rsidRDefault="004710C6" w:rsidP="00A926FF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drawing>
                <wp:inline distT="0" distB="0" distL="0" distR="0" wp14:anchorId="0080CE09" wp14:editId="02530464">
                  <wp:extent cx="2215964" cy="464820"/>
                  <wp:effectExtent l="0" t="0" r="0" b="0"/>
                  <wp:docPr id="70732390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353" cy="4699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C365B6" w14:textId="77777777" w:rsidR="004710C6" w:rsidRPr="009E5AF5" w:rsidRDefault="004710C6" w:rsidP="00A926FF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</w:p>
          <w:p w14:paraId="3E451DAE" w14:textId="673AE7D5" w:rsidR="004710C6" w:rsidRPr="009E5AF5" w:rsidRDefault="004710C6" w:rsidP="00A926FF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Ao copiar um link e colar, de forma simples (</w:t>
            </w:r>
            <w:r w:rsidR="005B5690" w:rsidRPr="005B5690">
              <w:rPr>
                <w:rFonts w:ascii="Poppins Light" w:hAnsi="Poppins Light" w:cs="Poppins Light"/>
                <w:noProof/>
              </w:rPr>
              <w:t>Ctrl + C e Ctrl + V</w:t>
            </w:r>
            <w:r w:rsidRPr="009E5AF5">
              <w:rPr>
                <w:rFonts w:ascii="Poppins Light" w:hAnsi="Poppins Light" w:cs="Poppins Light"/>
                <w:noProof/>
              </w:rPr>
              <w:t>) em qualquer um</w:t>
            </w:r>
            <w:r w:rsidR="001C7B39">
              <w:rPr>
                <w:rFonts w:ascii="Poppins Light" w:hAnsi="Poppins Light" w:cs="Poppins Light"/>
                <w:noProof/>
              </w:rPr>
              <w:t>a</w:t>
            </w:r>
            <w:r w:rsidRPr="009E5AF5">
              <w:rPr>
                <w:rFonts w:ascii="Poppins Light" w:hAnsi="Poppins Light" w:cs="Poppins Light"/>
                <w:noProof/>
              </w:rPr>
              <w:t xml:space="preserve"> das três ferramentas, em versões mais atualizad</w:t>
            </w:r>
            <w:r w:rsidR="001C7B39">
              <w:rPr>
                <w:rFonts w:ascii="Poppins Light" w:hAnsi="Poppins Light" w:cs="Poppins Light"/>
                <w:noProof/>
              </w:rPr>
              <w:t>a</w:t>
            </w:r>
            <w:r w:rsidRPr="009E5AF5">
              <w:rPr>
                <w:rFonts w:ascii="Poppins Light" w:hAnsi="Poppins Light" w:cs="Poppins Light"/>
                <w:noProof/>
              </w:rPr>
              <w:t>s do Google, ele já sugere a forma mais visual com o nome do arquivo.</w:t>
            </w:r>
          </w:p>
          <w:p w14:paraId="4E5553A7" w14:textId="77777777" w:rsidR="004710C6" w:rsidRPr="009E5AF5" w:rsidRDefault="004710C6" w:rsidP="00A926FF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</w:p>
          <w:p w14:paraId="7816F4BF" w14:textId="77777777" w:rsidR="004710C6" w:rsidRPr="009E5AF5" w:rsidRDefault="004710C6" w:rsidP="004710C6">
            <w:pPr>
              <w:spacing w:line="276" w:lineRule="auto"/>
              <w:jc w:val="center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drawing>
                <wp:inline distT="0" distB="0" distL="0" distR="0" wp14:anchorId="3473ED78" wp14:editId="5A2C3F76">
                  <wp:extent cx="3848100" cy="963322"/>
                  <wp:effectExtent l="0" t="0" r="0" b="8255"/>
                  <wp:docPr id="190097364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09736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715" cy="967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5C99A" w14:textId="78F4A4A4" w:rsidR="004710C6" w:rsidRPr="009E5AF5" w:rsidRDefault="009A1A8E" w:rsidP="00833528">
            <w:pPr>
              <w:spacing w:line="276" w:lineRule="auto"/>
              <w:jc w:val="center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  <w:sz w:val="18"/>
                <w:szCs w:val="18"/>
              </w:rPr>
              <w:t xml:space="preserve">Produzido pela SEDUC-SP com a ferramenta Google </w:t>
            </w:r>
            <w:r w:rsidR="005B5690" w:rsidRPr="005B5690">
              <w:rPr>
                <w:rFonts w:ascii="Poppins Light" w:hAnsi="Poppins Light" w:cs="Poppins Light"/>
                <w:noProof/>
                <w:sz w:val="18"/>
                <w:szCs w:val="18"/>
              </w:rPr>
              <w:t>Google Workspace</w:t>
            </w:r>
          </w:p>
          <w:p w14:paraId="65FD2903" w14:textId="77777777" w:rsidR="004710C6" w:rsidRPr="009E5AF5" w:rsidRDefault="004710C6" w:rsidP="004710C6">
            <w:pPr>
              <w:spacing w:line="276" w:lineRule="auto"/>
              <w:jc w:val="center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drawing>
                <wp:inline distT="0" distB="0" distL="0" distR="0" wp14:anchorId="38027F18" wp14:editId="3CE0F591">
                  <wp:extent cx="2446020" cy="672391"/>
                  <wp:effectExtent l="0" t="0" r="0" b="0"/>
                  <wp:docPr id="15851924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19245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544" cy="682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C2A89" w14:textId="2DD19E04" w:rsidR="00833528" w:rsidRPr="009E5AF5" w:rsidRDefault="009A1A8E" w:rsidP="004710C6">
            <w:pPr>
              <w:spacing w:line="276" w:lineRule="auto"/>
              <w:jc w:val="center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  <w:sz w:val="18"/>
                <w:szCs w:val="18"/>
              </w:rPr>
              <w:t xml:space="preserve">Produzido pela SEDUC-SP com a ferramenta Google </w:t>
            </w:r>
            <w:r w:rsidR="005B5690" w:rsidRPr="005B5690">
              <w:rPr>
                <w:rFonts w:ascii="Poppins Light" w:hAnsi="Poppins Light" w:cs="Poppins Light"/>
                <w:noProof/>
                <w:sz w:val="18"/>
                <w:szCs w:val="18"/>
              </w:rPr>
              <w:t>Google Workspace</w:t>
            </w:r>
          </w:p>
          <w:p w14:paraId="7D4E26FD" w14:textId="77777777" w:rsidR="004710C6" w:rsidRPr="009E5AF5" w:rsidRDefault="004710C6" w:rsidP="004710C6">
            <w:pPr>
              <w:spacing w:line="276" w:lineRule="auto"/>
              <w:jc w:val="center"/>
              <w:rPr>
                <w:rFonts w:ascii="Poppins Light" w:hAnsi="Poppins Light" w:cs="Poppins Light"/>
                <w:noProof/>
              </w:rPr>
            </w:pPr>
          </w:p>
          <w:p w14:paraId="62570D4E" w14:textId="27E934EF" w:rsidR="004710C6" w:rsidRPr="009E5AF5" w:rsidRDefault="009F26E1" w:rsidP="004710C6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 xml:space="preserve">Porém, entender como inserir o link da forma apresentada na atividade, permite que se coloque o nome desejado, diferente do nome do arquivo. Além </w:t>
            </w:r>
            <w:r w:rsidRPr="009E5AF5">
              <w:rPr>
                <w:rFonts w:ascii="Poppins Light" w:hAnsi="Poppins Light" w:cs="Poppins Light"/>
                <w:noProof/>
              </w:rPr>
              <w:lastRenderedPageBreak/>
              <w:t>de garantir que, em caso de bugs, os links sejam inclu</w:t>
            </w:r>
            <w:r w:rsidR="001C7B39">
              <w:rPr>
                <w:rFonts w:ascii="Poppins Light" w:hAnsi="Poppins Light" w:cs="Poppins Light"/>
                <w:noProof/>
              </w:rPr>
              <w:t>í</w:t>
            </w:r>
            <w:r w:rsidRPr="009E5AF5">
              <w:rPr>
                <w:rFonts w:ascii="Poppins Light" w:hAnsi="Poppins Light" w:cs="Poppins Light"/>
                <w:noProof/>
              </w:rPr>
              <w:t>dos de forma mais efetiva.</w:t>
            </w:r>
          </w:p>
        </w:tc>
      </w:tr>
    </w:tbl>
    <w:p w14:paraId="10198B49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2A649B5B" w14:textId="77777777" w:rsidR="00833528" w:rsidRPr="009E5AF5" w:rsidRDefault="00833528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3F012F6F" w14:textId="12F0C0C4" w:rsidR="00610153" w:rsidRPr="009E5AF5" w:rsidRDefault="00833528" w:rsidP="00A926FF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9E5AF5">
        <w:rPr>
          <w:rFonts w:ascii="Poppins Light" w:hAnsi="Poppins Light" w:cs="Poppins Light"/>
          <w:b/>
          <w:bCs/>
          <w:noProof/>
        </w:rPr>
        <w:t>I</w:t>
      </w:r>
      <w:r w:rsidR="00610153" w:rsidRPr="009E5AF5">
        <w:rPr>
          <w:rFonts w:ascii="Poppins Light" w:hAnsi="Poppins Light" w:cs="Poppins Light"/>
          <w:b/>
          <w:bCs/>
          <w:noProof/>
        </w:rPr>
        <w:t>nserir comentários explicativos</w:t>
      </w:r>
    </w:p>
    <w:p w14:paraId="2B858CD8" w14:textId="2C1046E4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Agora, você deve refletir sobre o uso de cada ferramenta</w:t>
      </w:r>
      <w:r w:rsidR="00833528" w:rsidRPr="009E5AF5">
        <w:rPr>
          <w:rFonts w:ascii="Poppins Light" w:hAnsi="Poppins Light" w:cs="Poppins Light"/>
          <w:noProof/>
        </w:rPr>
        <w:t xml:space="preserve"> e descrever em comentários</w:t>
      </w:r>
      <w:r w:rsidRPr="009E5AF5">
        <w:rPr>
          <w:rFonts w:ascii="Poppins Light" w:hAnsi="Poppins Light" w:cs="Poppins Light"/>
          <w:noProof/>
        </w:rPr>
        <w:t>.</w:t>
      </w:r>
    </w:p>
    <w:p w14:paraId="71A32AA3" w14:textId="77777777" w:rsidR="00833528" w:rsidRPr="009E5AF5" w:rsidRDefault="00610153">
      <w:pPr>
        <w:pStyle w:val="PargrafodaLista"/>
        <w:numPr>
          <w:ilvl w:val="0"/>
          <w:numId w:val="22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Clique na </w:t>
      </w:r>
      <w:r w:rsidR="00833528" w:rsidRPr="009E5AF5">
        <w:rPr>
          <w:rFonts w:ascii="Poppins Light" w:hAnsi="Poppins Light" w:cs="Poppins Light"/>
          <w:noProof/>
        </w:rPr>
        <w:t>“</w:t>
      </w:r>
      <w:r w:rsidRPr="009E5AF5">
        <w:rPr>
          <w:rFonts w:ascii="Poppins Light" w:hAnsi="Poppins Light" w:cs="Poppins Light"/>
          <w:noProof/>
        </w:rPr>
        <w:t>célula A2</w:t>
      </w:r>
      <w:r w:rsidR="00833528" w:rsidRPr="009E5AF5">
        <w:rPr>
          <w:rFonts w:ascii="Poppins Light" w:hAnsi="Poppins Light" w:cs="Poppins Light"/>
          <w:noProof/>
        </w:rPr>
        <w:t xml:space="preserve">” com o </w:t>
      </w:r>
      <w:r w:rsidRPr="009E5AF5">
        <w:rPr>
          <w:rFonts w:ascii="Poppins Light" w:hAnsi="Poppins Light" w:cs="Poppins Light"/>
          <w:noProof/>
        </w:rPr>
        <w:t>botão direito</w:t>
      </w:r>
      <w:r w:rsidR="00833528" w:rsidRPr="009E5AF5">
        <w:rPr>
          <w:rFonts w:ascii="Poppins Light" w:hAnsi="Poppins Light" w:cs="Poppins Light"/>
          <w:noProof/>
        </w:rPr>
        <w:t>.</w:t>
      </w:r>
    </w:p>
    <w:p w14:paraId="3D78F3F0" w14:textId="080F8E7A" w:rsidR="00610153" w:rsidRPr="009E5AF5" w:rsidRDefault="00833528">
      <w:pPr>
        <w:pStyle w:val="PargrafodaLista"/>
        <w:numPr>
          <w:ilvl w:val="0"/>
          <w:numId w:val="22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Selecione “</w:t>
      </w:r>
      <w:r w:rsidR="00610153" w:rsidRPr="009E5AF5">
        <w:rPr>
          <w:rFonts w:ascii="Poppins Light" w:hAnsi="Poppins Light" w:cs="Poppins Light"/>
          <w:noProof/>
        </w:rPr>
        <w:t>Comentário</w:t>
      </w:r>
      <w:r w:rsidRPr="009E5AF5">
        <w:rPr>
          <w:rFonts w:ascii="Poppins Light" w:hAnsi="Poppins Light" w:cs="Poppins Light"/>
          <w:noProof/>
        </w:rPr>
        <w:t>”</w:t>
      </w:r>
      <w:r w:rsidR="00610153" w:rsidRPr="009E5AF5">
        <w:rPr>
          <w:rFonts w:ascii="Poppins Light" w:hAnsi="Poppins Light" w:cs="Poppins Light"/>
          <w:noProof/>
        </w:rPr>
        <w:t>.</w:t>
      </w:r>
    </w:p>
    <w:p w14:paraId="19022123" w14:textId="6BCB6AB6" w:rsidR="00610153" w:rsidRPr="009E5AF5" w:rsidRDefault="00610153">
      <w:pPr>
        <w:pStyle w:val="PargrafodaLista"/>
        <w:numPr>
          <w:ilvl w:val="0"/>
          <w:numId w:val="22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Digite algo como:</w:t>
      </w:r>
      <w:r w:rsidR="00833528" w:rsidRPr="009E5AF5">
        <w:rPr>
          <w:rFonts w:ascii="Poppins Light" w:hAnsi="Poppins Light" w:cs="Poppins Light"/>
          <w:noProof/>
        </w:rPr>
        <w:t xml:space="preserve"> </w:t>
      </w:r>
      <w:r w:rsidRPr="009E5AF5">
        <w:rPr>
          <w:rFonts w:ascii="Poppins Light" w:hAnsi="Poppins Light" w:cs="Poppins Light"/>
          <w:noProof/>
        </w:rPr>
        <w:t>“Uso o Docs para criar textos em grupo ou escrever trabalhos.”</w:t>
      </w:r>
    </w:p>
    <w:p w14:paraId="01BE018D" w14:textId="5AD02E4B" w:rsidR="00610153" w:rsidRPr="009E5AF5" w:rsidRDefault="00610153">
      <w:pPr>
        <w:pStyle w:val="PargrafodaLista"/>
        <w:numPr>
          <w:ilvl w:val="0"/>
          <w:numId w:val="22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Clique em </w:t>
      </w:r>
      <w:r w:rsidR="00833528" w:rsidRPr="009E5AF5">
        <w:rPr>
          <w:rFonts w:ascii="Poppins Light" w:hAnsi="Poppins Light" w:cs="Poppins Light"/>
          <w:noProof/>
        </w:rPr>
        <w:t>“</w:t>
      </w:r>
      <w:r w:rsidRPr="009E5AF5">
        <w:rPr>
          <w:rFonts w:ascii="Poppins Light" w:hAnsi="Poppins Light" w:cs="Poppins Light"/>
          <w:noProof/>
        </w:rPr>
        <w:t>Comentar</w:t>
      </w:r>
      <w:r w:rsidR="00833528" w:rsidRPr="009E5AF5">
        <w:rPr>
          <w:rFonts w:ascii="Poppins Light" w:hAnsi="Poppins Light" w:cs="Poppins Light"/>
          <w:noProof/>
        </w:rPr>
        <w:t>”</w:t>
      </w:r>
      <w:r w:rsidRPr="009E5AF5">
        <w:rPr>
          <w:rFonts w:ascii="Poppins Light" w:hAnsi="Poppins Light" w:cs="Poppins Light"/>
          <w:noProof/>
        </w:rPr>
        <w:t>.</w:t>
      </w:r>
    </w:p>
    <w:p w14:paraId="714E3CC9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617EDE8F" w14:textId="58A82078" w:rsidR="00610153" w:rsidRPr="009E5AF5" w:rsidRDefault="00A926FF" w:rsidP="00833528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drawing>
          <wp:inline distT="0" distB="0" distL="0" distR="0" wp14:anchorId="44F28D7C" wp14:editId="6F2EE00F">
            <wp:extent cx="3558540" cy="2148286"/>
            <wp:effectExtent l="0" t="0" r="3810" b="4445"/>
            <wp:docPr id="1252075249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75249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4533" cy="215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D6F4" w14:textId="3B14EBC8" w:rsidR="00833528" w:rsidRPr="009E5AF5" w:rsidRDefault="009A1A8E" w:rsidP="00833528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5B5690" w:rsidRPr="005B5690">
        <w:rPr>
          <w:rFonts w:ascii="Poppins Light" w:hAnsi="Poppins Light" w:cs="Poppins Light"/>
          <w:noProof/>
          <w:sz w:val="18"/>
          <w:szCs w:val="18"/>
        </w:rPr>
        <w:t>Google Workspace</w:t>
      </w:r>
    </w:p>
    <w:p w14:paraId="26A80A02" w14:textId="77777777" w:rsidR="00A926FF" w:rsidRPr="009E5AF5" w:rsidRDefault="00A926FF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5B2D0850" w14:textId="60020690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Repita</w:t>
      </w:r>
      <w:r w:rsidR="00833528" w:rsidRPr="009E5AF5">
        <w:rPr>
          <w:rFonts w:ascii="Poppins Light" w:hAnsi="Poppins Light" w:cs="Poppins Light"/>
          <w:noProof/>
        </w:rPr>
        <w:t xml:space="preserve"> o mesmo processo nas demais células</w:t>
      </w:r>
      <w:r w:rsidRPr="009E5AF5">
        <w:rPr>
          <w:rFonts w:ascii="Poppins Light" w:hAnsi="Poppins Light" w:cs="Poppins Light"/>
          <w:noProof/>
        </w:rPr>
        <w:t>:</w:t>
      </w:r>
    </w:p>
    <w:p w14:paraId="69A4C245" w14:textId="79BB3879" w:rsidR="00610153" w:rsidRPr="009E5AF5" w:rsidRDefault="00833528">
      <w:pPr>
        <w:pStyle w:val="PargrafodaLista"/>
        <w:numPr>
          <w:ilvl w:val="0"/>
          <w:numId w:val="23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Na célula </w:t>
      </w:r>
      <w:r w:rsidR="00610153" w:rsidRPr="009E5AF5">
        <w:rPr>
          <w:rFonts w:ascii="Poppins Light" w:hAnsi="Poppins Light" w:cs="Poppins Light"/>
          <w:noProof/>
        </w:rPr>
        <w:t>A3</w:t>
      </w:r>
      <w:r w:rsidRPr="009E5AF5">
        <w:rPr>
          <w:rFonts w:ascii="Poppins Light" w:hAnsi="Poppins Light" w:cs="Poppins Light"/>
          <w:noProof/>
        </w:rPr>
        <w:t xml:space="preserve">, escreva um </w:t>
      </w:r>
      <w:r w:rsidR="00610153" w:rsidRPr="009E5AF5">
        <w:rPr>
          <w:rFonts w:ascii="Poppins Light" w:hAnsi="Poppins Light" w:cs="Poppins Light"/>
          <w:noProof/>
        </w:rPr>
        <w:t>comentário sobre Google Slides</w:t>
      </w:r>
      <w:r w:rsidRPr="009E5AF5">
        <w:rPr>
          <w:rFonts w:ascii="Poppins Light" w:hAnsi="Poppins Light" w:cs="Poppins Light"/>
          <w:noProof/>
        </w:rPr>
        <w:t>.</w:t>
      </w:r>
    </w:p>
    <w:p w14:paraId="70BDCFC4" w14:textId="00A4E2FB" w:rsidR="00610153" w:rsidRPr="009E5AF5" w:rsidRDefault="00833528">
      <w:pPr>
        <w:pStyle w:val="PargrafodaLista"/>
        <w:numPr>
          <w:ilvl w:val="0"/>
          <w:numId w:val="23"/>
        </w:num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 xml:space="preserve">Na célula </w:t>
      </w:r>
      <w:r w:rsidR="00610153" w:rsidRPr="009E5AF5">
        <w:rPr>
          <w:rFonts w:ascii="Poppins Light" w:hAnsi="Poppins Light" w:cs="Poppins Light"/>
          <w:noProof/>
        </w:rPr>
        <w:t>A4</w:t>
      </w:r>
      <w:r w:rsidRPr="009E5AF5">
        <w:rPr>
          <w:rFonts w:ascii="Poppins Light" w:hAnsi="Poppins Light" w:cs="Poppins Light"/>
          <w:noProof/>
        </w:rPr>
        <w:t xml:space="preserve">, um </w:t>
      </w:r>
      <w:r w:rsidR="00610153" w:rsidRPr="009E5AF5">
        <w:rPr>
          <w:rFonts w:ascii="Poppins Light" w:hAnsi="Poppins Light" w:cs="Poppins Light"/>
          <w:noProof/>
        </w:rPr>
        <w:t>comentário sobre Google Sheets</w:t>
      </w:r>
      <w:r w:rsidRPr="009E5AF5">
        <w:rPr>
          <w:rFonts w:ascii="Poppins Light" w:hAnsi="Poppins Light" w:cs="Poppins Light"/>
          <w:noProof/>
        </w:rPr>
        <w:t>.</w:t>
      </w:r>
    </w:p>
    <w:p w14:paraId="509F2FEB" w14:textId="77777777" w:rsidR="00833528" w:rsidRPr="009E5AF5" w:rsidRDefault="00833528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3CD89853" w14:textId="50A47812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t>Comentários aparecem como pequenos triângulos laranja no canto da célula.</w:t>
      </w:r>
    </w:p>
    <w:p w14:paraId="5C588763" w14:textId="77777777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4B4EB5A2" w14:textId="77777777" w:rsidR="00610153" w:rsidRPr="009E5AF5" w:rsidRDefault="00610153" w:rsidP="00833528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4F2BCD9F" wp14:editId="52B81BFC">
            <wp:extent cx="4625340" cy="1272580"/>
            <wp:effectExtent l="0" t="0" r="3810" b="3810"/>
            <wp:docPr id="1029540037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40037" name="Imagem 1" descr="Interface gráfica do usuário, Aplicativo, Tabela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3059" cy="127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412B" w14:textId="77C27258" w:rsidR="00833528" w:rsidRPr="009E5AF5" w:rsidRDefault="009A1A8E" w:rsidP="00833528">
      <w:pPr>
        <w:spacing w:line="276" w:lineRule="auto"/>
        <w:jc w:val="center"/>
        <w:rPr>
          <w:rFonts w:ascii="Poppins Light" w:hAnsi="Poppins Light" w:cs="Poppins Light"/>
          <w:noProof/>
        </w:rPr>
      </w:pPr>
      <w:r w:rsidRPr="009E5AF5">
        <w:rPr>
          <w:rFonts w:ascii="Poppins Light" w:hAnsi="Poppins Light" w:cs="Poppins Light"/>
          <w:noProof/>
          <w:sz w:val="18"/>
          <w:szCs w:val="18"/>
        </w:rPr>
        <w:t xml:space="preserve">Produzido pela SEDUC-SP com a ferramenta Google </w:t>
      </w:r>
      <w:r w:rsidR="005B5690" w:rsidRPr="005B5690">
        <w:rPr>
          <w:rFonts w:ascii="Poppins Light" w:hAnsi="Poppins Light" w:cs="Poppins Light"/>
          <w:noProof/>
          <w:sz w:val="18"/>
          <w:szCs w:val="18"/>
        </w:rPr>
        <w:t>Google Workspace</w:t>
      </w:r>
    </w:p>
    <w:p w14:paraId="259AEB6F" w14:textId="207C696A" w:rsidR="00610153" w:rsidRPr="009E5AF5" w:rsidRDefault="00610153" w:rsidP="00A926FF">
      <w:pPr>
        <w:spacing w:line="276" w:lineRule="auto"/>
        <w:rPr>
          <w:rFonts w:ascii="Poppins Light" w:hAnsi="Poppins Light" w:cs="Poppins Light"/>
          <w:noProof/>
        </w:rPr>
      </w:pPr>
    </w:p>
    <w:p w14:paraId="795DD27B" w14:textId="77777777" w:rsidR="00833528" w:rsidRPr="009E5AF5" w:rsidRDefault="00833528" w:rsidP="00A926FF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833528" w:rsidRPr="009E5AF5" w14:paraId="12813ADD" w14:textId="77777777" w:rsidTr="00833528">
        <w:trPr>
          <w:trHeight w:val="2769"/>
        </w:trPr>
        <w:tc>
          <w:tcPr>
            <w:tcW w:w="9629" w:type="dxa"/>
            <w:vAlign w:val="center"/>
          </w:tcPr>
          <w:p w14:paraId="11C73348" w14:textId="77777777" w:rsidR="00833528" w:rsidRPr="009E5AF5" w:rsidRDefault="00833528" w:rsidP="00833528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Ao final dessa etapa, você deverá ter uma tabela com:</w:t>
            </w:r>
          </w:p>
          <w:p w14:paraId="22070130" w14:textId="77777777" w:rsidR="00833528" w:rsidRPr="009E5AF5" w:rsidRDefault="00833528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4 linhas e 3 colunas preenchidas.</w:t>
            </w:r>
          </w:p>
          <w:p w14:paraId="01C5527A" w14:textId="77777777" w:rsidR="00833528" w:rsidRPr="009E5AF5" w:rsidRDefault="00833528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Links ativos e funcionando em C2, C3 e C4.</w:t>
            </w:r>
          </w:p>
          <w:p w14:paraId="09F9C31A" w14:textId="77777777" w:rsidR="00833528" w:rsidRPr="009E5AF5" w:rsidRDefault="00833528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Três comentários inseridos com explicações (canto superior da célula, na cor laranja)</w:t>
            </w:r>
          </w:p>
          <w:p w14:paraId="39BC93DC" w14:textId="1EF3FBB6" w:rsidR="00833528" w:rsidRPr="009E5AF5" w:rsidRDefault="00833528">
            <w:pPr>
              <w:numPr>
                <w:ilvl w:val="0"/>
                <w:numId w:val="9"/>
              </w:num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9E5AF5">
              <w:rPr>
                <w:rFonts w:ascii="Poppins Light" w:hAnsi="Poppins Light" w:cs="Poppins Light"/>
                <w:noProof/>
              </w:rPr>
              <w:t>Arquivo dentro da pasta Semana 13 – Projeto Colaborativo.</w:t>
            </w:r>
          </w:p>
        </w:tc>
      </w:tr>
    </w:tbl>
    <w:p w14:paraId="703420EE" w14:textId="77777777" w:rsidR="00833528" w:rsidRPr="0004665B" w:rsidRDefault="00833528" w:rsidP="00833528">
      <w:pPr>
        <w:spacing w:line="276" w:lineRule="auto"/>
        <w:rPr>
          <w:rFonts w:ascii="Poppins" w:hAnsi="Poppins" w:cs="Poppins"/>
          <w:noProof/>
        </w:rPr>
      </w:pPr>
    </w:p>
    <w:sectPr w:rsidR="00833528" w:rsidRPr="0004665B" w:rsidSect="00553CA2">
      <w:headerReference w:type="default" r:id="rId20"/>
      <w:footerReference w:type="even" r:id="rId21"/>
      <w:footerReference w:type="default" r:id="rId22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16456" w14:textId="77777777" w:rsidR="00926A44" w:rsidRDefault="00926A44">
      <w:r>
        <w:separator/>
      </w:r>
    </w:p>
  </w:endnote>
  <w:endnote w:type="continuationSeparator" w:id="0">
    <w:p w14:paraId="4359BD98" w14:textId="77777777" w:rsidR="00926A44" w:rsidRDefault="00926A44">
      <w:r>
        <w:continuationSeparator/>
      </w:r>
    </w:p>
  </w:endnote>
  <w:endnote w:type="continuationNotice" w:id="1">
    <w:p w14:paraId="63752F2F" w14:textId="77777777" w:rsidR="00926A44" w:rsidRDefault="00926A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86345604"/>
              <w:docPartObj>
                <w:docPartGallery w:val="Page Numbers (Top of Page)"/>
                <w:docPartUnique/>
              </w:docPartObj>
            </w:sdtPr>
            <w:sdtContent>
              <w:sdt>
                <w:sdtPr>
                  <w:rPr>
                    <w:rFonts w:ascii="Poppins" w:hAnsi="Poppins" w:cs="Poppins"/>
                    <w:sz w:val="20"/>
                    <w:szCs w:val="20"/>
                  </w:rPr>
                  <w:id w:val="1477418299"/>
                  <w:docPartObj>
                    <w:docPartGallery w:val="Page Numbers (Top of Page)"/>
                    <w:docPartUnique/>
                  </w:docPartObj>
                </w:sdtPr>
                <w:sdtContent>
                  <w:p w14:paraId="0831631B" w14:textId="77777777" w:rsidR="00A77CCB" w:rsidRDefault="00A77CCB" w:rsidP="00A77CCB">
                    <w:pPr>
                      <w:pStyle w:val="Rodap"/>
                      <w:jc w:val="center"/>
                      <w:rPr>
                        <w:rFonts w:ascii="Poppins" w:hAnsi="Poppins" w:cs="Poppins"/>
                        <w:sz w:val="20"/>
                        <w:szCs w:val="20"/>
                      </w:rPr>
                    </w:pPr>
                  </w:p>
                  <w:p w14:paraId="69B3AD4A" w14:textId="77777777" w:rsidR="00A77CCB" w:rsidRPr="00105758" w:rsidRDefault="00A77CCB" w:rsidP="00A77CCB">
                    <w:pPr>
                      <w:pStyle w:val="Rodap"/>
                      <w:rPr>
                        <w:rFonts w:ascii="Poppins" w:hAnsi="Poppins" w:cs="Poppins"/>
                        <w:sz w:val="20"/>
                        <w:szCs w:val="20"/>
                      </w:rPr>
                    </w:pPr>
                    <w:r w:rsidRPr="00105758">
                      <w:rPr>
                        <w:rFonts w:ascii="Poppins" w:hAnsi="Poppins" w:cs="Poppins"/>
                        <w:sz w:val="20"/>
                        <w:szCs w:val="20"/>
                      </w:rPr>
                      <w:t>[CIÊNCIAS DE DADOS]</w:t>
                    </w:r>
                    <w:r>
                      <w:rPr>
                        <w:rFonts w:ascii="Poppins" w:hAnsi="Poppins" w:cs="Poppins"/>
                        <w:sz w:val="20"/>
                        <w:szCs w:val="20"/>
                      </w:rPr>
                      <w:t xml:space="preserve">           </w:t>
                    </w:r>
                    <w:r w:rsidRPr="00105758">
                      <w:rPr>
                        <w:rFonts w:ascii="Poppins" w:hAnsi="Poppins" w:cs="Poppins"/>
                        <w:sz w:val="20"/>
                        <w:szCs w:val="20"/>
                      </w:rPr>
                      <w:t>[INTRODUÇÃO À INFORMÁTICA]</w:t>
                    </w:r>
                    <w:r>
                      <w:rPr>
                        <w:rFonts w:ascii="Poppins" w:hAnsi="Poppins" w:cs="Poppins"/>
                        <w:sz w:val="20"/>
                        <w:szCs w:val="20"/>
                      </w:rPr>
                      <w:t xml:space="preserve">          </w:t>
                    </w:r>
                    <w:r w:rsidRPr="00105758">
                      <w:rPr>
                        <w:rFonts w:ascii="Poppins" w:hAnsi="Poppins" w:cs="Poppins"/>
                        <w:sz w:val="20"/>
                        <w:szCs w:val="20"/>
                      </w:rPr>
                      <w:tab/>
                      <w:t>[FERRAMENTAS DE ESCRITÓRIO III]</w:t>
                    </w:r>
                  </w:p>
                  <w:p w14:paraId="214D1726" w14:textId="3184D391" w:rsidR="00E227A8" w:rsidRPr="00E227A8" w:rsidRDefault="00A77CCB" w:rsidP="00A77CCB">
                    <w:pPr>
                      <w:pStyle w:val="Rodap"/>
                      <w:jc w:val="center"/>
                      <w:rPr>
                        <w:rFonts w:ascii="Poppins" w:hAnsi="Poppins" w:cs="Poppins"/>
                        <w:sz w:val="20"/>
                        <w:szCs w:val="20"/>
                      </w:rPr>
                    </w:pP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="00C53455">
                      <w:rPr>
                        <w:rFonts w:ascii="Poppins" w:hAnsi="Poppins" w:cs="Poppins"/>
                        <w:b/>
                        <w:bCs/>
                        <w:noProof/>
                        <w:sz w:val="20"/>
                        <w:szCs w:val="20"/>
                      </w:rPr>
                      <w:t>11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814E58">
                      <w:rPr>
                        <w:rFonts w:ascii="Poppins" w:hAnsi="Poppins" w:cs="Poppins"/>
                        <w:sz w:val="20"/>
                        <w:szCs w:val="20"/>
                      </w:rPr>
                      <w:t xml:space="preserve"> / 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="00C53455">
                      <w:rPr>
                        <w:rFonts w:ascii="Poppins" w:hAnsi="Poppins" w:cs="Poppins"/>
                        <w:b/>
                        <w:bCs/>
                        <w:noProof/>
                        <w:sz w:val="20"/>
                        <w:szCs w:val="20"/>
                      </w:rPr>
                      <w:t>12</w:t>
                    </w:r>
                    <w:r w:rsidRPr="00814E58">
                      <w:rPr>
                        <w:rFonts w:ascii="Poppins" w:hAnsi="Poppins" w:cs="Poppins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645DA" w14:textId="77777777" w:rsidR="00926A44" w:rsidRDefault="00926A44">
      <w:r>
        <w:separator/>
      </w:r>
    </w:p>
  </w:footnote>
  <w:footnote w:type="continuationSeparator" w:id="0">
    <w:p w14:paraId="12D00B4A" w14:textId="77777777" w:rsidR="00926A44" w:rsidRDefault="00926A44">
      <w:r>
        <w:continuationSeparator/>
      </w:r>
    </w:p>
  </w:footnote>
  <w:footnote w:type="continuationNotice" w:id="1">
    <w:p w14:paraId="0DBF79C3" w14:textId="77777777" w:rsidR="00926A44" w:rsidRDefault="00926A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7DA4"/>
    <w:multiLevelType w:val="hybridMultilevel"/>
    <w:tmpl w:val="C090DD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B334F"/>
    <w:multiLevelType w:val="multilevel"/>
    <w:tmpl w:val="5884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7684E"/>
    <w:multiLevelType w:val="multilevel"/>
    <w:tmpl w:val="F7B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ED0379"/>
    <w:multiLevelType w:val="multilevel"/>
    <w:tmpl w:val="AF96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EC62988"/>
    <w:multiLevelType w:val="multilevel"/>
    <w:tmpl w:val="0868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91F8E"/>
    <w:multiLevelType w:val="hybridMultilevel"/>
    <w:tmpl w:val="60FCF7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226A4"/>
    <w:multiLevelType w:val="multilevel"/>
    <w:tmpl w:val="18A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27E15"/>
    <w:multiLevelType w:val="multilevel"/>
    <w:tmpl w:val="7B4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0638F"/>
    <w:multiLevelType w:val="multilevel"/>
    <w:tmpl w:val="5D44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C7BFE"/>
    <w:multiLevelType w:val="hybridMultilevel"/>
    <w:tmpl w:val="11AC3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864375"/>
    <w:multiLevelType w:val="hybridMultilevel"/>
    <w:tmpl w:val="2D5C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F248BF"/>
    <w:multiLevelType w:val="hybridMultilevel"/>
    <w:tmpl w:val="1B1A34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E45A18"/>
    <w:multiLevelType w:val="hybridMultilevel"/>
    <w:tmpl w:val="20CEEA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512CCF"/>
    <w:multiLevelType w:val="multilevel"/>
    <w:tmpl w:val="5884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EE268F"/>
    <w:multiLevelType w:val="hybridMultilevel"/>
    <w:tmpl w:val="E2EC2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8321E"/>
    <w:multiLevelType w:val="hybridMultilevel"/>
    <w:tmpl w:val="ECD8CB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7F16C9"/>
    <w:multiLevelType w:val="hybridMultilevel"/>
    <w:tmpl w:val="909420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CB346D"/>
    <w:multiLevelType w:val="hybridMultilevel"/>
    <w:tmpl w:val="F61647F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432A97"/>
    <w:multiLevelType w:val="multilevel"/>
    <w:tmpl w:val="342E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4C2F81"/>
    <w:multiLevelType w:val="multilevel"/>
    <w:tmpl w:val="2A58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BF1CFC"/>
    <w:multiLevelType w:val="hybridMultilevel"/>
    <w:tmpl w:val="470E54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E0AD4"/>
    <w:multiLevelType w:val="hybridMultilevel"/>
    <w:tmpl w:val="81480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973635">
    <w:abstractNumId w:val="4"/>
  </w:num>
  <w:num w:numId="2" w16cid:durableId="899442027">
    <w:abstractNumId w:val="22"/>
  </w:num>
  <w:num w:numId="3" w16cid:durableId="245070022">
    <w:abstractNumId w:val="19"/>
  </w:num>
  <w:num w:numId="4" w16cid:durableId="2146509412">
    <w:abstractNumId w:val="9"/>
  </w:num>
  <w:num w:numId="5" w16cid:durableId="1039746914">
    <w:abstractNumId w:val="8"/>
  </w:num>
  <w:num w:numId="6" w16cid:durableId="1796361620">
    <w:abstractNumId w:val="7"/>
  </w:num>
  <w:num w:numId="7" w16cid:durableId="1917326926">
    <w:abstractNumId w:val="3"/>
  </w:num>
  <w:num w:numId="8" w16cid:durableId="2106228262">
    <w:abstractNumId w:val="20"/>
  </w:num>
  <w:num w:numId="9" w16cid:durableId="310061202">
    <w:abstractNumId w:val="5"/>
  </w:num>
  <w:num w:numId="10" w16cid:durableId="1132138957">
    <w:abstractNumId w:val="10"/>
  </w:num>
  <w:num w:numId="11" w16cid:durableId="453256569">
    <w:abstractNumId w:val="11"/>
  </w:num>
  <w:num w:numId="12" w16cid:durableId="2106151400">
    <w:abstractNumId w:val="15"/>
  </w:num>
  <w:num w:numId="13" w16cid:durableId="491720208">
    <w:abstractNumId w:val="0"/>
  </w:num>
  <w:num w:numId="14" w16cid:durableId="659848770">
    <w:abstractNumId w:val="18"/>
  </w:num>
  <w:num w:numId="15" w16cid:durableId="696154859">
    <w:abstractNumId w:val="17"/>
  </w:num>
  <w:num w:numId="16" w16cid:durableId="2109038541">
    <w:abstractNumId w:val="2"/>
  </w:num>
  <w:num w:numId="17" w16cid:durableId="801270944">
    <w:abstractNumId w:val="14"/>
  </w:num>
  <w:num w:numId="18" w16cid:durableId="326907027">
    <w:abstractNumId w:val="13"/>
  </w:num>
  <w:num w:numId="19" w16cid:durableId="1330252842">
    <w:abstractNumId w:val="1"/>
  </w:num>
  <w:num w:numId="20" w16cid:durableId="1479957264">
    <w:abstractNumId w:val="16"/>
  </w:num>
  <w:num w:numId="21" w16cid:durableId="938562548">
    <w:abstractNumId w:val="6"/>
  </w:num>
  <w:num w:numId="22" w16cid:durableId="1100176514">
    <w:abstractNumId w:val="21"/>
  </w:num>
  <w:num w:numId="23" w16cid:durableId="1570074804">
    <w:abstractNumId w:val="1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4665B"/>
    <w:rsid w:val="00093C5A"/>
    <w:rsid w:val="000A4E65"/>
    <w:rsid w:val="000C6619"/>
    <w:rsid w:val="000E542C"/>
    <w:rsid w:val="000F7DE9"/>
    <w:rsid w:val="00124756"/>
    <w:rsid w:val="00160195"/>
    <w:rsid w:val="001A2D86"/>
    <w:rsid w:val="001A32C9"/>
    <w:rsid w:val="001A40CB"/>
    <w:rsid w:val="001A6BCE"/>
    <w:rsid w:val="001C335A"/>
    <w:rsid w:val="001C7B39"/>
    <w:rsid w:val="001E7BC0"/>
    <w:rsid w:val="002344C7"/>
    <w:rsid w:val="002372B1"/>
    <w:rsid w:val="00252F67"/>
    <w:rsid w:val="00256D8D"/>
    <w:rsid w:val="002632D3"/>
    <w:rsid w:val="00264B6B"/>
    <w:rsid w:val="002714B4"/>
    <w:rsid w:val="002A6788"/>
    <w:rsid w:val="002C00FA"/>
    <w:rsid w:val="002C6EC9"/>
    <w:rsid w:val="002D1A6D"/>
    <w:rsid w:val="002D51E3"/>
    <w:rsid w:val="002E6314"/>
    <w:rsid w:val="003009B4"/>
    <w:rsid w:val="003031BD"/>
    <w:rsid w:val="00317DDB"/>
    <w:rsid w:val="003365AE"/>
    <w:rsid w:val="00367C72"/>
    <w:rsid w:val="003C032E"/>
    <w:rsid w:val="003D71CA"/>
    <w:rsid w:val="00454835"/>
    <w:rsid w:val="00455AB8"/>
    <w:rsid w:val="00464B32"/>
    <w:rsid w:val="004710C6"/>
    <w:rsid w:val="00491188"/>
    <w:rsid w:val="00491C71"/>
    <w:rsid w:val="004B66A3"/>
    <w:rsid w:val="004E713D"/>
    <w:rsid w:val="004F2C5F"/>
    <w:rsid w:val="00506C50"/>
    <w:rsid w:val="00514CFB"/>
    <w:rsid w:val="0054497C"/>
    <w:rsid w:val="0054587F"/>
    <w:rsid w:val="005517B2"/>
    <w:rsid w:val="00553CA2"/>
    <w:rsid w:val="00585F34"/>
    <w:rsid w:val="005A5A09"/>
    <w:rsid w:val="005B5690"/>
    <w:rsid w:val="005E3329"/>
    <w:rsid w:val="005E4165"/>
    <w:rsid w:val="005F74BB"/>
    <w:rsid w:val="0060776C"/>
    <w:rsid w:val="00610153"/>
    <w:rsid w:val="0063273B"/>
    <w:rsid w:val="00661E0D"/>
    <w:rsid w:val="00676B29"/>
    <w:rsid w:val="00697CF4"/>
    <w:rsid w:val="006A61C8"/>
    <w:rsid w:val="006B3AE9"/>
    <w:rsid w:val="007379AE"/>
    <w:rsid w:val="00746677"/>
    <w:rsid w:val="00754851"/>
    <w:rsid w:val="007659D1"/>
    <w:rsid w:val="007671B4"/>
    <w:rsid w:val="00773A8C"/>
    <w:rsid w:val="0078262D"/>
    <w:rsid w:val="007A0743"/>
    <w:rsid w:val="007B6ABF"/>
    <w:rsid w:val="00814E58"/>
    <w:rsid w:val="00826837"/>
    <w:rsid w:val="00833528"/>
    <w:rsid w:val="0083474B"/>
    <w:rsid w:val="00841D59"/>
    <w:rsid w:val="00851368"/>
    <w:rsid w:val="00862459"/>
    <w:rsid w:val="00874520"/>
    <w:rsid w:val="008925A9"/>
    <w:rsid w:val="008B4C24"/>
    <w:rsid w:val="008F775A"/>
    <w:rsid w:val="00914BD3"/>
    <w:rsid w:val="009159F7"/>
    <w:rsid w:val="00926A44"/>
    <w:rsid w:val="0092769D"/>
    <w:rsid w:val="00966015"/>
    <w:rsid w:val="009A1A8E"/>
    <w:rsid w:val="009B33B6"/>
    <w:rsid w:val="009E5AF5"/>
    <w:rsid w:val="009F1A31"/>
    <w:rsid w:val="009F26E1"/>
    <w:rsid w:val="00A77CCB"/>
    <w:rsid w:val="00A926FF"/>
    <w:rsid w:val="00AA319D"/>
    <w:rsid w:val="00AA60A0"/>
    <w:rsid w:val="00AA6F4B"/>
    <w:rsid w:val="00AD78A6"/>
    <w:rsid w:val="00AF5C71"/>
    <w:rsid w:val="00B45591"/>
    <w:rsid w:val="00B758BF"/>
    <w:rsid w:val="00BA6A76"/>
    <w:rsid w:val="00BF332E"/>
    <w:rsid w:val="00C12E4A"/>
    <w:rsid w:val="00C42339"/>
    <w:rsid w:val="00C4723D"/>
    <w:rsid w:val="00C523A0"/>
    <w:rsid w:val="00C53455"/>
    <w:rsid w:val="00C6070E"/>
    <w:rsid w:val="00C62CE1"/>
    <w:rsid w:val="00CA4523"/>
    <w:rsid w:val="00CC2A45"/>
    <w:rsid w:val="00CC56B7"/>
    <w:rsid w:val="00CE22E1"/>
    <w:rsid w:val="00CF76E4"/>
    <w:rsid w:val="00D03B93"/>
    <w:rsid w:val="00D05B9C"/>
    <w:rsid w:val="00D24C11"/>
    <w:rsid w:val="00D553AB"/>
    <w:rsid w:val="00D60A78"/>
    <w:rsid w:val="00D60F22"/>
    <w:rsid w:val="00D61A8F"/>
    <w:rsid w:val="00D94EF8"/>
    <w:rsid w:val="00DD5204"/>
    <w:rsid w:val="00DE0C0D"/>
    <w:rsid w:val="00E10D86"/>
    <w:rsid w:val="00E11F00"/>
    <w:rsid w:val="00E227A8"/>
    <w:rsid w:val="00E400A6"/>
    <w:rsid w:val="00E71901"/>
    <w:rsid w:val="00E73E76"/>
    <w:rsid w:val="00E77AF3"/>
    <w:rsid w:val="00EA3B37"/>
    <w:rsid w:val="00EC739D"/>
    <w:rsid w:val="00EF47B1"/>
    <w:rsid w:val="00EF4AFE"/>
    <w:rsid w:val="00F044D7"/>
    <w:rsid w:val="00F06921"/>
    <w:rsid w:val="00F472E5"/>
    <w:rsid w:val="00F51FEF"/>
    <w:rsid w:val="00F52AA0"/>
    <w:rsid w:val="00F57059"/>
    <w:rsid w:val="00F91972"/>
    <w:rsid w:val="00FC4787"/>
    <w:rsid w:val="00FC63F8"/>
    <w:rsid w:val="00FD7F1E"/>
    <w:rsid w:val="00FF3340"/>
    <w:rsid w:val="00FF3ECB"/>
    <w:rsid w:val="00FF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780</TotalTime>
  <Pages>12</Pages>
  <Words>1512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24</cp:revision>
  <cp:lastPrinted>2006-08-31T06:40:00Z</cp:lastPrinted>
  <dcterms:created xsi:type="dcterms:W3CDTF">2026-01-03T12:20:00Z</dcterms:created>
  <dcterms:modified xsi:type="dcterms:W3CDTF">2026-05-08T19:43:00Z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