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11BB3" w14:textId="79CD781A" w:rsidR="00E227A8" w:rsidRPr="00454835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bookmarkStart w:id="0" w:name="_GoBack"/>
      <w:bookmarkEnd w:id="0"/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</w:t>
      </w:r>
      <w:proofErr w:type="gramStart"/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  <w:proofErr w:type="gramEnd"/>
    </w:p>
    <w:p w14:paraId="70B3DBF9" w14:textId="77777777" w:rsidR="002D2B39" w:rsidRDefault="002D2B39" w:rsidP="002D2B39">
      <w:pPr>
        <w:jc w:val="center"/>
        <w:rPr>
          <w:rFonts w:ascii="Poppins" w:hAnsi="Poppins" w:cs="Poppins"/>
          <w:b/>
          <w:bCs/>
          <w:noProof/>
          <w:sz w:val="36"/>
          <w:szCs w:val="36"/>
        </w:rPr>
      </w:pPr>
    </w:p>
    <w:p w14:paraId="7660B684" w14:textId="14DCABB4" w:rsidR="002D2B39" w:rsidRPr="00DD64F9" w:rsidRDefault="002D2B39" w:rsidP="00DD64F9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DD64F9">
        <w:rPr>
          <w:rFonts w:ascii="Poppins" w:hAnsi="Poppins" w:cs="Poppins"/>
          <w:b/>
          <w:bCs/>
          <w:noProof/>
          <w:sz w:val="32"/>
          <w:szCs w:val="32"/>
        </w:rPr>
        <w:t>Compartilhamento e permissões</w:t>
      </w:r>
    </w:p>
    <w:p w14:paraId="7746CFF9" w14:textId="77777777" w:rsidR="002D2B39" w:rsidRPr="002F64AE" w:rsidRDefault="002D2B39" w:rsidP="002D2B39">
      <w:pPr>
        <w:spacing w:line="288" w:lineRule="auto"/>
        <w:jc w:val="both"/>
        <w:rPr>
          <w:rFonts w:ascii="Poppins Light" w:hAnsi="Poppins Light" w:cs="Poppins Light"/>
          <w:sz w:val="22"/>
          <w:szCs w:val="22"/>
        </w:rPr>
      </w:pPr>
    </w:p>
    <w:p w14:paraId="72A5848E" w14:textId="77777777" w:rsidR="002D2B39" w:rsidRPr="00DD64F9" w:rsidRDefault="002D2B39" w:rsidP="002D2B39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DD64F9">
        <w:rPr>
          <w:rFonts w:ascii="Poppins" w:hAnsi="Poppins" w:cs="Poppins"/>
          <w:b/>
          <w:bCs/>
          <w:noProof/>
          <w:sz w:val="32"/>
          <w:szCs w:val="32"/>
        </w:rPr>
        <w:t>Objetivos</w:t>
      </w:r>
    </w:p>
    <w:p w14:paraId="52DB3A97" w14:textId="77777777" w:rsidR="002D2B39" w:rsidRPr="00DD64F9" w:rsidRDefault="002D2B39">
      <w:pPr>
        <w:pStyle w:val="PargrafodaLista"/>
        <w:numPr>
          <w:ilvl w:val="0"/>
          <w:numId w:val="15"/>
        </w:num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 xml:space="preserve">Compreender e aplicar os mecanismos de </w:t>
      </w:r>
      <w:r w:rsidRPr="00DD64F9">
        <w:rPr>
          <w:rFonts w:ascii="Poppins Light" w:hAnsi="Poppins Light" w:cs="Poppins Light"/>
          <w:b/>
          <w:bCs/>
          <w:noProof/>
        </w:rPr>
        <w:t>controle de acesso</w:t>
      </w:r>
      <w:r w:rsidRPr="00DD64F9">
        <w:rPr>
          <w:rFonts w:ascii="Poppins Light" w:hAnsi="Poppins Light" w:cs="Poppins Light"/>
          <w:noProof/>
        </w:rPr>
        <w:t xml:space="preserve"> em ferramentas colaborativas online.</w:t>
      </w:r>
    </w:p>
    <w:p w14:paraId="3F638833" w14:textId="77777777" w:rsidR="002D2B39" w:rsidRPr="002F64AE" w:rsidRDefault="002D2B39" w:rsidP="002D2B39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</w:p>
    <w:p w14:paraId="686CE218" w14:textId="77777777" w:rsidR="002D2B39" w:rsidRPr="00DD64F9" w:rsidRDefault="002D2B39" w:rsidP="002D2B39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DD64F9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342A9D31" w14:textId="77777777" w:rsidR="002D2B39" w:rsidRPr="00DD64F9" w:rsidRDefault="002D2B39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>Computadores com acesso à internet.</w:t>
      </w:r>
    </w:p>
    <w:p w14:paraId="61DD3EE9" w14:textId="77777777" w:rsidR="002D2B39" w:rsidRPr="00DD64F9" w:rsidRDefault="002D2B39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>Conta Google ativa para uso das ferramentas online.</w:t>
      </w:r>
    </w:p>
    <w:p w14:paraId="02DC3F69" w14:textId="74C5031A" w:rsidR="002D2B39" w:rsidRPr="00DD64F9" w:rsidRDefault="002D2B39">
      <w:pPr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>Projeção multimídia ou tela para demonstração.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7655CF30" w14:textId="2BF7BC26" w:rsidR="002B6B78" w:rsidRPr="00DD64F9" w:rsidRDefault="002B6B78" w:rsidP="002B6B78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DD64F9">
        <w:rPr>
          <w:rFonts w:ascii="Poppins" w:hAnsi="Poppins" w:cs="Poppins"/>
          <w:b/>
          <w:noProof/>
          <w:sz w:val="32"/>
          <w:szCs w:val="32"/>
        </w:rPr>
        <w:t xml:space="preserve">Base </w:t>
      </w:r>
      <w:r w:rsidR="00626C68">
        <w:rPr>
          <w:rFonts w:ascii="Poppins" w:hAnsi="Poppins" w:cs="Poppins"/>
          <w:b/>
          <w:noProof/>
          <w:sz w:val="32"/>
          <w:szCs w:val="32"/>
        </w:rPr>
        <w:t>t</w:t>
      </w:r>
      <w:r w:rsidRPr="00DD64F9">
        <w:rPr>
          <w:rFonts w:ascii="Poppins" w:hAnsi="Poppins" w:cs="Poppins"/>
          <w:b/>
          <w:noProof/>
          <w:sz w:val="32"/>
          <w:szCs w:val="32"/>
        </w:rPr>
        <w:t>eórica</w:t>
      </w:r>
    </w:p>
    <w:p w14:paraId="54FA68AF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O compartilhamento é uma das funções mais importantes do trabalho digital, pois permite controlar quem pode acessar, visualizar, comentar ou editar um arquivo. No Google Drive, o compartilhamento é feito por meio de convites diretos (</w:t>
      </w:r>
      <w:r w:rsidRPr="00DD64F9">
        <w:rPr>
          <w:rFonts w:ascii="Poppins Light" w:hAnsi="Poppins Light" w:cs="Poppins Light"/>
          <w:b/>
          <w:noProof/>
        </w:rPr>
        <w:t>via e-mail</w:t>
      </w:r>
      <w:r w:rsidRPr="00DD64F9">
        <w:rPr>
          <w:rFonts w:ascii="Poppins Light" w:hAnsi="Poppins Light" w:cs="Poppins Light"/>
          <w:bCs/>
          <w:noProof/>
        </w:rPr>
        <w:t xml:space="preserve">) ou </w:t>
      </w:r>
      <w:r w:rsidRPr="00DD64F9">
        <w:rPr>
          <w:rFonts w:ascii="Poppins Light" w:hAnsi="Poppins Light" w:cs="Poppins Light"/>
          <w:b/>
          <w:noProof/>
        </w:rPr>
        <w:t>links</w:t>
      </w:r>
      <w:r w:rsidRPr="00DD64F9">
        <w:rPr>
          <w:rFonts w:ascii="Poppins Light" w:hAnsi="Poppins Light" w:cs="Poppins Light"/>
          <w:bCs/>
          <w:noProof/>
        </w:rPr>
        <w:t xml:space="preserve"> configuráveis. </w:t>
      </w:r>
    </w:p>
    <w:p w14:paraId="258EF258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As permissões determinam </w:t>
      </w:r>
      <w:r w:rsidRPr="00DD64F9">
        <w:rPr>
          <w:rFonts w:ascii="Poppins Light" w:hAnsi="Poppins Light" w:cs="Poppins Light"/>
          <w:b/>
          <w:bCs/>
          <w:noProof/>
        </w:rPr>
        <w:t>o que cada usuário pode fazer</w:t>
      </w:r>
      <w:r w:rsidRPr="00DD64F9">
        <w:rPr>
          <w:rFonts w:ascii="Poppins Light" w:hAnsi="Poppins Light" w:cs="Poppins Light"/>
          <w:bCs/>
          <w:noProof/>
        </w:rPr>
        <w:t xml:space="preserve"> em um arquivo ou pasta.</w:t>
      </w:r>
    </w:p>
    <w:p w14:paraId="77F3DB9A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13CA7A4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noProof/>
        </w:rPr>
      </w:pPr>
      <w:r w:rsidRPr="00DD64F9">
        <w:rPr>
          <w:rFonts w:ascii="Poppins Light" w:hAnsi="Poppins Light" w:cs="Poppins Light"/>
          <w:b/>
          <w:noProof/>
        </w:rPr>
        <w:t>Definição de permissões</w:t>
      </w:r>
    </w:p>
    <w:p w14:paraId="6EF832CA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Ao compartilhar um arquivo, é possível definir três níveis principais de permissão:</w:t>
      </w:r>
    </w:p>
    <w:p w14:paraId="42C16505" w14:textId="77777777" w:rsidR="002B6B78" w:rsidRPr="00DD64F9" w:rsidRDefault="002B6B78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Leitor:</w:t>
      </w:r>
      <w:r w:rsidRPr="00DD64F9">
        <w:rPr>
          <w:rFonts w:ascii="Poppins Light" w:hAnsi="Poppins Light" w:cs="Poppins Light"/>
          <w:bCs/>
          <w:noProof/>
        </w:rPr>
        <w:t xml:space="preserve"> pode apenas ver o conteúdo.</w:t>
      </w:r>
    </w:p>
    <w:p w14:paraId="104D518D" w14:textId="77777777" w:rsidR="002B6B78" w:rsidRPr="00DD64F9" w:rsidRDefault="002B6B78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Comentador:</w:t>
      </w:r>
      <w:r w:rsidRPr="00DD64F9">
        <w:rPr>
          <w:rFonts w:ascii="Poppins Light" w:hAnsi="Poppins Light" w:cs="Poppins Light"/>
          <w:bCs/>
          <w:noProof/>
        </w:rPr>
        <w:t xml:space="preserve"> pode ver e deixar comentários, mas não altera o texto.</w:t>
      </w:r>
    </w:p>
    <w:p w14:paraId="013E54CF" w14:textId="77777777" w:rsidR="002B6B78" w:rsidRPr="00DD64F9" w:rsidRDefault="002B6B78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Editor:</w:t>
      </w:r>
      <w:r w:rsidRPr="00DD64F9">
        <w:rPr>
          <w:rFonts w:ascii="Poppins Light" w:hAnsi="Poppins Light" w:cs="Poppins Light"/>
          <w:bCs/>
          <w:noProof/>
        </w:rPr>
        <w:t xml:space="preserve"> pode editar e modificar o conteúdo livremente.</w:t>
      </w:r>
    </w:p>
    <w:p w14:paraId="4F4840B8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lastRenderedPageBreak/>
        <w:t>Esses níveis ajudam a organizar o trabalho colaborativo, garantindo segurança e controle sobre o documento.</w:t>
      </w:r>
    </w:p>
    <w:p w14:paraId="21E7C38A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3454B44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noProof/>
        </w:rPr>
      </w:pPr>
      <w:r w:rsidRPr="00DD64F9">
        <w:rPr>
          <w:rFonts w:ascii="Poppins Light" w:hAnsi="Poppins Light" w:cs="Poppins Light"/>
          <w:b/>
          <w:noProof/>
        </w:rPr>
        <w:t>Links públicos e privados</w:t>
      </w:r>
    </w:p>
    <w:p w14:paraId="24654A25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Um arquivo pode ser público (qualquer pessoa com o </w:t>
      </w:r>
      <w:r w:rsidRPr="00DD64F9">
        <w:rPr>
          <w:rFonts w:ascii="Poppins Light" w:hAnsi="Poppins Light" w:cs="Poppins Light"/>
          <w:b/>
          <w:noProof/>
        </w:rPr>
        <w:t>link</w:t>
      </w:r>
      <w:r w:rsidRPr="00DD64F9">
        <w:rPr>
          <w:rFonts w:ascii="Poppins Light" w:hAnsi="Poppins Light" w:cs="Poppins Light"/>
          <w:bCs/>
          <w:noProof/>
        </w:rPr>
        <w:t xml:space="preserve"> acessa) ou privado (</w:t>
      </w:r>
      <w:r w:rsidRPr="00DD64F9">
        <w:rPr>
          <w:rFonts w:ascii="Poppins Light" w:hAnsi="Poppins Light" w:cs="Poppins Light"/>
          <w:b/>
          <w:noProof/>
        </w:rPr>
        <w:t>restrito</w:t>
      </w:r>
      <w:r w:rsidRPr="00DD64F9">
        <w:rPr>
          <w:rFonts w:ascii="Poppins Light" w:hAnsi="Poppins Light" w:cs="Poppins Light"/>
          <w:bCs/>
          <w:noProof/>
        </w:rPr>
        <w:t xml:space="preserve"> a pessoas específicas, </w:t>
      </w:r>
      <w:r w:rsidRPr="00DD64F9">
        <w:rPr>
          <w:rFonts w:ascii="Poppins Light" w:hAnsi="Poppins Light" w:cs="Poppins Light"/>
          <w:b/>
          <w:noProof/>
        </w:rPr>
        <w:t>adicionadas manualmente</w:t>
      </w:r>
      <w:r w:rsidRPr="00DD64F9">
        <w:rPr>
          <w:rFonts w:ascii="Poppins Light" w:hAnsi="Poppins Light" w:cs="Poppins Light"/>
          <w:bCs/>
          <w:noProof/>
        </w:rPr>
        <w:t>).</w:t>
      </w:r>
    </w:p>
    <w:p w14:paraId="5CDA2A22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O ideal é escolher o tipo conforme o objetivo do trabalho:</w:t>
      </w:r>
    </w:p>
    <w:p w14:paraId="388F3923" w14:textId="77777777" w:rsidR="002B6B78" w:rsidRPr="00DD64F9" w:rsidRDefault="002B6B78">
      <w:pPr>
        <w:pStyle w:val="PargrafodaLista"/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Privado:</w:t>
      </w:r>
      <w:r w:rsidRPr="00DD64F9">
        <w:rPr>
          <w:rFonts w:ascii="Poppins Light" w:hAnsi="Poppins Light" w:cs="Poppins Light"/>
          <w:bCs/>
          <w:noProof/>
        </w:rPr>
        <w:t xml:space="preserve"> para projetos internos, atividades escolares ou documentos com informações pessoais.</w:t>
      </w:r>
    </w:p>
    <w:p w14:paraId="698FC4EF" w14:textId="77777777" w:rsidR="002B6B78" w:rsidRPr="00DD64F9" w:rsidRDefault="002B6B78">
      <w:pPr>
        <w:pStyle w:val="PargrafodaLista"/>
        <w:numPr>
          <w:ilvl w:val="0"/>
          <w:numId w:val="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Público:</w:t>
      </w:r>
      <w:r w:rsidRPr="00DD64F9">
        <w:rPr>
          <w:rFonts w:ascii="Poppins Light" w:hAnsi="Poppins Light" w:cs="Poppins Light"/>
          <w:bCs/>
          <w:noProof/>
        </w:rPr>
        <w:t xml:space="preserve"> para materiais que precisam ser divulgados, como apresentações ou portfólios.</w:t>
      </w:r>
    </w:p>
    <w:p w14:paraId="4B830121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BCF35F0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noProof/>
        </w:rPr>
      </w:pPr>
      <w:r w:rsidRPr="00DD64F9">
        <w:rPr>
          <w:rFonts w:ascii="Poppins Light" w:hAnsi="Poppins Light" w:cs="Poppins Light"/>
          <w:b/>
          <w:noProof/>
        </w:rPr>
        <w:t>Controle de acesso</w:t>
      </w:r>
    </w:p>
    <w:p w14:paraId="5755280E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O controle de acesso permite </w:t>
      </w:r>
      <w:r w:rsidRPr="00DD64F9">
        <w:rPr>
          <w:rFonts w:ascii="Poppins Light" w:hAnsi="Poppins Light" w:cs="Poppins Light"/>
          <w:b/>
          <w:noProof/>
        </w:rPr>
        <w:t>alterar</w:t>
      </w:r>
      <w:r w:rsidRPr="00DD64F9">
        <w:rPr>
          <w:rFonts w:ascii="Poppins Light" w:hAnsi="Poppins Light" w:cs="Poppins Light"/>
          <w:bCs/>
          <w:noProof/>
        </w:rPr>
        <w:t xml:space="preserve">, </w:t>
      </w:r>
      <w:r w:rsidRPr="00DD64F9">
        <w:rPr>
          <w:rFonts w:ascii="Poppins Light" w:hAnsi="Poppins Light" w:cs="Poppins Light"/>
          <w:b/>
          <w:noProof/>
        </w:rPr>
        <w:t>suspender</w:t>
      </w:r>
      <w:r w:rsidRPr="00DD64F9">
        <w:rPr>
          <w:rFonts w:ascii="Poppins Light" w:hAnsi="Poppins Light" w:cs="Poppins Light"/>
          <w:bCs/>
          <w:noProof/>
        </w:rPr>
        <w:t xml:space="preserve"> ou </w:t>
      </w:r>
      <w:r w:rsidRPr="00DD64F9">
        <w:rPr>
          <w:rFonts w:ascii="Poppins Light" w:hAnsi="Poppins Light" w:cs="Poppins Light"/>
          <w:b/>
          <w:noProof/>
        </w:rPr>
        <w:t>remover</w:t>
      </w:r>
      <w:r w:rsidRPr="00DD64F9">
        <w:rPr>
          <w:rFonts w:ascii="Poppins Light" w:hAnsi="Poppins Light" w:cs="Poppins Light"/>
          <w:bCs/>
          <w:noProof/>
        </w:rPr>
        <w:t xml:space="preserve"> </w:t>
      </w:r>
      <w:r w:rsidRPr="00DD64F9">
        <w:rPr>
          <w:rFonts w:ascii="Poppins Light" w:hAnsi="Poppins Light" w:cs="Poppins Light"/>
          <w:b/>
          <w:noProof/>
        </w:rPr>
        <w:t>permissões</w:t>
      </w:r>
      <w:r w:rsidRPr="00DD64F9">
        <w:rPr>
          <w:rFonts w:ascii="Poppins Light" w:hAnsi="Poppins Light" w:cs="Poppins Light"/>
          <w:bCs/>
          <w:noProof/>
        </w:rPr>
        <w:t xml:space="preserve"> de outros usuários a qualquer momento.</w:t>
      </w:r>
    </w:p>
    <w:p w14:paraId="78EE8244" w14:textId="77777777" w:rsidR="002B6B78" w:rsidRPr="00DD64F9" w:rsidRDefault="002B6B78">
      <w:pPr>
        <w:pStyle w:val="PargrafodaLista"/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Alterar</w:t>
      </w:r>
      <w:r w:rsidRPr="00DD64F9">
        <w:rPr>
          <w:rFonts w:ascii="Poppins Light" w:hAnsi="Poppins Light" w:cs="Poppins Light"/>
          <w:bCs/>
          <w:noProof/>
        </w:rPr>
        <w:t xml:space="preserve"> permissões significa mudar o tipo de acesso de alguém (por exemplo, transformar um visualizador em editor).</w:t>
      </w:r>
    </w:p>
    <w:p w14:paraId="71085B18" w14:textId="77777777" w:rsidR="002B6B78" w:rsidRPr="00DD64F9" w:rsidRDefault="002B6B78">
      <w:pPr>
        <w:pStyle w:val="PargrafodaLista"/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Suspender</w:t>
      </w:r>
      <w:r w:rsidRPr="00DD64F9">
        <w:rPr>
          <w:rFonts w:ascii="Poppins Light" w:hAnsi="Poppins Light" w:cs="Poppins Light"/>
          <w:bCs/>
          <w:noProof/>
        </w:rPr>
        <w:t xml:space="preserve"> quer dizer retirar temporariamente o acesso, sem excluir o compartilhamento (útil quando o arquivo precisa ser revisado antes de ser aberto novamente).</w:t>
      </w:r>
    </w:p>
    <w:p w14:paraId="689B933D" w14:textId="77777777" w:rsidR="002B6B78" w:rsidRPr="00DD64F9" w:rsidRDefault="002B6B78">
      <w:pPr>
        <w:pStyle w:val="PargrafodaLista"/>
        <w:numPr>
          <w:ilvl w:val="0"/>
          <w:numId w:val="4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/>
          <w:noProof/>
        </w:rPr>
        <w:t>Remover</w:t>
      </w:r>
      <w:r w:rsidRPr="00DD64F9">
        <w:rPr>
          <w:rFonts w:ascii="Poppins Light" w:hAnsi="Poppins Light" w:cs="Poppins Light"/>
          <w:bCs/>
          <w:noProof/>
        </w:rPr>
        <w:t xml:space="preserve"> permissões é excluir totalmente o acesso de um usuário, impedindo que ele veja ou edite o arquivo.</w:t>
      </w:r>
    </w:p>
    <w:p w14:paraId="336C7E2D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B6B78" w:rsidRPr="00DD64F9" w14:paraId="195C78BB" w14:textId="77777777" w:rsidTr="001231F0">
        <w:tc>
          <w:tcPr>
            <w:tcW w:w="9629" w:type="dxa"/>
            <w:vAlign w:val="center"/>
          </w:tcPr>
          <w:p w14:paraId="64315737" w14:textId="77777777" w:rsidR="002B6B78" w:rsidRPr="00DD64F9" w:rsidRDefault="002B6B78" w:rsidP="001231F0">
            <w:pPr>
              <w:spacing w:line="276" w:lineRule="auto"/>
              <w:rPr>
                <w:rFonts w:ascii="Poppins Light" w:hAnsi="Poppins Light" w:cs="Poppins Light"/>
                <w:b/>
                <w:noProof/>
              </w:rPr>
            </w:pPr>
            <w:r w:rsidRPr="00DD64F9">
              <w:rPr>
                <w:rFonts w:ascii="Poppins Light" w:hAnsi="Poppins Light" w:cs="Poppins Light"/>
                <w:b/>
                <w:noProof/>
              </w:rPr>
              <w:t>Lembre-se!</w:t>
            </w:r>
          </w:p>
          <w:p w14:paraId="53EBD523" w14:textId="77777777" w:rsidR="002B6B78" w:rsidRPr="00DD64F9" w:rsidRDefault="002B6B78" w:rsidP="001231F0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 xml:space="preserve">No Google Drive, permissões aplicadas à </w:t>
            </w:r>
            <w:r w:rsidRPr="00DD64F9">
              <w:rPr>
                <w:rFonts w:ascii="Poppins Light" w:hAnsi="Poppins Light" w:cs="Poppins Light"/>
                <w:b/>
                <w:bCs/>
                <w:noProof/>
              </w:rPr>
              <w:t>pasta</w:t>
            </w:r>
            <w:r w:rsidRPr="00DD64F9">
              <w:rPr>
                <w:rFonts w:ascii="Poppins Light" w:hAnsi="Poppins Light" w:cs="Poppins Light"/>
                <w:bCs/>
                <w:noProof/>
              </w:rPr>
              <w:t xml:space="preserve"> influenciam todos os arquivos dentro dela. Porém, um arquivo pode ter permissões </w:t>
            </w:r>
            <w:r w:rsidRPr="00DD64F9">
              <w:rPr>
                <w:rFonts w:ascii="Poppins Light" w:hAnsi="Poppins Light" w:cs="Poppins Light"/>
                <w:b/>
                <w:bCs/>
                <w:noProof/>
              </w:rPr>
              <w:t>diferenciadas</w:t>
            </w:r>
            <w:r w:rsidRPr="00DD64F9">
              <w:rPr>
                <w:rFonts w:ascii="Poppins Light" w:hAnsi="Poppins Light" w:cs="Poppins Light"/>
                <w:bCs/>
                <w:noProof/>
              </w:rPr>
              <w:t xml:space="preserve"> da pasta.</w:t>
            </w:r>
          </w:p>
        </w:tc>
      </w:tr>
    </w:tbl>
    <w:p w14:paraId="3F194692" w14:textId="77777777" w:rsidR="002B6B78" w:rsidRPr="002F64AE" w:rsidRDefault="002B6B78" w:rsidP="002B6B78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p w14:paraId="47B51925" w14:textId="77777777" w:rsidR="002B6B78" w:rsidRPr="00DD64F9" w:rsidRDefault="002B6B78" w:rsidP="002B6B78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  <w:r w:rsidRPr="00DD64F9">
        <w:rPr>
          <w:rFonts w:ascii="Poppins" w:hAnsi="Poppins" w:cs="Poppins"/>
          <w:b/>
          <w:noProof/>
          <w:sz w:val="32"/>
          <w:szCs w:val="32"/>
        </w:rPr>
        <w:t>Contexto</w:t>
      </w:r>
    </w:p>
    <w:p w14:paraId="09926C92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Compartilhar arquivos com segurança e definir corretamente as permissões de acesso e edição. O foco está em promover boas práticas de colaboração </w:t>
      </w:r>
      <w:r w:rsidRPr="00DD64F9">
        <w:rPr>
          <w:rFonts w:ascii="Poppins Light" w:hAnsi="Poppins Light" w:cs="Poppins Light"/>
          <w:bCs/>
          <w:noProof/>
        </w:rPr>
        <w:lastRenderedPageBreak/>
        <w:t xml:space="preserve">digital, evitando problemas como perda de dados, edições indevidas e exposição de informações. </w:t>
      </w:r>
    </w:p>
    <w:p w14:paraId="515BE57E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4D80056A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noProof/>
          <w:sz w:val="32"/>
          <w:szCs w:val="32"/>
        </w:rPr>
      </w:pPr>
      <w:r w:rsidRPr="00DD64F9">
        <w:rPr>
          <w:rFonts w:ascii="Poppins Light" w:hAnsi="Poppins Light" w:cs="Poppins Light"/>
          <w:bCs/>
          <w:noProof/>
        </w:rPr>
        <w:t xml:space="preserve">Na atividade prática anterior, você criou uma pasta de projeto e três arquivos interligados. Nesta aula, você deve </w:t>
      </w:r>
      <w:r w:rsidRPr="00DD64F9">
        <w:rPr>
          <w:rFonts w:ascii="Poppins Light" w:hAnsi="Poppins Light" w:cs="Poppins Light"/>
          <w:b/>
          <w:bCs/>
          <w:noProof/>
        </w:rPr>
        <w:t>aprender a controlar quem pode acessar e modificar esse projeto</w:t>
      </w:r>
      <w:r w:rsidRPr="00DD64F9">
        <w:rPr>
          <w:rFonts w:ascii="Poppins Light" w:hAnsi="Poppins Light" w:cs="Poppins Light"/>
          <w:bCs/>
          <w:noProof/>
        </w:rPr>
        <w:t>. As atividades simulam situações reais de uso no ambiente escolar e profissional.  São atividades guiadas pelo professor (passa a passo).</w:t>
      </w:r>
    </w:p>
    <w:p w14:paraId="435C89E6" w14:textId="77777777" w:rsidR="002B6B78" w:rsidRPr="002F64AE" w:rsidRDefault="002B6B78" w:rsidP="002B6B78">
      <w:pPr>
        <w:spacing w:line="276" w:lineRule="auto"/>
        <w:rPr>
          <w:rFonts w:ascii="Poppins" w:hAnsi="Poppins" w:cs="Poppins"/>
          <w:b/>
          <w:noProof/>
          <w:sz w:val="32"/>
          <w:szCs w:val="32"/>
        </w:rPr>
      </w:pPr>
    </w:p>
    <w:p w14:paraId="502326F4" w14:textId="77777777" w:rsidR="002B6B78" w:rsidRPr="00DD64F9" w:rsidRDefault="002B6B78" w:rsidP="002B6B78">
      <w:pPr>
        <w:spacing w:line="276" w:lineRule="auto"/>
        <w:rPr>
          <w:rFonts w:ascii="Poppins" w:hAnsi="Poppins" w:cs="Poppins"/>
          <w:b/>
          <w:bCs/>
          <w:noProof/>
          <w:sz w:val="32"/>
          <w:szCs w:val="32"/>
        </w:rPr>
      </w:pPr>
      <w:r w:rsidRPr="00DD64F9">
        <w:rPr>
          <w:rFonts w:ascii="Poppins" w:hAnsi="Poppins" w:cs="Poppins"/>
          <w:b/>
          <w:bCs/>
          <w:noProof/>
          <w:sz w:val="32"/>
          <w:szCs w:val="32"/>
        </w:rPr>
        <w:t>Passo a passo</w:t>
      </w:r>
    </w:p>
    <w:p w14:paraId="6F9A35C8" w14:textId="77777777" w:rsidR="002B6B78" w:rsidRPr="002F64AE" w:rsidRDefault="002B6B78" w:rsidP="002B6B78">
      <w:pPr>
        <w:spacing w:line="276" w:lineRule="auto"/>
        <w:rPr>
          <w:rFonts w:ascii="Poppins" w:hAnsi="Poppins" w:cs="Poppins"/>
          <w:b/>
          <w:bCs/>
          <w:noProof/>
        </w:rPr>
      </w:pPr>
    </w:p>
    <w:p w14:paraId="0A0E1D04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DD64F9">
        <w:rPr>
          <w:rFonts w:ascii="Poppins Light" w:hAnsi="Poppins Light" w:cs="Poppins Light"/>
          <w:b/>
          <w:bCs/>
          <w:noProof/>
          <w:sz w:val="28"/>
          <w:szCs w:val="28"/>
        </w:rPr>
        <w:t>Etapa 01 – Testando permissões no Google Docs</w:t>
      </w:r>
    </w:p>
    <w:p w14:paraId="5A7BD088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Arquivo: Aula 1 – Documento Colaborativo (aluno/dupla)</w:t>
      </w:r>
    </w:p>
    <w:p w14:paraId="5AFBE671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DE1A30F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Oriente os alunos a:</w:t>
      </w:r>
    </w:p>
    <w:p w14:paraId="04395A8F" w14:textId="77777777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Abrir o arquivo no Google Drive.</w:t>
      </w:r>
    </w:p>
    <w:p w14:paraId="2753C6D7" w14:textId="6D13E1B5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Clicar em </w:t>
      </w:r>
      <w:r w:rsidRPr="00DD64F9">
        <w:rPr>
          <w:rFonts w:ascii="Poppins Light" w:hAnsi="Poppins Light" w:cs="Poppins Light"/>
          <w:b/>
          <w:bCs/>
          <w:noProof/>
        </w:rPr>
        <w:t>Compartilhar/Partilhar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53FFE3FF" w14:textId="77777777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Adicionar um colega que ainda não participou da atividade.</w:t>
      </w:r>
    </w:p>
    <w:p w14:paraId="1ADA88D4" w14:textId="77777777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Definir a permissão como </w:t>
      </w:r>
      <w:r w:rsidRPr="00DD64F9">
        <w:rPr>
          <w:rFonts w:ascii="Poppins Light" w:hAnsi="Poppins Light" w:cs="Poppins Light"/>
          <w:b/>
          <w:bCs/>
          <w:noProof/>
        </w:rPr>
        <w:t>Comentador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4CBFE2AA" w14:textId="77777777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Solicitar que o colega tente editar o documento.</w:t>
      </w:r>
    </w:p>
    <w:p w14:paraId="78676FB1" w14:textId="77777777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Alterar a permissão para </w:t>
      </w:r>
      <w:r w:rsidRPr="00DD64F9">
        <w:rPr>
          <w:rFonts w:ascii="Poppins Light" w:hAnsi="Poppins Light" w:cs="Poppins Light"/>
          <w:b/>
          <w:bCs/>
          <w:noProof/>
        </w:rPr>
        <w:t>Editor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3334D4A2" w14:textId="77777777" w:rsidR="002B6B78" w:rsidRPr="00DD64F9" w:rsidRDefault="002B6B78">
      <w:pPr>
        <w:numPr>
          <w:ilvl w:val="0"/>
          <w:numId w:val="6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Pedir que o colega teste novamente a edição.</w:t>
      </w:r>
    </w:p>
    <w:p w14:paraId="761C3822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3A2799F" w14:textId="77777777" w:rsidR="002B6B78" w:rsidRPr="00DD64F9" w:rsidRDefault="002B6B78" w:rsidP="002B6B78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lastRenderedPageBreak/>
        <w:drawing>
          <wp:inline distT="0" distB="0" distL="0" distR="0" wp14:anchorId="2CB1CF23" wp14:editId="3C64470F">
            <wp:extent cx="2987040" cy="2473186"/>
            <wp:effectExtent l="0" t="0" r="3810" b="3810"/>
            <wp:docPr id="57488735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87356" name="Imagem 1" descr="Interface gráfica do usuári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607" cy="247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999B" w14:textId="2EC6C49B" w:rsidR="002B6B78" w:rsidRPr="00DD64F9" w:rsidRDefault="00842C8E" w:rsidP="002B6B78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DD64F9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806CA9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5B69DAF5" w14:textId="1E67A527" w:rsidR="00BE66A2" w:rsidRPr="00DD64F9" w:rsidRDefault="00BE66A2" w:rsidP="00BE66A2">
      <w:pPr>
        <w:jc w:val="both"/>
        <w:rPr>
          <w:rFonts w:ascii="Poppins Light" w:hAnsi="Poppins Light" w:cs="Poppins Light"/>
          <w:b/>
          <w:bCs/>
          <w:noProof/>
        </w:rPr>
      </w:pPr>
    </w:p>
    <w:p w14:paraId="7C5161A3" w14:textId="77777777" w:rsidR="002B6B78" w:rsidRPr="00DD64F9" w:rsidRDefault="002B6B78" w:rsidP="00BE66A2">
      <w:pPr>
        <w:jc w:val="both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B6B78" w:rsidRPr="00DD64F9" w14:paraId="50FFF3CB" w14:textId="77777777" w:rsidTr="002B6B78">
        <w:tc>
          <w:tcPr>
            <w:tcW w:w="9629" w:type="dxa"/>
            <w:vAlign w:val="center"/>
          </w:tcPr>
          <w:p w14:paraId="520261AF" w14:textId="037AA206" w:rsidR="002B6B78" w:rsidRPr="00DD64F9" w:rsidRDefault="002B6B78" w:rsidP="002B6B78">
            <w:pPr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Professor, conduza a discussão destacando as diferenças práticas entre os níveis de permissão.</w:t>
            </w:r>
          </w:p>
          <w:p w14:paraId="406A58BB" w14:textId="77777777" w:rsidR="002B6B78" w:rsidRPr="00DD64F9" w:rsidRDefault="002B6B78" w:rsidP="002B6B78">
            <w:pPr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Observe se:</w:t>
            </w:r>
          </w:p>
          <w:p w14:paraId="4ADAD5D3" w14:textId="77777777" w:rsidR="002B6B78" w:rsidRPr="00DD64F9" w:rsidRDefault="002B6B78">
            <w:pPr>
              <w:numPr>
                <w:ilvl w:val="0"/>
                <w:numId w:val="5"/>
              </w:numPr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O aluno não consegue editar quando está como Comentador.</w:t>
            </w:r>
          </w:p>
          <w:p w14:paraId="4849DBF7" w14:textId="77777777" w:rsidR="002B6B78" w:rsidRPr="00DD64F9" w:rsidRDefault="002B6B78">
            <w:pPr>
              <w:numPr>
                <w:ilvl w:val="0"/>
                <w:numId w:val="5"/>
              </w:numPr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O aluno consegue editar quando está como Editor.</w:t>
            </w:r>
          </w:p>
          <w:p w14:paraId="67B6203F" w14:textId="34401825" w:rsidR="002B6B78" w:rsidRPr="00DD64F9" w:rsidRDefault="002B6B78">
            <w:pPr>
              <w:numPr>
                <w:ilvl w:val="0"/>
                <w:numId w:val="5"/>
              </w:numPr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O histórico mostra a edição realizada pelo aluno.</w:t>
            </w:r>
          </w:p>
        </w:tc>
      </w:tr>
    </w:tbl>
    <w:p w14:paraId="47EB9767" w14:textId="77777777" w:rsidR="00BE66A2" w:rsidRPr="00DD64F9" w:rsidRDefault="00BE66A2" w:rsidP="00BE66A2">
      <w:pPr>
        <w:jc w:val="both"/>
        <w:rPr>
          <w:rFonts w:ascii="Poppins Light" w:hAnsi="Poppins Light" w:cs="Poppins Light"/>
          <w:bCs/>
          <w:noProof/>
        </w:rPr>
      </w:pPr>
    </w:p>
    <w:p w14:paraId="341C1D11" w14:textId="77777777" w:rsidR="00BE66A2" w:rsidRPr="00DD64F9" w:rsidRDefault="00BE66A2" w:rsidP="00BE66A2">
      <w:pPr>
        <w:jc w:val="both"/>
        <w:rPr>
          <w:rFonts w:ascii="Poppins Light" w:hAnsi="Poppins Light" w:cs="Poppins Light"/>
          <w:bCs/>
          <w:noProof/>
        </w:rPr>
      </w:pPr>
    </w:p>
    <w:p w14:paraId="00337E20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DD64F9">
        <w:rPr>
          <w:rFonts w:ascii="Poppins Light" w:hAnsi="Poppins Light" w:cs="Poppins Light"/>
          <w:b/>
          <w:bCs/>
          <w:noProof/>
          <w:sz w:val="28"/>
          <w:szCs w:val="28"/>
        </w:rPr>
        <w:t>Etapa 02 – Links públicos e privados</w:t>
      </w:r>
    </w:p>
    <w:p w14:paraId="527A51EA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Arquivo: Aula 1 – Apresentação de Versões (aluno/dupla)</w:t>
      </w:r>
    </w:p>
    <w:p w14:paraId="39A55201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1647C9FB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DD64F9">
        <w:rPr>
          <w:rFonts w:ascii="Poppins Light" w:hAnsi="Poppins Light" w:cs="Poppins Light"/>
          <w:b/>
          <w:bCs/>
          <w:noProof/>
        </w:rPr>
        <w:t>Link restrito</w:t>
      </w:r>
    </w:p>
    <w:p w14:paraId="22D9C75B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Oriente os alunos a:</w:t>
      </w:r>
    </w:p>
    <w:p w14:paraId="17C1AE5A" w14:textId="05853B84" w:rsidR="002B6B78" w:rsidRPr="00DD64F9" w:rsidRDefault="002B6B78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Abrir o arquivo e clicar em </w:t>
      </w:r>
      <w:r w:rsidRPr="00DD64F9">
        <w:rPr>
          <w:rFonts w:ascii="Poppins Light" w:hAnsi="Poppins Light" w:cs="Poppins Light"/>
          <w:b/>
          <w:bCs/>
          <w:noProof/>
        </w:rPr>
        <w:t>Compartilhar/Partilhar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7C4A6053" w14:textId="77777777" w:rsidR="002B6B78" w:rsidRPr="00DD64F9" w:rsidRDefault="002B6B78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Verificar se o </w:t>
      </w:r>
      <w:r w:rsidRPr="00DD64F9">
        <w:rPr>
          <w:rFonts w:ascii="Poppins Light" w:hAnsi="Poppins Light" w:cs="Poppins Light"/>
          <w:b/>
          <w:bCs/>
          <w:noProof/>
        </w:rPr>
        <w:t>Acesso geral</w:t>
      </w:r>
      <w:r w:rsidRPr="00DD64F9">
        <w:rPr>
          <w:rFonts w:ascii="Poppins Light" w:hAnsi="Poppins Light" w:cs="Poppins Light"/>
          <w:bCs/>
          <w:noProof/>
        </w:rPr>
        <w:t xml:space="preserve"> está como </w:t>
      </w:r>
      <w:r w:rsidRPr="00DD64F9">
        <w:rPr>
          <w:rFonts w:ascii="Poppins Light" w:hAnsi="Poppins Light" w:cs="Poppins Light"/>
          <w:b/>
          <w:bCs/>
          <w:noProof/>
        </w:rPr>
        <w:t>Restrito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4C5E41BE" w14:textId="77777777" w:rsidR="002B6B78" w:rsidRPr="00DD64F9" w:rsidRDefault="002B6B78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Copiar o link.</w:t>
      </w:r>
    </w:p>
    <w:p w14:paraId="570CFDF3" w14:textId="77777777" w:rsidR="002B6B78" w:rsidRPr="00DD64F9" w:rsidRDefault="002B6B78">
      <w:pPr>
        <w:numPr>
          <w:ilvl w:val="0"/>
          <w:numId w:val="7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Abrir uma </w:t>
      </w:r>
      <w:r w:rsidRPr="00DD64F9">
        <w:rPr>
          <w:rFonts w:ascii="Poppins Light" w:hAnsi="Poppins Light" w:cs="Poppins Light"/>
          <w:b/>
          <w:bCs/>
          <w:noProof/>
        </w:rPr>
        <w:t>janela anônima</w:t>
      </w:r>
      <w:r w:rsidRPr="00DD64F9">
        <w:rPr>
          <w:rFonts w:ascii="Poppins Light" w:hAnsi="Poppins Light" w:cs="Poppins Light"/>
          <w:bCs/>
          <w:noProof/>
        </w:rPr>
        <w:t xml:space="preserve"> do navegador e tentar acessar o arquivo.</w:t>
      </w:r>
    </w:p>
    <w:p w14:paraId="396A3157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2B39" w:rsidRPr="00DD64F9" w14:paraId="1B3534AC" w14:textId="77777777" w:rsidTr="002D2B39">
        <w:tc>
          <w:tcPr>
            <w:tcW w:w="9629" w:type="dxa"/>
          </w:tcPr>
          <w:p w14:paraId="4AEA57C0" w14:textId="1E10A602" w:rsidR="002D2B39" w:rsidRPr="00DD64F9" w:rsidRDefault="002D2B39" w:rsidP="002B6B78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Explique por que o acesso não é permitido nesse caso.</w:t>
            </w:r>
          </w:p>
        </w:tc>
      </w:tr>
    </w:tbl>
    <w:p w14:paraId="56799930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FCE1A2D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8E5C6DC" w14:textId="77777777" w:rsidR="002B6B78" w:rsidRPr="00DD64F9" w:rsidRDefault="002B6B78" w:rsidP="002B6B78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drawing>
          <wp:inline distT="0" distB="0" distL="0" distR="0" wp14:anchorId="40A89DF2" wp14:editId="1FC01539">
            <wp:extent cx="4076700" cy="1484513"/>
            <wp:effectExtent l="0" t="0" r="0" b="1905"/>
            <wp:docPr id="2089364491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64491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130" cy="14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C8E7" w14:textId="6348F644" w:rsidR="002B6B78" w:rsidRPr="00DD64F9" w:rsidRDefault="00842C8E" w:rsidP="002B6B78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DD64F9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806CA9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56894A93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6BFEC1D1" w14:textId="77777777" w:rsidR="002B6B78" w:rsidRPr="00DD64F9" w:rsidRDefault="002B6B78" w:rsidP="002B6B78">
      <w:pPr>
        <w:spacing w:line="276" w:lineRule="auto"/>
        <w:ind w:left="360"/>
        <w:jc w:val="center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drawing>
          <wp:inline distT="0" distB="0" distL="0" distR="0" wp14:anchorId="26FAEA0D" wp14:editId="02F1ACFF">
            <wp:extent cx="3505200" cy="1621235"/>
            <wp:effectExtent l="0" t="0" r="0" b="0"/>
            <wp:docPr id="103777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7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9784" cy="162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E55A8" w14:textId="011C7B34" w:rsidR="002B6B78" w:rsidRPr="00DD64F9" w:rsidRDefault="00842C8E" w:rsidP="002B6B78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DD64F9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806CA9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6908C2B4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71A30DBB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bCs/>
          <w:noProof/>
        </w:rPr>
      </w:pPr>
    </w:p>
    <w:p w14:paraId="1752C0DD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DD64F9">
        <w:rPr>
          <w:rFonts w:ascii="Poppins Light" w:hAnsi="Poppins Light" w:cs="Poppins Light"/>
          <w:b/>
          <w:bCs/>
          <w:noProof/>
        </w:rPr>
        <w:t>Link público</w:t>
      </w:r>
    </w:p>
    <w:p w14:paraId="3D852AAF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Em seguida, oriente-os a:</w:t>
      </w:r>
    </w:p>
    <w:p w14:paraId="38C3569D" w14:textId="77777777" w:rsidR="002B6B78" w:rsidRPr="00DD64F9" w:rsidRDefault="002B6B78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Alterar o </w:t>
      </w:r>
      <w:r w:rsidRPr="00DD64F9">
        <w:rPr>
          <w:rFonts w:ascii="Poppins Light" w:hAnsi="Poppins Light" w:cs="Poppins Light"/>
          <w:b/>
          <w:bCs/>
          <w:noProof/>
        </w:rPr>
        <w:t>Acesso geral</w:t>
      </w:r>
      <w:r w:rsidRPr="00DD64F9">
        <w:rPr>
          <w:rFonts w:ascii="Poppins Light" w:hAnsi="Poppins Light" w:cs="Poppins Light"/>
          <w:bCs/>
          <w:noProof/>
        </w:rPr>
        <w:t xml:space="preserve"> para </w:t>
      </w:r>
      <w:r w:rsidRPr="00DD64F9">
        <w:rPr>
          <w:rFonts w:ascii="Poppins Light" w:hAnsi="Poppins Light" w:cs="Poppins Light"/>
          <w:b/>
          <w:bCs/>
          <w:noProof/>
        </w:rPr>
        <w:t>Qualquer pessoa com o link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38DE931C" w14:textId="77777777" w:rsidR="002B6B78" w:rsidRPr="00DD64F9" w:rsidRDefault="002B6B78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Definir a permissão como </w:t>
      </w:r>
      <w:r w:rsidRPr="00DD64F9">
        <w:rPr>
          <w:rFonts w:ascii="Poppins Light" w:hAnsi="Poppins Light" w:cs="Poppins Light"/>
          <w:b/>
          <w:bCs/>
          <w:noProof/>
        </w:rPr>
        <w:t>Leitor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4DBE7D5A" w14:textId="4FCC66BC" w:rsidR="002B6B78" w:rsidRPr="00DD64F9" w:rsidRDefault="002B6B78">
      <w:pPr>
        <w:numPr>
          <w:ilvl w:val="0"/>
          <w:numId w:val="8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Copiar o link e testá-lo novamente na aba anônima</w:t>
      </w:r>
      <w:r w:rsidR="002D2B39" w:rsidRPr="00DD64F9">
        <w:rPr>
          <w:rFonts w:ascii="Poppins Light" w:hAnsi="Poppins Light" w:cs="Poppins Light"/>
          <w:bCs/>
          <w:noProof/>
        </w:rPr>
        <w:t>.</w:t>
      </w:r>
    </w:p>
    <w:p w14:paraId="3B9B5260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2B39" w:rsidRPr="00DD64F9" w14:paraId="040F8BBF" w14:textId="77777777" w:rsidTr="002D2B39">
        <w:tc>
          <w:tcPr>
            <w:tcW w:w="9629" w:type="dxa"/>
          </w:tcPr>
          <w:p w14:paraId="7F373595" w14:textId="5281CE10" w:rsidR="002D2B39" w:rsidRPr="00DD64F9" w:rsidRDefault="002D2B39" w:rsidP="002B6B78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Discuta com os alunos quando esse tipo de acesso é adequado.</w:t>
            </w:r>
          </w:p>
        </w:tc>
      </w:tr>
    </w:tbl>
    <w:p w14:paraId="6D5355EB" w14:textId="77777777" w:rsidR="002B6B78" w:rsidRPr="00DD64F9" w:rsidRDefault="002B6B78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036649B2" w14:textId="77777777" w:rsidR="002D2B39" w:rsidRPr="00DD64F9" w:rsidRDefault="002D2B39" w:rsidP="002B6B78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31140205" w14:textId="77777777" w:rsidR="002B6B78" w:rsidRPr="00DD64F9" w:rsidRDefault="002B6B78" w:rsidP="002B6B78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lastRenderedPageBreak/>
        <w:drawing>
          <wp:inline distT="0" distB="0" distL="0" distR="0" wp14:anchorId="0C8675ED" wp14:editId="1D66BCED">
            <wp:extent cx="3619500" cy="1802052"/>
            <wp:effectExtent l="0" t="0" r="0" b="8255"/>
            <wp:docPr id="868992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92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1322" cy="180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5826" w14:textId="3CAF2DF7" w:rsidR="002B6B78" w:rsidRPr="00DD64F9" w:rsidRDefault="00842C8E" w:rsidP="002B6B78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DD64F9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806CA9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4D9E49F0" w14:textId="77777777" w:rsidR="00EC6714" w:rsidRPr="00DD64F9" w:rsidRDefault="00EC6714" w:rsidP="00BE66A2">
      <w:pPr>
        <w:jc w:val="both"/>
        <w:rPr>
          <w:rFonts w:ascii="Poppins Light" w:hAnsi="Poppins Light" w:cs="Poppins Light"/>
          <w:bCs/>
          <w:noProof/>
        </w:rPr>
      </w:pPr>
    </w:p>
    <w:p w14:paraId="32395C06" w14:textId="77777777" w:rsidR="002D2B39" w:rsidRPr="00DD64F9" w:rsidRDefault="002D2B39" w:rsidP="00BE66A2">
      <w:pPr>
        <w:jc w:val="both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B6B78" w:rsidRPr="00DD64F9" w14:paraId="700CF0C6" w14:textId="77777777" w:rsidTr="002D2B39">
        <w:tc>
          <w:tcPr>
            <w:tcW w:w="9629" w:type="dxa"/>
            <w:vAlign w:val="center"/>
          </w:tcPr>
          <w:p w14:paraId="1BFCFE43" w14:textId="27833FCA" w:rsidR="002D2B39" w:rsidRPr="00DD64F9" w:rsidRDefault="002B6B78" w:rsidP="002D2B39">
            <w:pPr>
              <w:jc w:val="both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 xml:space="preserve">Professor, atente-se se os alunos </w:t>
            </w:r>
            <w:r w:rsidR="002D2B39" w:rsidRPr="00DD64F9">
              <w:rPr>
                <w:rFonts w:ascii="Poppins Light" w:hAnsi="Poppins Light" w:cs="Poppins Light"/>
                <w:bCs/>
                <w:noProof/>
              </w:rPr>
              <w:t>conclu</w:t>
            </w:r>
            <w:r w:rsidR="00806CA9">
              <w:rPr>
                <w:rFonts w:ascii="Poppins Light" w:hAnsi="Poppins Light" w:cs="Poppins Light"/>
                <w:bCs/>
                <w:noProof/>
              </w:rPr>
              <w:t>í</w:t>
            </w:r>
            <w:r w:rsidR="002D2B39" w:rsidRPr="00DD64F9">
              <w:rPr>
                <w:rFonts w:ascii="Poppins Light" w:hAnsi="Poppins Light" w:cs="Poppins Light"/>
                <w:bCs/>
                <w:noProof/>
              </w:rPr>
              <w:t>ram que:</w:t>
            </w:r>
          </w:p>
          <w:p w14:paraId="433C933B" w14:textId="574F65B0" w:rsidR="002B6B78" w:rsidRPr="00DD64F9" w:rsidRDefault="002B6B78">
            <w:pPr>
              <w:pStyle w:val="PargrafodaLista"/>
              <w:numPr>
                <w:ilvl w:val="0"/>
                <w:numId w:val="9"/>
              </w:numPr>
              <w:jc w:val="both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Link restrito não abre fora da conta.</w:t>
            </w:r>
          </w:p>
          <w:p w14:paraId="05E90EB0" w14:textId="15BA59B2" w:rsidR="002B6B78" w:rsidRPr="00DD64F9" w:rsidRDefault="002B6B78">
            <w:pPr>
              <w:pStyle w:val="PargrafodaLista"/>
              <w:numPr>
                <w:ilvl w:val="0"/>
                <w:numId w:val="9"/>
              </w:numPr>
              <w:jc w:val="both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Link público abre com a permissão configurada.</w:t>
            </w:r>
          </w:p>
          <w:p w14:paraId="74BDCDD6" w14:textId="77777777" w:rsidR="002D2B39" w:rsidRPr="00DD64F9" w:rsidRDefault="002D2B39" w:rsidP="002D2B39">
            <w:pPr>
              <w:jc w:val="both"/>
              <w:rPr>
                <w:rFonts w:ascii="Poppins Light" w:hAnsi="Poppins Light" w:cs="Poppins Light"/>
                <w:bCs/>
                <w:noProof/>
              </w:rPr>
            </w:pPr>
          </w:p>
          <w:p w14:paraId="3FDBD87C" w14:textId="64BAB703" w:rsidR="002B6B78" w:rsidRPr="00DD64F9" w:rsidRDefault="002B6B78" w:rsidP="002D2B39">
            <w:pPr>
              <w:jc w:val="both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O aluno identifica qual permissão foi aplicada</w:t>
            </w:r>
            <w:r w:rsidR="002D2B39" w:rsidRPr="00DD64F9">
              <w:rPr>
                <w:rFonts w:ascii="Poppins Light" w:hAnsi="Poppins Light" w:cs="Poppins Light"/>
                <w:bCs/>
                <w:noProof/>
              </w:rPr>
              <w:t>?</w:t>
            </w:r>
          </w:p>
        </w:tc>
      </w:tr>
    </w:tbl>
    <w:p w14:paraId="09AF0913" w14:textId="77777777" w:rsidR="002B6B78" w:rsidRPr="00DD64F9" w:rsidRDefault="002B6B78" w:rsidP="00BE66A2">
      <w:pPr>
        <w:jc w:val="both"/>
        <w:rPr>
          <w:rFonts w:ascii="Poppins Light" w:hAnsi="Poppins Light" w:cs="Poppins Light"/>
          <w:bCs/>
          <w:noProof/>
        </w:rPr>
      </w:pPr>
    </w:p>
    <w:p w14:paraId="5FE892E2" w14:textId="77777777" w:rsidR="00BE66A2" w:rsidRPr="00DD64F9" w:rsidRDefault="00BE66A2" w:rsidP="00BE66A2">
      <w:pPr>
        <w:jc w:val="both"/>
        <w:rPr>
          <w:rFonts w:ascii="Poppins Light" w:hAnsi="Poppins Light" w:cs="Poppins Light"/>
          <w:bCs/>
          <w:noProof/>
        </w:rPr>
      </w:pPr>
    </w:p>
    <w:p w14:paraId="05A2D004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/>
          <w:bCs/>
          <w:noProof/>
          <w:sz w:val="28"/>
          <w:szCs w:val="28"/>
        </w:rPr>
      </w:pPr>
      <w:r w:rsidRPr="00DD64F9">
        <w:rPr>
          <w:rFonts w:ascii="Poppins Light" w:hAnsi="Poppins Light" w:cs="Poppins Light"/>
          <w:b/>
          <w:bCs/>
          <w:noProof/>
          <w:sz w:val="28"/>
          <w:szCs w:val="28"/>
        </w:rPr>
        <w:t>Etapa 03 – Controle de acesso na pasta</w:t>
      </w:r>
    </w:p>
    <w:p w14:paraId="5212DB5B" w14:textId="77777777" w:rsidR="002D2B39" w:rsidRPr="000432EB" w:rsidRDefault="002D2B39">
      <w:pPr>
        <w:pStyle w:val="PargrafodaLista"/>
        <w:numPr>
          <w:ilvl w:val="0"/>
          <w:numId w:val="10"/>
        </w:numPr>
        <w:spacing w:line="276" w:lineRule="auto"/>
        <w:rPr>
          <w:rFonts w:ascii="Poppins" w:hAnsi="Poppins" w:cs="Poppins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Pasta: Semana 13 –</w:t>
      </w:r>
      <w:r w:rsidRPr="000432EB">
        <w:rPr>
          <w:rFonts w:ascii="Poppins" w:hAnsi="Poppins" w:cs="Poppins"/>
          <w:bCs/>
          <w:noProof/>
        </w:rPr>
        <w:t xml:space="preserve"> Projeto Colaborativo</w:t>
      </w:r>
    </w:p>
    <w:p w14:paraId="38760AD9" w14:textId="77777777" w:rsidR="002D2B39" w:rsidRPr="00DD64F9" w:rsidRDefault="002D2B39">
      <w:pPr>
        <w:pStyle w:val="PargrafodaLista"/>
        <w:numPr>
          <w:ilvl w:val="0"/>
          <w:numId w:val="10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Arquivos: todos</w:t>
      </w:r>
    </w:p>
    <w:p w14:paraId="238B0A0A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280CE7FE" w14:textId="77777777" w:rsidR="002D2B39" w:rsidRPr="00DD64F9" w:rsidRDefault="002D2B39" w:rsidP="002D2B39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drawing>
          <wp:inline distT="0" distB="0" distL="0" distR="0" wp14:anchorId="1384BF4B" wp14:editId="66AB55D1">
            <wp:extent cx="3352800" cy="2331155"/>
            <wp:effectExtent l="0" t="0" r="0" b="0"/>
            <wp:docPr id="54339514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95147" name="Imagem 1" descr="Interface gráfica do usuário, Text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0089" cy="235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C442" w14:textId="7132EC44" w:rsidR="002D2B39" w:rsidRPr="00DD64F9" w:rsidRDefault="00842C8E" w:rsidP="002D2B39">
      <w:pPr>
        <w:spacing w:line="276" w:lineRule="auto"/>
        <w:jc w:val="center"/>
        <w:rPr>
          <w:rFonts w:ascii="Poppins Light" w:hAnsi="Poppins Light" w:cs="Poppins Light"/>
          <w:noProof/>
          <w:sz w:val="18"/>
          <w:szCs w:val="18"/>
        </w:rPr>
      </w:pPr>
      <w:r w:rsidRPr="00DD64F9">
        <w:rPr>
          <w:rFonts w:ascii="Poppins Light" w:hAnsi="Poppins Light" w:cs="Poppins Light"/>
          <w:noProof/>
          <w:sz w:val="18"/>
          <w:szCs w:val="18"/>
        </w:rPr>
        <w:t>Produzido pela SEDUC-SP com a ferramenta Google Work</w:t>
      </w:r>
      <w:r w:rsidR="00806CA9">
        <w:rPr>
          <w:rFonts w:ascii="Poppins Light" w:hAnsi="Poppins Light" w:cs="Poppins Light"/>
          <w:noProof/>
          <w:sz w:val="18"/>
          <w:szCs w:val="18"/>
        </w:rPr>
        <w:t>space</w:t>
      </w:r>
    </w:p>
    <w:p w14:paraId="5A71C84E" w14:textId="77777777" w:rsidR="002D2B39" w:rsidRPr="00DD64F9" w:rsidRDefault="002D2B39" w:rsidP="002D2B39">
      <w:pPr>
        <w:spacing w:line="276" w:lineRule="auto"/>
        <w:jc w:val="center"/>
        <w:rPr>
          <w:rFonts w:ascii="Poppins Light" w:hAnsi="Poppins Light" w:cs="Poppins Light"/>
          <w:bCs/>
          <w:noProof/>
        </w:rPr>
      </w:pPr>
    </w:p>
    <w:p w14:paraId="5A1E383E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Cs/>
          <w:noProof/>
        </w:rPr>
      </w:pPr>
    </w:p>
    <w:p w14:paraId="54608F8B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DD64F9">
        <w:rPr>
          <w:rFonts w:ascii="Poppins Light" w:hAnsi="Poppins Light" w:cs="Poppins Light"/>
          <w:b/>
          <w:bCs/>
          <w:noProof/>
        </w:rPr>
        <w:lastRenderedPageBreak/>
        <w:t>Compartilhar a pasta</w:t>
      </w:r>
    </w:p>
    <w:p w14:paraId="7DADFE76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>Oriente os alunos a:</w:t>
      </w:r>
    </w:p>
    <w:p w14:paraId="1707DD65" w14:textId="6E752EBC" w:rsidR="002D2B39" w:rsidRPr="00DD64F9" w:rsidRDefault="002D2B39">
      <w:pPr>
        <w:numPr>
          <w:ilvl w:val="0"/>
          <w:numId w:val="12"/>
        </w:num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 xml:space="preserve">Clicar na seta ao lado do nome da pasta e selecionar </w:t>
      </w:r>
      <w:r w:rsidRPr="00DD64F9">
        <w:rPr>
          <w:rFonts w:ascii="Poppins Light" w:hAnsi="Poppins Light" w:cs="Poppins Light"/>
          <w:b/>
          <w:bCs/>
          <w:noProof/>
        </w:rPr>
        <w:t>Compartilhar/Partilhar</w:t>
      </w:r>
      <w:r w:rsidRPr="00DD64F9">
        <w:rPr>
          <w:rFonts w:ascii="Poppins Light" w:hAnsi="Poppins Light" w:cs="Poppins Light"/>
          <w:noProof/>
        </w:rPr>
        <w:t>.</w:t>
      </w:r>
    </w:p>
    <w:p w14:paraId="23C52E28" w14:textId="77777777" w:rsidR="002D2B39" w:rsidRPr="00DD64F9" w:rsidRDefault="002D2B39">
      <w:pPr>
        <w:numPr>
          <w:ilvl w:val="0"/>
          <w:numId w:val="12"/>
        </w:numPr>
        <w:spacing w:line="276" w:lineRule="auto"/>
        <w:rPr>
          <w:rFonts w:ascii="Poppins Light" w:hAnsi="Poppins Light" w:cs="Poppins Light"/>
          <w:noProof/>
        </w:rPr>
      </w:pPr>
      <w:r w:rsidRPr="00DD64F9">
        <w:rPr>
          <w:rFonts w:ascii="Poppins Light" w:hAnsi="Poppins Light" w:cs="Poppins Light"/>
          <w:noProof/>
        </w:rPr>
        <w:t>Adicionar dois colegas sem acesso prévio, definindo:</w:t>
      </w:r>
      <w:r w:rsidRPr="00DD64F9">
        <w:rPr>
          <w:rFonts w:ascii="Poppins Light" w:hAnsi="Poppins Light" w:cs="Poppins Light"/>
          <w:noProof/>
        </w:rPr>
        <w:br/>
        <w:t xml:space="preserve">• Colega A </w:t>
      </w:r>
      <w:r w:rsidRPr="00DD64F9">
        <w:rPr>
          <w:noProof/>
        </w:rPr>
        <w:t>→</w:t>
      </w:r>
      <w:r w:rsidRPr="00DD64F9">
        <w:rPr>
          <w:rFonts w:ascii="Poppins Light" w:hAnsi="Poppins Light" w:cs="Poppins Light"/>
          <w:noProof/>
        </w:rPr>
        <w:t xml:space="preserve"> </w:t>
      </w:r>
      <w:r w:rsidRPr="00DD64F9">
        <w:rPr>
          <w:rFonts w:ascii="Poppins Light" w:hAnsi="Poppins Light" w:cs="Poppins Light"/>
          <w:b/>
          <w:bCs/>
          <w:noProof/>
        </w:rPr>
        <w:t>Editor</w:t>
      </w:r>
      <w:r w:rsidRPr="00DD64F9">
        <w:rPr>
          <w:rFonts w:ascii="Poppins Light" w:hAnsi="Poppins Light" w:cs="Poppins Light"/>
          <w:noProof/>
        </w:rPr>
        <w:br/>
        <w:t xml:space="preserve">• Colega B </w:t>
      </w:r>
      <w:r w:rsidRPr="00DD64F9">
        <w:rPr>
          <w:noProof/>
        </w:rPr>
        <w:t>→</w:t>
      </w:r>
      <w:r w:rsidRPr="00DD64F9">
        <w:rPr>
          <w:rFonts w:ascii="Poppins Light" w:hAnsi="Poppins Light" w:cs="Poppins Light"/>
          <w:noProof/>
        </w:rPr>
        <w:t xml:space="preserve"> </w:t>
      </w:r>
      <w:r w:rsidRPr="00DD64F9">
        <w:rPr>
          <w:rFonts w:ascii="Poppins Light" w:hAnsi="Poppins Light" w:cs="Poppins Light"/>
          <w:b/>
          <w:bCs/>
          <w:noProof/>
        </w:rPr>
        <w:t>Leitor</w:t>
      </w:r>
    </w:p>
    <w:p w14:paraId="56D8E734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2B39" w:rsidRPr="00DD64F9" w14:paraId="16AAC731" w14:textId="77777777" w:rsidTr="002D2B39">
        <w:tc>
          <w:tcPr>
            <w:tcW w:w="9629" w:type="dxa"/>
          </w:tcPr>
          <w:p w14:paraId="31F171E2" w14:textId="6327505D" w:rsidR="002D2B39" w:rsidRPr="00DD64F9" w:rsidRDefault="002D2B39" w:rsidP="002D2B39">
            <w:pPr>
              <w:spacing w:line="276" w:lineRule="auto"/>
              <w:rPr>
                <w:rFonts w:ascii="Poppins Light" w:hAnsi="Poppins Light" w:cs="Poppins Light"/>
                <w:noProof/>
              </w:rPr>
            </w:pPr>
            <w:r w:rsidRPr="00DD64F9">
              <w:rPr>
                <w:rFonts w:ascii="Poppins Light" w:hAnsi="Poppins Light" w:cs="Poppins Light"/>
                <w:noProof/>
              </w:rPr>
              <w:t>Peça que os alunos testem o acesso e observe com a turma as diferenças de permissão.</w:t>
            </w:r>
          </w:p>
        </w:tc>
      </w:tr>
    </w:tbl>
    <w:p w14:paraId="4AEF2307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noProof/>
        </w:rPr>
      </w:pPr>
    </w:p>
    <w:p w14:paraId="14DB3DEF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noProof/>
        </w:rPr>
      </w:pPr>
    </w:p>
    <w:p w14:paraId="531F9B95" w14:textId="77777777" w:rsidR="002D2B39" w:rsidRPr="00DD64F9" w:rsidRDefault="002D2B39" w:rsidP="002D2B39">
      <w:pPr>
        <w:spacing w:line="276" w:lineRule="auto"/>
        <w:rPr>
          <w:rFonts w:ascii="Poppins Light" w:hAnsi="Poppins Light" w:cs="Poppins Light"/>
          <w:b/>
          <w:bCs/>
          <w:noProof/>
        </w:rPr>
      </w:pPr>
      <w:r w:rsidRPr="00DD64F9">
        <w:rPr>
          <w:rFonts w:ascii="Poppins Light" w:hAnsi="Poppins Light" w:cs="Poppins Light"/>
          <w:b/>
          <w:bCs/>
          <w:noProof/>
        </w:rPr>
        <w:t>Remover acesso de um arquivo específico</w:t>
      </w:r>
    </w:p>
    <w:p w14:paraId="766C3A97" w14:textId="39E3BB50" w:rsidR="002D2B39" w:rsidRPr="00DD64F9" w:rsidRDefault="002D2B39" w:rsidP="002D2B39">
      <w:p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Em seguida, oriente:</w:t>
      </w:r>
    </w:p>
    <w:p w14:paraId="31109FE1" w14:textId="77777777" w:rsidR="002D2B39" w:rsidRPr="00DD64F9" w:rsidRDefault="002D2B39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Abrir o arquivo </w:t>
      </w:r>
      <w:r w:rsidRPr="00DD64F9">
        <w:rPr>
          <w:rFonts w:ascii="Poppins Light" w:hAnsi="Poppins Light" w:cs="Poppins Light"/>
          <w:bCs/>
          <w:i/>
          <w:iCs/>
          <w:noProof/>
        </w:rPr>
        <w:t>Aula 1 – Documento Colaborativo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65D2394D" w14:textId="24ADF903" w:rsidR="002D2B39" w:rsidRPr="00DD64F9" w:rsidRDefault="002D2B39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Acessar </w:t>
      </w:r>
      <w:r w:rsidRPr="00DD64F9">
        <w:rPr>
          <w:rFonts w:ascii="Poppins Light" w:hAnsi="Poppins Light" w:cs="Poppins Light"/>
          <w:b/>
          <w:bCs/>
          <w:noProof/>
        </w:rPr>
        <w:t>Compartilhar/Partilhar</w:t>
      </w:r>
      <w:r w:rsidRPr="00DD64F9">
        <w:rPr>
          <w:rFonts w:ascii="Poppins Light" w:hAnsi="Poppins Light" w:cs="Poppins Light"/>
          <w:bCs/>
          <w:noProof/>
        </w:rPr>
        <w:t>.</w:t>
      </w:r>
    </w:p>
    <w:p w14:paraId="4CED3283" w14:textId="77777777" w:rsidR="002D2B39" w:rsidRPr="00DD64F9" w:rsidRDefault="002D2B39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 xml:space="preserve">Remover o acesso do </w:t>
      </w:r>
      <w:r w:rsidRPr="00DD64F9">
        <w:rPr>
          <w:rFonts w:ascii="Poppins Light" w:hAnsi="Poppins Light" w:cs="Poppins Light"/>
          <w:b/>
          <w:bCs/>
          <w:noProof/>
        </w:rPr>
        <w:t>Colega A</w:t>
      </w:r>
      <w:r w:rsidRPr="00DD64F9">
        <w:rPr>
          <w:rFonts w:ascii="Poppins Light" w:hAnsi="Poppins Light" w:cs="Poppins Light"/>
          <w:bCs/>
          <w:noProof/>
        </w:rPr>
        <w:t xml:space="preserve"> apenas desse arquivo.</w:t>
      </w:r>
    </w:p>
    <w:p w14:paraId="42B7A8E0" w14:textId="77777777" w:rsidR="002D2B39" w:rsidRPr="00DD64F9" w:rsidRDefault="002D2B39">
      <w:pPr>
        <w:numPr>
          <w:ilvl w:val="0"/>
          <w:numId w:val="13"/>
        </w:numPr>
        <w:spacing w:line="276" w:lineRule="auto"/>
        <w:rPr>
          <w:rFonts w:ascii="Poppins Light" w:hAnsi="Poppins Light" w:cs="Poppins Light"/>
          <w:bCs/>
          <w:noProof/>
        </w:rPr>
      </w:pPr>
      <w:r w:rsidRPr="00DD64F9">
        <w:rPr>
          <w:rFonts w:ascii="Poppins Light" w:hAnsi="Poppins Light" w:cs="Poppins Light"/>
          <w:bCs/>
          <w:noProof/>
        </w:rPr>
        <w:t>Solicitar que os colegas testem novamente o acesso aos arquivos da pasta.</w:t>
      </w:r>
    </w:p>
    <w:p w14:paraId="508E45DD" w14:textId="77777777" w:rsidR="002D2B39" w:rsidRPr="00DD64F9" w:rsidRDefault="002D2B39" w:rsidP="002D2B39">
      <w:pPr>
        <w:spacing w:line="276" w:lineRule="auto"/>
        <w:ind w:left="360"/>
        <w:rPr>
          <w:rFonts w:ascii="Poppins Light" w:hAnsi="Poppins Light" w:cs="Poppins Light"/>
          <w:bCs/>
          <w:noProof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2D2B39" w:rsidRPr="00DD64F9" w14:paraId="1057CDF4" w14:textId="77777777" w:rsidTr="001231F0">
        <w:tc>
          <w:tcPr>
            <w:tcW w:w="9629" w:type="dxa"/>
            <w:vAlign w:val="center"/>
          </w:tcPr>
          <w:p w14:paraId="32F2DE49" w14:textId="77777777" w:rsidR="002D2B39" w:rsidRPr="00DD64F9" w:rsidRDefault="002D2B39" w:rsidP="002D2B39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Conduza a observação destacando que:</w:t>
            </w:r>
          </w:p>
          <w:p w14:paraId="2A4658E8" w14:textId="77777777" w:rsidR="002D2B39" w:rsidRPr="00DD64F9" w:rsidRDefault="002D2B3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permissões da pasta não garantem acesso irrestrito a todos os arquivos;</w:t>
            </w:r>
          </w:p>
          <w:p w14:paraId="67CD9392" w14:textId="77777777" w:rsidR="002D2B39" w:rsidRPr="00DD64F9" w:rsidRDefault="002D2B39">
            <w:pPr>
              <w:pStyle w:val="PargrafodaLista"/>
              <w:numPr>
                <w:ilvl w:val="0"/>
                <w:numId w:val="14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arquivos podem ter configurações específicas.</w:t>
            </w:r>
          </w:p>
          <w:p w14:paraId="49BEACAA" w14:textId="77777777" w:rsidR="002D2B39" w:rsidRPr="00DD64F9" w:rsidRDefault="002D2B39" w:rsidP="001231F0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</w:p>
          <w:p w14:paraId="7D1AFE2E" w14:textId="4C99F7A7" w:rsidR="002D2B39" w:rsidRPr="00DD64F9" w:rsidRDefault="002D2B39" w:rsidP="001231F0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Você deverá observar que:</w:t>
            </w:r>
          </w:p>
          <w:p w14:paraId="5F870B67" w14:textId="77777777" w:rsidR="002D2B39" w:rsidRPr="00DD64F9" w:rsidRDefault="002D2B39">
            <w:pPr>
              <w:pStyle w:val="PargrafodaLista"/>
              <w:numPr>
                <w:ilvl w:val="0"/>
                <w:numId w:val="11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Aluno A perde acesso ao arquivo removido, mas não à pasta inteira.</w:t>
            </w:r>
          </w:p>
          <w:p w14:paraId="5ACD487B" w14:textId="77777777" w:rsidR="002D2B39" w:rsidRPr="00DD64F9" w:rsidRDefault="002D2B39">
            <w:pPr>
              <w:pStyle w:val="PargrafodaLista"/>
              <w:numPr>
                <w:ilvl w:val="0"/>
                <w:numId w:val="11"/>
              </w:num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Aluno B mantém apenas visualização.</w:t>
            </w:r>
          </w:p>
          <w:p w14:paraId="3ED8F2C7" w14:textId="77777777" w:rsidR="002D2B39" w:rsidRPr="00DD64F9" w:rsidRDefault="002D2B39" w:rsidP="002D2B39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</w:p>
          <w:p w14:paraId="0AAFABA0" w14:textId="5CF2AC5D" w:rsidR="002D2B39" w:rsidRPr="00DD64F9" w:rsidRDefault="002D2B39" w:rsidP="002D2B39">
            <w:pPr>
              <w:spacing w:line="276" w:lineRule="auto"/>
              <w:rPr>
                <w:rFonts w:ascii="Poppins Light" w:hAnsi="Poppins Light" w:cs="Poppins Light"/>
                <w:bCs/>
                <w:noProof/>
              </w:rPr>
            </w:pPr>
            <w:r w:rsidRPr="00DD64F9">
              <w:rPr>
                <w:rFonts w:ascii="Poppins Light" w:hAnsi="Poppins Light" w:cs="Poppins Light"/>
                <w:bCs/>
                <w:noProof/>
              </w:rPr>
              <w:t>Os alunos compreendem que permissões de pasta são diferentes de permissões de arquivo?</w:t>
            </w:r>
          </w:p>
        </w:tc>
      </w:tr>
    </w:tbl>
    <w:p w14:paraId="3600BA46" w14:textId="77777777" w:rsidR="00BE66A2" w:rsidRPr="00DD64F9" w:rsidRDefault="00BE66A2" w:rsidP="007B6ABF">
      <w:pPr>
        <w:rPr>
          <w:rFonts w:ascii="Poppins Light" w:hAnsi="Poppins Light" w:cs="Poppins Light"/>
          <w:noProof/>
        </w:rPr>
      </w:pPr>
    </w:p>
    <w:sectPr w:rsidR="00BE66A2" w:rsidRPr="00DD64F9" w:rsidSect="00553CA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393834" w14:textId="77777777" w:rsidR="00DE2462" w:rsidRDefault="00DE2462">
      <w:r>
        <w:separator/>
      </w:r>
    </w:p>
  </w:endnote>
  <w:endnote w:type="continuationSeparator" w:id="0">
    <w:p w14:paraId="0890F9CC" w14:textId="77777777" w:rsidR="00DE2462" w:rsidRDefault="00DE2462">
      <w:r>
        <w:continuationSeparator/>
      </w:r>
    </w:p>
  </w:endnote>
  <w:endnote w:type="continuationNotice" w:id="1">
    <w:p w14:paraId="6EBEFE4A" w14:textId="77777777" w:rsidR="00DE2462" w:rsidRDefault="00DE24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1477418299"/>
              <w:docPartObj>
                <w:docPartGallery w:val="Page Numbers (Top of Page)"/>
                <w:docPartUnique/>
              </w:docPartObj>
            </w:sdtPr>
            <w:sdtEndPr/>
            <w:sdtContent>
              <w:p w14:paraId="2A78DF5D" w14:textId="77777777" w:rsidR="00E445DF" w:rsidRDefault="00E445DF" w:rsidP="00E445DF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</w:p>
              <w:p w14:paraId="7A1DCE45" w14:textId="77777777" w:rsidR="00E445DF" w:rsidRPr="00105758" w:rsidRDefault="00E445DF" w:rsidP="00E445DF">
                <w:pPr>
                  <w:pStyle w:val="Rodap"/>
                  <w:rPr>
                    <w:rFonts w:ascii="Poppins" w:hAnsi="Poppins" w:cs="Poppins"/>
                    <w:sz w:val="20"/>
                    <w:szCs w:val="20"/>
                  </w:rPr>
                </w:pP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[CIÊNCIAS DE DADOS]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>[INTRODUÇÃO À INFORMÁTICA]</w:t>
                </w:r>
                <w:r>
                  <w:rPr>
                    <w:rFonts w:ascii="Poppins" w:hAnsi="Poppins" w:cs="Poppins"/>
                    <w:sz w:val="20"/>
                    <w:szCs w:val="20"/>
                  </w:rPr>
                  <w:t xml:space="preserve">          </w:t>
                </w:r>
                <w:r w:rsidRPr="00105758">
                  <w:rPr>
                    <w:rFonts w:ascii="Poppins" w:hAnsi="Poppins" w:cs="Poppins"/>
                    <w:sz w:val="20"/>
                    <w:szCs w:val="20"/>
                  </w:rPr>
                  <w:tab/>
                  <w:t>[FERRAMENTAS DE ESCRITÓRIO III]</w:t>
                </w:r>
              </w:p>
              <w:p w14:paraId="214D1726" w14:textId="300F5003" w:rsidR="00E227A8" w:rsidRPr="00E227A8" w:rsidRDefault="00E445DF" w:rsidP="00E445DF">
                <w:pPr>
                  <w:pStyle w:val="Rodap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DA66A2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DA66A2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0E867A" w14:textId="77777777" w:rsidR="00806CA9" w:rsidRDefault="00806C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E05A81" w14:textId="77777777" w:rsidR="00DE2462" w:rsidRDefault="00DE2462">
      <w:r>
        <w:separator/>
      </w:r>
    </w:p>
  </w:footnote>
  <w:footnote w:type="continuationSeparator" w:id="0">
    <w:p w14:paraId="70BEFE95" w14:textId="77777777" w:rsidR="00DE2462" w:rsidRDefault="00DE2462">
      <w:r>
        <w:continuationSeparator/>
      </w:r>
    </w:p>
  </w:footnote>
  <w:footnote w:type="continuationNotice" w:id="1">
    <w:p w14:paraId="3B6488C6" w14:textId="77777777" w:rsidR="00DE2462" w:rsidRDefault="00DE246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BFEA9F" w14:textId="77777777" w:rsidR="00806CA9" w:rsidRDefault="00806CA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FAEDA4" w14:textId="77777777" w:rsidR="00806CA9" w:rsidRDefault="00806CA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65CB8"/>
    <w:multiLevelType w:val="multilevel"/>
    <w:tmpl w:val="7A6E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3B2C"/>
    <w:multiLevelType w:val="hybridMultilevel"/>
    <w:tmpl w:val="6CB03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D0EE4"/>
    <w:multiLevelType w:val="hybridMultilevel"/>
    <w:tmpl w:val="ED4E9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22914"/>
    <w:multiLevelType w:val="hybridMultilevel"/>
    <w:tmpl w:val="61BE39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95694"/>
    <w:multiLevelType w:val="multilevel"/>
    <w:tmpl w:val="636C9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536830"/>
    <w:multiLevelType w:val="multilevel"/>
    <w:tmpl w:val="B45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7D286A"/>
    <w:multiLevelType w:val="hybridMultilevel"/>
    <w:tmpl w:val="6538A0DC"/>
    <w:lvl w:ilvl="0" w:tplc="A7329C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A099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944DF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C2DD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5634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68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C8A7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2073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28A8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8D04D37"/>
    <w:multiLevelType w:val="hybridMultilevel"/>
    <w:tmpl w:val="172AF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868C2"/>
    <w:multiLevelType w:val="hybridMultilevel"/>
    <w:tmpl w:val="51CE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8F3B32"/>
    <w:multiLevelType w:val="multilevel"/>
    <w:tmpl w:val="B45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5A0EEE"/>
    <w:multiLevelType w:val="hybridMultilevel"/>
    <w:tmpl w:val="C0FE72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AB219C"/>
    <w:multiLevelType w:val="multilevel"/>
    <w:tmpl w:val="3B90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68149B"/>
    <w:multiLevelType w:val="multilevel"/>
    <w:tmpl w:val="4E1C0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4A7794"/>
    <w:multiLevelType w:val="multilevel"/>
    <w:tmpl w:val="6A32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2B382C"/>
    <w:multiLevelType w:val="multilevel"/>
    <w:tmpl w:val="5E8E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0"/>
  </w:num>
  <w:num w:numId="5">
    <w:abstractNumId w:val="0"/>
  </w:num>
  <w:num w:numId="6">
    <w:abstractNumId w:val="13"/>
  </w:num>
  <w:num w:numId="7">
    <w:abstractNumId w:val="12"/>
  </w:num>
  <w:num w:numId="8">
    <w:abstractNumId w:val="14"/>
  </w:num>
  <w:num w:numId="9">
    <w:abstractNumId w:val="3"/>
  </w:num>
  <w:num w:numId="10">
    <w:abstractNumId w:val="9"/>
  </w:num>
  <w:num w:numId="11">
    <w:abstractNumId w:val="5"/>
  </w:num>
  <w:num w:numId="12">
    <w:abstractNumId w:val="4"/>
  </w:num>
  <w:num w:numId="13">
    <w:abstractNumId w:val="11"/>
  </w:num>
  <w:num w:numId="14">
    <w:abstractNumId w:val="1"/>
  </w:num>
  <w:num w:numId="15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7A8"/>
    <w:rsid w:val="000278D8"/>
    <w:rsid w:val="00093C5A"/>
    <w:rsid w:val="000A4E65"/>
    <w:rsid w:val="000B35C6"/>
    <w:rsid w:val="000C6619"/>
    <w:rsid w:val="000F7DE9"/>
    <w:rsid w:val="00124756"/>
    <w:rsid w:val="00160195"/>
    <w:rsid w:val="001A2D86"/>
    <w:rsid w:val="001A32C9"/>
    <w:rsid w:val="001A6BCE"/>
    <w:rsid w:val="001C335A"/>
    <w:rsid w:val="001E7BC0"/>
    <w:rsid w:val="00233FEF"/>
    <w:rsid w:val="002344C7"/>
    <w:rsid w:val="002372B1"/>
    <w:rsid w:val="00252F67"/>
    <w:rsid w:val="00256D8D"/>
    <w:rsid w:val="002632D3"/>
    <w:rsid w:val="00264B6B"/>
    <w:rsid w:val="002714B4"/>
    <w:rsid w:val="002827AA"/>
    <w:rsid w:val="002A6788"/>
    <w:rsid w:val="002B6B78"/>
    <w:rsid w:val="002C6EC9"/>
    <w:rsid w:val="002D1A6D"/>
    <w:rsid w:val="002D2B39"/>
    <w:rsid w:val="002D51E3"/>
    <w:rsid w:val="002E6314"/>
    <w:rsid w:val="003009B4"/>
    <w:rsid w:val="003031BD"/>
    <w:rsid w:val="003365AE"/>
    <w:rsid w:val="00367C72"/>
    <w:rsid w:val="003C032E"/>
    <w:rsid w:val="003D25A4"/>
    <w:rsid w:val="003D71CA"/>
    <w:rsid w:val="00454835"/>
    <w:rsid w:val="00464B32"/>
    <w:rsid w:val="00491188"/>
    <w:rsid w:val="00491C71"/>
    <w:rsid w:val="004B66A3"/>
    <w:rsid w:val="004E713D"/>
    <w:rsid w:val="00506672"/>
    <w:rsid w:val="0054497C"/>
    <w:rsid w:val="0054587F"/>
    <w:rsid w:val="005517B2"/>
    <w:rsid w:val="00553CA2"/>
    <w:rsid w:val="005632F1"/>
    <w:rsid w:val="00585F34"/>
    <w:rsid w:val="005A5A09"/>
    <w:rsid w:val="005E3329"/>
    <w:rsid w:val="005E4165"/>
    <w:rsid w:val="005F74BB"/>
    <w:rsid w:val="0060776C"/>
    <w:rsid w:val="00610153"/>
    <w:rsid w:val="00626C68"/>
    <w:rsid w:val="0063273B"/>
    <w:rsid w:val="00676B29"/>
    <w:rsid w:val="006B3AE9"/>
    <w:rsid w:val="006C5E00"/>
    <w:rsid w:val="006F13DA"/>
    <w:rsid w:val="007671B4"/>
    <w:rsid w:val="00773A8C"/>
    <w:rsid w:val="0078262D"/>
    <w:rsid w:val="007B6ABF"/>
    <w:rsid w:val="00806CA9"/>
    <w:rsid w:val="00814E58"/>
    <w:rsid w:val="00826837"/>
    <w:rsid w:val="0083474B"/>
    <w:rsid w:val="00841D59"/>
    <w:rsid w:val="00842C8E"/>
    <w:rsid w:val="00851368"/>
    <w:rsid w:val="008925A9"/>
    <w:rsid w:val="008B4C24"/>
    <w:rsid w:val="008F775A"/>
    <w:rsid w:val="0092769D"/>
    <w:rsid w:val="009363B9"/>
    <w:rsid w:val="00966015"/>
    <w:rsid w:val="00983CF9"/>
    <w:rsid w:val="009A18D4"/>
    <w:rsid w:val="009B33B6"/>
    <w:rsid w:val="00AA319D"/>
    <w:rsid w:val="00AA60A0"/>
    <w:rsid w:val="00AD78A6"/>
    <w:rsid w:val="00AE410A"/>
    <w:rsid w:val="00B16669"/>
    <w:rsid w:val="00B41C5C"/>
    <w:rsid w:val="00B45591"/>
    <w:rsid w:val="00B758BF"/>
    <w:rsid w:val="00BA220E"/>
    <w:rsid w:val="00BA6A76"/>
    <w:rsid w:val="00BE66A2"/>
    <w:rsid w:val="00BF332E"/>
    <w:rsid w:val="00C12E4A"/>
    <w:rsid w:val="00C42339"/>
    <w:rsid w:val="00C4723D"/>
    <w:rsid w:val="00C51FF5"/>
    <w:rsid w:val="00C6070E"/>
    <w:rsid w:val="00C62CE1"/>
    <w:rsid w:val="00CA4523"/>
    <w:rsid w:val="00CC2A45"/>
    <w:rsid w:val="00CC566D"/>
    <w:rsid w:val="00CE22E1"/>
    <w:rsid w:val="00CF76E4"/>
    <w:rsid w:val="00D03B93"/>
    <w:rsid w:val="00D05B9C"/>
    <w:rsid w:val="00D156CB"/>
    <w:rsid w:val="00D24C11"/>
    <w:rsid w:val="00D553AB"/>
    <w:rsid w:val="00D60F22"/>
    <w:rsid w:val="00D61A8F"/>
    <w:rsid w:val="00D67644"/>
    <w:rsid w:val="00DA66A2"/>
    <w:rsid w:val="00DD5204"/>
    <w:rsid w:val="00DD64F9"/>
    <w:rsid w:val="00DE0C0D"/>
    <w:rsid w:val="00DE2462"/>
    <w:rsid w:val="00E10D86"/>
    <w:rsid w:val="00E227A8"/>
    <w:rsid w:val="00E400A6"/>
    <w:rsid w:val="00E445DF"/>
    <w:rsid w:val="00E71901"/>
    <w:rsid w:val="00E73E76"/>
    <w:rsid w:val="00E77AF3"/>
    <w:rsid w:val="00EA3B37"/>
    <w:rsid w:val="00EC6714"/>
    <w:rsid w:val="00EF47B1"/>
    <w:rsid w:val="00EF4AFE"/>
    <w:rsid w:val="00F044D7"/>
    <w:rsid w:val="00F472E5"/>
    <w:rsid w:val="00F51FEF"/>
    <w:rsid w:val="00F52AA0"/>
    <w:rsid w:val="00F57059"/>
    <w:rsid w:val="00F71927"/>
    <w:rsid w:val="00FB5B4C"/>
    <w:rsid w:val="00FC4787"/>
    <w:rsid w:val="00FC63F8"/>
    <w:rsid w:val="00FD7F1E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40</TotalTime>
  <Pages>7</Pages>
  <Words>887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Gustavo Henrique da Silva Oliveira</cp:lastModifiedBy>
  <cp:revision>15</cp:revision>
  <cp:lastPrinted>2006-08-31T06:40:00Z</cp:lastPrinted>
  <dcterms:created xsi:type="dcterms:W3CDTF">2026-01-03T12:51:00Z</dcterms:created>
  <dcterms:modified xsi:type="dcterms:W3CDTF">2026-02-24T14:07:00Z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