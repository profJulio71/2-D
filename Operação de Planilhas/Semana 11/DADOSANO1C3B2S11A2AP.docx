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FC92AFB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8B53B9">
        <w:rPr>
          <w:rFonts w:ascii="Poppins" w:hAnsi="Poppins" w:cs="Poppins"/>
          <w:bCs/>
          <w:szCs w:val="32"/>
        </w:rPr>
        <w:t>a</w:t>
      </w:r>
      <w:r w:rsidR="00E227A8" w:rsidRPr="00454835">
        <w:rPr>
          <w:rFonts w:ascii="Poppins" w:hAnsi="Poppins" w:cs="Poppins"/>
          <w:bCs/>
          <w:szCs w:val="32"/>
        </w:rPr>
        <w:t xml:space="preserve">tividade </w:t>
      </w:r>
      <w:r w:rsidR="008B53B9">
        <w:rPr>
          <w:rFonts w:ascii="Poppins" w:hAnsi="Poppins" w:cs="Poppins"/>
          <w:bCs/>
          <w:szCs w:val="32"/>
        </w:rPr>
        <w:t>p</w:t>
      </w:r>
      <w:r w:rsidRPr="00454835">
        <w:rPr>
          <w:rFonts w:ascii="Poppins" w:hAnsi="Poppins" w:cs="Poppins"/>
          <w:bCs/>
          <w:szCs w:val="32"/>
        </w:rPr>
        <w:t>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6C49C706" w14:textId="6382D74B" w:rsidR="0060776C" w:rsidRPr="00454835" w:rsidRDefault="0060776C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8B53B9">
        <w:rPr>
          <w:rFonts w:ascii="Poppins" w:hAnsi="Poppins" w:cs="Poppins"/>
          <w:b/>
          <w:bCs/>
          <w:noProof/>
          <w:sz w:val="32"/>
          <w:szCs w:val="32"/>
        </w:rPr>
        <w:t>s</w:t>
      </w:r>
      <w:r w:rsidR="00440176" w:rsidRPr="00440176">
        <w:rPr>
          <w:rFonts w:ascii="Poppins" w:hAnsi="Poppins" w:cs="Poppins"/>
          <w:b/>
          <w:bCs/>
          <w:noProof/>
          <w:sz w:val="32"/>
          <w:szCs w:val="32"/>
        </w:rPr>
        <w:t>uspense e progressão da informação</w:t>
      </w:r>
    </w:p>
    <w:p w14:paraId="65650FF6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2D8A38AE" w:rsidR="00E227A8" w:rsidRPr="0083474B" w:rsidRDefault="00E227A8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</w:t>
      </w:r>
    </w:p>
    <w:p w14:paraId="01070306" w14:textId="2AAD3C49" w:rsidR="00E227A8" w:rsidRPr="00DC5E70" w:rsidRDefault="00B7553B" w:rsidP="00E227A8">
      <w:pPr>
        <w:rPr>
          <w:rFonts w:ascii="Poppins" w:hAnsi="Poppins" w:cs="Poppins"/>
          <w:noProof/>
        </w:rPr>
      </w:pPr>
      <w:r w:rsidRPr="00DC5E70">
        <w:rPr>
          <w:rFonts w:ascii="Poppins" w:hAnsi="Poppins" w:cs="Poppins"/>
          <w:noProof/>
        </w:rPr>
        <w:t>Analisar gráficos e identifica</w:t>
      </w:r>
      <w:r w:rsidR="003A76F2" w:rsidRPr="00DC5E70">
        <w:rPr>
          <w:rFonts w:ascii="Poppins" w:hAnsi="Poppins" w:cs="Poppins"/>
          <w:noProof/>
        </w:rPr>
        <w:t>r</w:t>
      </w:r>
      <w:r w:rsidR="008B53B9">
        <w:rPr>
          <w:rFonts w:ascii="Poppins" w:hAnsi="Poppins" w:cs="Poppins"/>
          <w:noProof/>
        </w:rPr>
        <w:t xml:space="preserve"> </w:t>
      </w:r>
      <w:r w:rsidRPr="00DC5E70">
        <w:rPr>
          <w:rFonts w:ascii="Poppins" w:hAnsi="Poppins" w:cs="Poppins"/>
          <w:noProof/>
        </w:rPr>
        <w:t>o uso de suspense e de progressão lógica na organização da leitura dos dados.</w:t>
      </w:r>
    </w:p>
    <w:p w14:paraId="4E6699BD" w14:textId="77777777" w:rsidR="00B7553B" w:rsidRPr="00DC5E70" w:rsidRDefault="00B7553B" w:rsidP="00E227A8">
      <w:pPr>
        <w:rPr>
          <w:rFonts w:ascii="Poppins" w:hAnsi="Poppins" w:cs="Poppins"/>
          <w:noProof/>
          <w:sz w:val="32"/>
          <w:szCs w:val="32"/>
        </w:rPr>
      </w:pPr>
    </w:p>
    <w:p w14:paraId="0ED21B0B" w14:textId="52EE8486" w:rsidR="00E227A8" w:rsidRPr="00DC5E70" w:rsidRDefault="00623543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DC5E70">
        <w:rPr>
          <w:rFonts w:ascii="Poppins" w:hAnsi="Poppins" w:cs="Poppins"/>
          <w:b/>
          <w:bCs/>
          <w:noProof/>
          <w:sz w:val="32"/>
          <w:szCs w:val="32"/>
        </w:rPr>
        <w:t xml:space="preserve">Base </w:t>
      </w:r>
      <w:r w:rsidR="008B53B9">
        <w:rPr>
          <w:rFonts w:ascii="Poppins" w:hAnsi="Poppins" w:cs="Poppins"/>
          <w:b/>
          <w:bCs/>
          <w:noProof/>
          <w:sz w:val="32"/>
          <w:szCs w:val="32"/>
        </w:rPr>
        <w:t>t</w:t>
      </w:r>
      <w:r w:rsidRPr="00DC5E70">
        <w:rPr>
          <w:rFonts w:ascii="Poppins" w:hAnsi="Poppins" w:cs="Poppins"/>
          <w:b/>
          <w:bCs/>
          <w:noProof/>
          <w:sz w:val="32"/>
          <w:szCs w:val="32"/>
        </w:rPr>
        <w:t>eórica</w:t>
      </w:r>
    </w:p>
    <w:p w14:paraId="0FAB7145" w14:textId="77777777" w:rsidR="00E227A8" w:rsidRPr="00DC5E70" w:rsidRDefault="00E227A8" w:rsidP="00D40333">
      <w:pPr>
        <w:jc w:val="both"/>
        <w:rPr>
          <w:rFonts w:ascii="Poppins" w:hAnsi="Poppins" w:cs="Poppins"/>
          <w:noProof/>
        </w:rPr>
      </w:pPr>
    </w:p>
    <w:p w14:paraId="18435A6E" w14:textId="235EF7E0" w:rsidR="00D40333" w:rsidRPr="00DC5E70" w:rsidRDefault="00D40333" w:rsidP="00D40333">
      <w:pPr>
        <w:jc w:val="both"/>
        <w:rPr>
          <w:rFonts w:ascii="Poppins" w:hAnsi="Poppins" w:cs="Poppins"/>
          <w:noProof/>
        </w:rPr>
      </w:pPr>
      <w:r w:rsidRPr="00DC5E70">
        <w:rPr>
          <w:rFonts w:ascii="Poppins" w:hAnsi="Poppins" w:cs="Poppins"/>
          <w:b/>
          <w:bCs/>
          <w:noProof/>
        </w:rPr>
        <w:t>Suspense (na narrativa com dados)</w:t>
      </w:r>
    </w:p>
    <w:p w14:paraId="40BB5AD1" w14:textId="3231D3DD" w:rsidR="005E289D" w:rsidRPr="00DC5E70" w:rsidRDefault="00D40333" w:rsidP="00D40333">
      <w:pPr>
        <w:jc w:val="both"/>
        <w:rPr>
          <w:rFonts w:ascii="Poppins" w:hAnsi="Poppins" w:cs="Poppins"/>
          <w:noProof/>
        </w:rPr>
      </w:pPr>
      <w:r w:rsidRPr="00DC5E70">
        <w:rPr>
          <w:rFonts w:ascii="Poppins" w:hAnsi="Poppins" w:cs="Poppins"/>
          <w:noProof/>
        </w:rPr>
        <w:t xml:space="preserve">Consiste em </w:t>
      </w:r>
      <w:r w:rsidRPr="00DC5E70">
        <w:rPr>
          <w:rFonts w:ascii="Poppins" w:hAnsi="Poppins" w:cs="Poppins"/>
          <w:b/>
          <w:bCs/>
          <w:noProof/>
        </w:rPr>
        <w:t>não apresentar a mensagem final logo no início</w:t>
      </w:r>
      <w:r w:rsidRPr="00DC5E70">
        <w:rPr>
          <w:rFonts w:ascii="Poppins" w:hAnsi="Poppins" w:cs="Poppins"/>
          <w:noProof/>
        </w:rPr>
        <w:t>. Primeiro, o leitor precisa entender o contexto e acompanhar os dados. Revelar a conclusão cedo</w:t>
      </w:r>
      <w:r w:rsidR="008B53B9">
        <w:rPr>
          <w:rFonts w:ascii="Poppins" w:hAnsi="Poppins" w:cs="Poppins"/>
          <w:noProof/>
        </w:rPr>
        <w:t xml:space="preserve"> demais</w:t>
      </w:r>
      <w:r w:rsidRPr="00DC5E70">
        <w:rPr>
          <w:rFonts w:ascii="Poppins" w:hAnsi="Poppins" w:cs="Poppins"/>
          <w:noProof/>
        </w:rPr>
        <w:t xml:space="preserve"> reduz o poder explicativo do gráfico.</w:t>
      </w:r>
    </w:p>
    <w:p w14:paraId="51FE4711" w14:textId="77777777" w:rsidR="005E289D" w:rsidRPr="00DC5E70" w:rsidRDefault="005E289D" w:rsidP="00D40333">
      <w:pPr>
        <w:jc w:val="both"/>
        <w:rPr>
          <w:rFonts w:ascii="Poppins" w:hAnsi="Poppins" w:cs="Poppins"/>
          <w:noProof/>
        </w:rPr>
      </w:pPr>
    </w:p>
    <w:p w14:paraId="5AF46813" w14:textId="0D581522" w:rsidR="005E289D" w:rsidRPr="00DC5E70" w:rsidRDefault="00D40333" w:rsidP="00D40333">
      <w:pPr>
        <w:jc w:val="both"/>
        <w:rPr>
          <w:rFonts w:ascii="Poppins" w:hAnsi="Poppins" w:cs="Poppins"/>
          <w:noProof/>
        </w:rPr>
      </w:pPr>
      <w:r w:rsidRPr="00DC5E70">
        <w:rPr>
          <w:rFonts w:ascii="Poppins" w:hAnsi="Poppins" w:cs="Poppins"/>
          <w:b/>
          <w:bCs/>
          <w:noProof/>
        </w:rPr>
        <w:t>Progressão lógica</w:t>
      </w:r>
    </w:p>
    <w:p w14:paraId="7025BA37" w14:textId="4C89BBBF" w:rsidR="00D40333" w:rsidRPr="00DC5E70" w:rsidRDefault="00D40333" w:rsidP="00D40333">
      <w:pPr>
        <w:jc w:val="both"/>
        <w:rPr>
          <w:rFonts w:ascii="Poppins" w:hAnsi="Poppins" w:cs="Poppins"/>
          <w:noProof/>
        </w:rPr>
      </w:pPr>
      <w:r w:rsidRPr="00DC5E70">
        <w:rPr>
          <w:rFonts w:ascii="Poppins" w:hAnsi="Poppins" w:cs="Poppins"/>
          <w:noProof/>
        </w:rPr>
        <w:t xml:space="preserve">É a </w:t>
      </w:r>
      <w:r w:rsidRPr="00DC5E70">
        <w:rPr>
          <w:rFonts w:ascii="Poppins" w:hAnsi="Poppins" w:cs="Poppins"/>
          <w:b/>
          <w:bCs/>
          <w:noProof/>
        </w:rPr>
        <w:t>ordem intencional</w:t>
      </w:r>
      <w:r w:rsidRPr="00DC5E70">
        <w:rPr>
          <w:rFonts w:ascii="Poppins" w:hAnsi="Poppins" w:cs="Poppins"/>
          <w:noProof/>
        </w:rPr>
        <w:t xml:space="preserve"> de apresentação dos dados para facilitar a leitura, por exemplo:</w:t>
      </w:r>
    </w:p>
    <w:p w14:paraId="7265B282" w14:textId="77777777" w:rsidR="00D40333" w:rsidRPr="00DC5E70" w:rsidRDefault="00D40333" w:rsidP="00D40333">
      <w:pPr>
        <w:numPr>
          <w:ilvl w:val="0"/>
          <w:numId w:val="6"/>
        </w:numPr>
        <w:jc w:val="both"/>
        <w:rPr>
          <w:rFonts w:ascii="Poppins" w:hAnsi="Poppins" w:cs="Poppins"/>
          <w:noProof/>
        </w:rPr>
      </w:pPr>
      <w:r w:rsidRPr="00DC5E70">
        <w:rPr>
          <w:rFonts w:ascii="Poppins" w:hAnsi="Poppins" w:cs="Poppins"/>
          <w:noProof/>
        </w:rPr>
        <w:t>sequência temporal (do início ao fim do período);</w:t>
      </w:r>
    </w:p>
    <w:p w14:paraId="427E2009" w14:textId="77777777" w:rsidR="00D40333" w:rsidRPr="00DC5E70" w:rsidRDefault="00D40333" w:rsidP="00D40333">
      <w:pPr>
        <w:numPr>
          <w:ilvl w:val="0"/>
          <w:numId w:val="6"/>
        </w:numPr>
        <w:jc w:val="both"/>
        <w:rPr>
          <w:rFonts w:ascii="Poppins" w:hAnsi="Poppins" w:cs="Poppins"/>
          <w:noProof/>
        </w:rPr>
      </w:pPr>
      <w:r w:rsidRPr="00DC5E70">
        <w:rPr>
          <w:rFonts w:ascii="Poppins" w:hAnsi="Poppins" w:cs="Poppins"/>
          <w:noProof/>
        </w:rPr>
        <w:t>do geral para o específico;</w:t>
      </w:r>
    </w:p>
    <w:p w14:paraId="7B9FC804" w14:textId="77777777" w:rsidR="00D40333" w:rsidRPr="00DC5E70" w:rsidRDefault="00D40333" w:rsidP="00D40333">
      <w:pPr>
        <w:numPr>
          <w:ilvl w:val="0"/>
          <w:numId w:val="6"/>
        </w:numPr>
        <w:jc w:val="both"/>
        <w:rPr>
          <w:rFonts w:ascii="Poppins" w:hAnsi="Poppins" w:cs="Poppins"/>
          <w:noProof/>
        </w:rPr>
      </w:pPr>
      <w:r w:rsidRPr="00DC5E70">
        <w:rPr>
          <w:rFonts w:ascii="Poppins" w:hAnsi="Poppins" w:cs="Poppins"/>
          <w:noProof/>
        </w:rPr>
        <w:t>de valores menores para maiores.</w:t>
      </w:r>
    </w:p>
    <w:p w14:paraId="52B261E8" w14:textId="77777777" w:rsidR="00742CB6" w:rsidRPr="00DC5E70" w:rsidRDefault="00742CB6" w:rsidP="00D40333">
      <w:pPr>
        <w:jc w:val="both"/>
        <w:rPr>
          <w:rFonts w:ascii="Poppins" w:hAnsi="Poppins" w:cs="Poppins"/>
          <w:noProof/>
        </w:rPr>
      </w:pPr>
    </w:p>
    <w:p w14:paraId="3BC93DFC" w14:textId="6D0778CE" w:rsidR="00D40333" w:rsidRPr="00DC5E70" w:rsidRDefault="00D40333" w:rsidP="00D40333">
      <w:pPr>
        <w:jc w:val="both"/>
        <w:rPr>
          <w:rFonts w:ascii="Poppins" w:hAnsi="Poppins" w:cs="Poppins"/>
          <w:noProof/>
        </w:rPr>
      </w:pPr>
      <w:r w:rsidRPr="00DC5E70">
        <w:rPr>
          <w:rFonts w:ascii="Poppins" w:hAnsi="Poppins" w:cs="Poppins"/>
          <w:noProof/>
        </w:rPr>
        <w:t xml:space="preserve">Uma boa progressão </w:t>
      </w:r>
      <w:r w:rsidRPr="00DC5E70">
        <w:rPr>
          <w:rFonts w:ascii="Poppins" w:hAnsi="Poppins" w:cs="Poppins"/>
          <w:b/>
          <w:bCs/>
          <w:noProof/>
        </w:rPr>
        <w:t>conduz o olhar</w:t>
      </w:r>
      <w:r w:rsidRPr="00DC5E70">
        <w:rPr>
          <w:rFonts w:ascii="Poppins" w:hAnsi="Poppins" w:cs="Poppins"/>
          <w:noProof/>
        </w:rPr>
        <w:t xml:space="preserve"> e evita interpretações apressadas.</w:t>
      </w:r>
    </w:p>
    <w:p w14:paraId="1092ED8A" w14:textId="77777777" w:rsidR="0053605B" w:rsidRPr="00DC5E70" w:rsidRDefault="0053605B" w:rsidP="00D40333">
      <w:pPr>
        <w:jc w:val="both"/>
        <w:rPr>
          <w:rFonts w:ascii="Poppins" w:hAnsi="Poppins" w:cs="Poppins"/>
          <w:noProof/>
        </w:rPr>
      </w:pPr>
    </w:p>
    <w:p w14:paraId="7F51AE64" w14:textId="77777777" w:rsidR="006E2B56" w:rsidRDefault="006E2B56" w:rsidP="00D40333">
      <w:pPr>
        <w:jc w:val="both"/>
        <w:rPr>
          <w:rFonts w:ascii="Poppins Light" w:hAnsi="Poppins Light" w:cs="Poppins Light"/>
          <w:b/>
          <w:bCs/>
          <w:noProof/>
        </w:rPr>
      </w:pPr>
    </w:p>
    <w:p w14:paraId="7E2B797B" w14:textId="77777777" w:rsidR="00B62659" w:rsidRDefault="00B62659" w:rsidP="00D40333">
      <w:pPr>
        <w:jc w:val="both"/>
        <w:rPr>
          <w:rFonts w:ascii="Poppins Light" w:hAnsi="Poppins Light" w:cs="Poppins Light"/>
          <w:b/>
          <w:bCs/>
          <w:noProof/>
        </w:rPr>
      </w:pPr>
    </w:p>
    <w:p w14:paraId="0FAF89DA" w14:textId="77777777" w:rsidR="00B62659" w:rsidRDefault="00B62659" w:rsidP="00D40333">
      <w:pPr>
        <w:jc w:val="both"/>
        <w:rPr>
          <w:rFonts w:ascii="Poppins Light" w:hAnsi="Poppins Light" w:cs="Poppins Light"/>
          <w:b/>
          <w:bCs/>
          <w:noProof/>
        </w:rPr>
      </w:pPr>
    </w:p>
    <w:p w14:paraId="58B81632" w14:textId="77777777" w:rsidR="00B62659" w:rsidRDefault="00B62659" w:rsidP="00D40333">
      <w:pPr>
        <w:jc w:val="both"/>
        <w:rPr>
          <w:rFonts w:ascii="Poppins Light" w:hAnsi="Poppins Light" w:cs="Poppins Light"/>
          <w:b/>
          <w:bCs/>
          <w:noProof/>
        </w:rPr>
      </w:pPr>
    </w:p>
    <w:p w14:paraId="794B8801" w14:textId="77777777" w:rsidR="00C4428B" w:rsidRDefault="00C4428B">
      <w:pPr>
        <w:rPr>
          <w:rFonts w:ascii="Poppins Light" w:hAnsi="Poppins Light" w:cs="Poppins Light"/>
          <w:b/>
          <w:bCs/>
          <w:noProof/>
        </w:rPr>
      </w:pPr>
      <w:r>
        <w:rPr>
          <w:rFonts w:ascii="Poppins Light" w:hAnsi="Poppins Light" w:cs="Poppins Light"/>
          <w:b/>
          <w:bCs/>
          <w:noProof/>
        </w:rPr>
        <w:br w:type="page"/>
      </w:r>
    </w:p>
    <w:p w14:paraId="5D342820" w14:textId="7652D9BA" w:rsidR="00B62659" w:rsidRPr="00DA31FE" w:rsidRDefault="00B62659" w:rsidP="00D40333">
      <w:pPr>
        <w:jc w:val="both"/>
        <w:rPr>
          <w:rFonts w:ascii="Poppins" w:hAnsi="Poppins" w:cs="Poppins"/>
          <w:noProof/>
        </w:rPr>
      </w:pPr>
      <w:r w:rsidRPr="00DA31FE">
        <w:rPr>
          <w:rFonts w:ascii="Poppins" w:hAnsi="Poppins" w:cs="Poppins"/>
          <w:b/>
          <w:bCs/>
          <w:noProof/>
        </w:rPr>
        <w:lastRenderedPageBreak/>
        <w:t xml:space="preserve">Exemplo 1 — Quebra </w:t>
      </w:r>
      <w:r w:rsidR="008B53B9" w:rsidRPr="00DA31FE">
        <w:rPr>
          <w:rFonts w:ascii="Poppins" w:hAnsi="Poppins" w:cs="Poppins"/>
          <w:b/>
          <w:bCs/>
          <w:noProof/>
        </w:rPr>
        <w:t>d</w:t>
      </w:r>
      <w:r w:rsidRPr="00DA31FE">
        <w:rPr>
          <w:rFonts w:ascii="Poppins" w:hAnsi="Poppins" w:cs="Poppins"/>
          <w:b/>
          <w:bCs/>
          <w:noProof/>
        </w:rPr>
        <w:t>o suspense (ruim):</w:t>
      </w:r>
      <w:r w:rsidRPr="00DA31FE">
        <w:rPr>
          <w:rFonts w:ascii="Poppins" w:hAnsi="Poppins" w:cs="Poppins"/>
          <w:noProof/>
        </w:rPr>
        <w:t xml:space="preserve"> o título já entrega a conclusão.</w:t>
      </w:r>
    </w:p>
    <w:p w14:paraId="2A41FA70" w14:textId="44265834" w:rsidR="00B62659" w:rsidRDefault="0069182A" w:rsidP="00D40333">
      <w:pPr>
        <w:jc w:val="both"/>
        <w:rPr>
          <w:rFonts w:ascii="Poppins Light" w:hAnsi="Poppins Light" w:cs="Poppins Light"/>
          <w:noProof/>
        </w:rPr>
      </w:pPr>
      <w:r w:rsidRPr="0069182A">
        <w:rPr>
          <w:rFonts w:ascii="Poppins Light" w:hAnsi="Poppins Light" w:cs="Poppins Light"/>
          <w:noProof/>
        </w:rPr>
        <w:drawing>
          <wp:inline distT="0" distB="0" distL="0" distR="0" wp14:anchorId="0E128D39" wp14:editId="1CFA46AF">
            <wp:extent cx="6120765" cy="2413635"/>
            <wp:effectExtent l="0" t="0" r="0" b="5715"/>
            <wp:docPr id="1104182832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82832" name="Imagem 1" descr="Gráfico, Gráfico de linhas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3E5B" w14:textId="2F8E28FD" w:rsidR="00C4428B" w:rsidRPr="00B36D6A" w:rsidRDefault="00C95800" w:rsidP="00D40333">
      <w:pPr>
        <w:jc w:val="both"/>
        <w:rPr>
          <w:rFonts w:ascii="Poppins Light" w:hAnsi="Poppins Light" w:cs="Poppins Light"/>
          <w:sz w:val="18"/>
          <w:szCs w:val="18"/>
        </w:rPr>
      </w:pPr>
      <w:r w:rsidRPr="00B36D6A">
        <w:rPr>
          <w:rFonts w:ascii="Poppins Light" w:hAnsi="Poppins Light" w:cs="Poppins Light"/>
          <w:sz w:val="18"/>
          <w:szCs w:val="18"/>
        </w:rPr>
        <w:t xml:space="preserve">Produzido pela SEDUC-SP com a ferramenta Python </w:t>
      </w:r>
      <w:r w:rsidR="00A25467" w:rsidRPr="00A25467">
        <w:rPr>
          <w:rFonts w:ascii="Poppins Light" w:hAnsi="Poppins Light" w:cs="Poppins Light"/>
          <w:sz w:val="18"/>
          <w:szCs w:val="18"/>
        </w:rPr>
        <w:t>Matplotlib</w:t>
      </w:r>
      <w:r w:rsidR="008B53B9">
        <w:rPr>
          <w:rFonts w:ascii="Poppins Light" w:hAnsi="Poppins Light" w:cs="Poppins Light"/>
          <w:sz w:val="18"/>
          <w:szCs w:val="18"/>
        </w:rPr>
        <w:t>.</w:t>
      </w:r>
    </w:p>
    <w:p w14:paraId="2E7ACE0F" w14:textId="77777777" w:rsidR="00C95800" w:rsidRDefault="00C95800" w:rsidP="00D40333">
      <w:pPr>
        <w:jc w:val="both"/>
        <w:rPr>
          <w:rFonts w:ascii="Poppins Light" w:hAnsi="Poppins Light" w:cs="Poppins Light"/>
          <w:noProof/>
        </w:rPr>
      </w:pPr>
    </w:p>
    <w:p w14:paraId="381953F8" w14:textId="0B113931" w:rsidR="00C935C2" w:rsidRPr="00DA31FE" w:rsidRDefault="0069182A" w:rsidP="0069182A">
      <w:pPr>
        <w:jc w:val="both"/>
        <w:rPr>
          <w:rFonts w:ascii="Poppins" w:hAnsi="Poppins" w:cs="Poppins"/>
          <w:noProof/>
        </w:rPr>
      </w:pPr>
      <w:r w:rsidRPr="00DA31FE">
        <w:rPr>
          <w:rFonts w:ascii="Poppins" w:hAnsi="Poppins" w:cs="Poppins"/>
          <w:b/>
          <w:bCs/>
          <w:noProof/>
        </w:rPr>
        <w:t xml:space="preserve">Exemplo 2 — Mantém o suspense (melhor): </w:t>
      </w:r>
      <w:r w:rsidRPr="00DA31FE">
        <w:rPr>
          <w:rFonts w:ascii="Poppins" w:hAnsi="Poppins" w:cs="Poppins"/>
          <w:noProof/>
        </w:rPr>
        <w:t>o título só situa o tema; a mensagem fica para depois.</w:t>
      </w:r>
    </w:p>
    <w:p w14:paraId="1544557F" w14:textId="4A707AAB" w:rsidR="00C935C2" w:rsidRDefault="00AF631F" w:rsidP="00742CB6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AF631F">
        <w:rPr>
          <w:rFonts w:ascii="Poppins" w:hAnsi="Poppins" w:cs="Poppins"/>
          <w:b/>
          <w:bCs/>
          <w:noProof/>
          <w:sz w:val="32"/>
          <w:szCs w:val="32"/>
        </w:rPr>
        <w:drawing>
          <wp:inline distT="0" distB="0" distL="0" distR="0" wp14:anchorId="581EC631" wp14:editId="461D0760">
            <wp:extent cx="6120765" cy="2413635"/>
            <wp:effectExtent l="0" t="0" r="0" b="5715"/>
            <wp:docPr id="1574596444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96444" name="Imagem 1" descr="Gráfico, Gráfico de linhas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3A2B" w14:textId="4EAE788E" w:rsidR="00C4428B" w:rsidRPr="00B36D6A" w:rsidRDefault="00C95800" w:rsidP="00742CB6">
      <w:pPr>
        <w:rPr>
          <w:rFonts w:ascii="Poppins Light" w:hAnsi="Poppins Light" w:cs="Poppins Light"/>
          <w:sz w:val="18"/>
          <w:szCs w:val="18"/>
        </w:rPr>
      </w:pPr>
      <w:r w:rsidRPr="00B36D6A">
        <w:rPr>
          <w:rFonts w:ascii="Poppins Light" w:hAnsi="Poppins Light" w:cs="Poppins Light"/>
          <w:sz w:val="18"/>
          <w:szCs w:val="18"/>
        </w:rPr>
        <w:t xml:space="preserve">Produzido pela SEDUC-SP com a ferramenta Python </w:t>
      </w:r>
      <w:r w:rsidR="00A25467" w:rsidRPr="00A25467">
        <w:rPr>
          <w:rFonts w:ascii="Poppins Light" w:hAnsi="Poppins Light" w:cs="Poppins Light"/>
          <w:sz w:val="18"/>
          <w:szCs w:val="18"/>
        </w:rPr>
        <w:t>Matplotlib</w:t>
      </w:r>
      <w:r w:rsidR="008B53B9">
        <w:rPr>
          <w:rFonts w:ascii="Poppins Light" w:hAnsi="Poppins Light" w:cs="Poppins Light"/>
          <w:sz w:val="18"/>
          <w:szCs w:val="18"/>
        </w:rPr>
        <w:t>.</w:t>
      </w:r>
    </w:p>
    <w:p w14:paraId="40BA6AAC" w14:textId="77777777" w:rsidR="00C95800" w:rsidRDefault="00C95800" w:rsidP="00742CB6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6684ACC9" w14:textId="77777777" w:rsidR="0076601A" w:rsidRPr="00DA31FE" w:rsidRDefault="0076601A" w:rsidP="00CB61F3">
      <w:pPr>
        <w:jc w:val="both"/>
        <w:rPr>
          <w:rFonts w:ascii="Poppins" w:hAnsi="Poppins" w:cs="Poppins"/>
          <w:noProof/>
        </w:rPr>
      </w:pPr>
      <w:r w:rsidRPr="00DA31FE">
        <w:rPr>
          <w:rFonts w:ascii="Poppins" w:hAnsi="Poppins" w:cs="Poppins"/>
          <w:noProof/>
        </w:rPr>
        <w:t>Ao observar os dois gráficos apresentados, é possível perceber que os dados são exatamente os mesmos, mas a forma como eles são apresentados muda a maneira como entendemos a informação.</w:t>
      </w:r>
    </w:p>
    <w:p w14:paraId="56A3731A" w14:textId="77777777" w:rsidR="008B53B9" w:rsidRPr="00DA31FE" w:rsidRDefault="008B53B9" w:rsidP="00CB61F3">
      <w:pPr>
        <w:jc w:val="both"/>
        <w:rPr>
          <w:rFonts w:ascii="Poppins" w:hAnsi="Poppins" w:cs="Poppins"/>
          <w:noProof/>
        </w:rPr>
      </w:pPr>
    </w:p>
    <w:p w14:paraId="0AE58592" w14:textId="77777777" w:rsidR="0076601A" w:rsidRPr="00DA31FE" w:rsidRDefault="0076601A" w:rsidP="00CB61F3">
      <w:pPr>
        <w:jc w:val="both"/>
        <w:rPr>
          <w:rFonts w:ascii="Poppins" w:hAnsi="Poppins" w:cs="Poppins"/>
          <w:noProof/>
        </w:rPr>
      </w:pPr>
      <w:r w:rsidRPr="00DA31FE">
        <w:rPr>
          <w:rFonts w:ascii="Poppins" w:hAnsi="Poppins" w:cs="Poppins"/>
          <w:noProof/>
        </w:rPr>
        <w:t>No primeiro caso, o título já apresenta a conclusão logo no início. Isso faz com que o leitor chegue à mensagem final antes mesmo de analisar os dados, reduzindo o impacto da leitura. Nesse tipo de apresentação, não há suspense, pois a informação mais importante é revelada imediatamente.</w:t>
      </w:r>
    </w:p>
    <w:p w14:paraId="2241F0C2" w14:textId="77777777" w:rsidR="0076601A" w:rsidRPr="00DA31FE" w:rsidRDefault="0076601A" w:rsidP="00CB61F3">
      <w:pPr>
        <w:jc w:val="both"/>
        <w:rPr>
          <w:rFonts w:ascii="Poppins" w:hAnsi="Poppins" w:cs="Poppins"/>
          <w:noProof/>
        </w:rPr>
      </w:pPr>
      <w:r w:rsidRPr="00DA31FE">
        <w:rPr>
          <w:rFonts w:ascii="Poppins" w:hAnsi="Poppins" w:cs="Poppins"/>
          <w:noProof/>
        </w:rPr>
        <w:lastRenderedPageBreak/>
        <w:t>No segundo caso, o título apenas informa sobre o que os dados tratam, sem antecipar conclusões. Assim, o leitor precisa acompanhar o gráfico passo a passo para compreender o que está acontecendo. Esse cuidado em não revelar a mensagem final logo no início ajuda a construir o suspense.</w:t>
      </w:r>
    </w:p>
    <w:p w14:paraId="2FFEDC70" w14:textId="77777777" w:rsidR="008B53B9" w:rsidRPr="00DA31FE" w:rsidRDefault="008B53B9" w:rsidP="00CB61F3">
      <w:pPr>
        <w:jc w:val="both"/>
        <w:rPr>
          <w:rFonts w:ascii="Poppins" w:hAnsi="Poppins" w:cs="Poppins"/>
          <w:noProof/>
        </w:rPr>
      </w:pPr>
    </w:p>
    <w:p w14:paraId="56BDF73A" w14:textId="77777777" w:rsidR="0076601A" w:rsidRPr="00DA31FE" w:rsidRDefault="0076601A" w:rsidP="00CB61F3">
      <w:pPr>
        <w:jc w:val="both"/>
        <w:rPr>
          <w:rFonts w:ascii="Poppins" w:hAnsi="Poppins" w:cs="Poppins"/>
          <w:noProof/>
        </w:rPr>
      </w:pPr>
      <w:r w:rsidRPr="00DA31FE">
        <w:rPr>
          <w:rFonts w:ascii="Poppins" w:hAnsi="Poppins" w:cs="Poppins"/>
          <w:noProof/>
        </w:rPr>
        <w:t>Além disso, a ordem em que os dados são apresentados influencia diretamente a compreensão. Quando os meses aparecem organizados de janeiro a dezembro, o leitor consegue acompanhar a evolução dos valores de forma natural. Essa organização facilita a leitura e caracteriza uma progressão lógica, pois os dados seguem uma sequência que faz sentido para quem está analisando o gráfico.</w:t>
      </w:r>
    </w:p>
    <w:p w14:paraId="38E5207F" w14:textId="77777777" w:rsidR="00AF631F" w:rsidRPr="00DA31FE" w:rsidRDefault="00AF631F" w:rsidP="00CB61F3">
      <w:pPr>
        <w:jc w:val="both"/>
        <w:rPr>
          <w:rFonts w:ascii="Poppins" w:hAnsi="Poppins" w:cs="Poppins"/>
          <w:noProof/>
        </w:rPr>
      </w:pPr>
    </w:p>
    <w:p w14:paraId="7E4B9601" w14:textId="7990B0D7" w:rsidR="00742CB6" w:rsidRPr="00DA31FE" w:rsidRDefault="00742CB6" w:rsidP="00742CB6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DA31FE">
        <w:rPr>
          <w:rFonts w:ascii="Poppins" w:hAnsi="Poppins" w:cs="Poppins"/>
          <w:b/>
          <w:bCs/>
          <w:noProof/>
          <w:sz w:val="32"/>
          <w:szCs w:val="32"/>
        </w:rPr>
        <w:t>Contexto da atividade</w:t>
      </w:r>
    </w:p>
    <w:p w14:paraId="44318F5A" w14:textId="072F7B24" w:rsidR="005A60E2" w:rsidRPr="00DA31FE" w:rsidRDefault="005A60E2" w:rsidP="005A60E2">
      <w:pPr>
        <w:jc w:val="both"/>
        <w:rPr>
          <w:rFonts w:ascii="Poppins" w:hAnsi="Poppins" w:cs="Poppins"/>
          <w:noProof/>
        </w:rPr>
      </w:pPr>
      <w:r w:rsidRPr="00DA31FE">
        <w:rPr>
          <w:rFonts w:ascii="Poppins" w:hAnsi="Poppins" w:cs="Poppins"/>
          <w:noProof/>
        </w:rPr>
        <w:t xml:space="preserve">Você e seu colega fazem parte da equipe de dados de uma </w:t>
      </w:r>
      <w:r w:rsidRPr="00DA31FE">
        <w:rPr>
          <w:rFonts w:ascii="Poppins" w:hAnsi="Poppins" w:cs="Poppins"/>
          <w:b/>
          <w:bCs/>
          <w:noProof/>
        </w:rPr>
        <w:t>empresa de e-commerce</w:t>
      </w:r>
      <w:r w:rsidRPr="00DA31FE">
        <w:rPr>
          <w:rFonts w:ascii="Poppins" w:hAnsi="Poppins" w:cs="Poppins"/>
          <w:noProof/>
        </w:rPr>
        <w:t>.</w:t>
      </w:r>
      <w:r w:rsidR="008B53B9" w:rsidRPr="00DA31FE">
        <w:rPr>
          <w:rFonts w:ascii="Poppins" w:hAnsi="Poppins" w:cs="Poppins"/>
          <w:noProof/>
        </w:rPr>
        <w:t xml:space="preserve"> </w:t>
      </w:r>
      <w:r w:rsidRPr="00DA31FE">
        <w:rPr>
          <w:rFonts w:ascii="Poppins" w:hAnsi="Poppins" w:cs="Poppins"/>
          <w:noProof/>
        </w:rPr>
        <w:t xml:space="preserve">A gerência solicitou um gráfico para acompanhar o </w:t>
      </w:r>
      <w:r w:rsidRPr="00DA31FE">
        <w:rPr>
          <w:rFonts w:ascii="Poppins" w:hAnsi="Poppins" w:cs="Poppins"/>
          <w:b/>
          <w:bCs/>
          <w:noProof/>
        </w:rPr>
        <w:t>volume de pedidos ao longo do ano</w:t>
      </w:r>
      <w:r w:rsidRPr="00DA31FE">
        <w:rPr>
          <w:rFonts w:ascii="Poppins" w:hAnsi="Poppins" w:cs="Poppins"/>
          <w:noProof/>
        </w:rPr>
        <w:t xml:space="preserve">, mas a equipe ainda está em dúvida sobre </w:t>
      </w:r>
      <w:r w:rsidRPr="00DA31FE">
        <w:rPr>
          <w:rFonts w:ascii="Poppins" w:hAnsi="Poppins" w:cs="Poppins"/>
          <w:b/>
          <w:bCs/>
          <w:noProof/>
        </w:rPr>
        <w:t>como organizar essa informação para apresentar os dados corretamente</w:t>
      </w:r>
      <w:r w:rsidRPr="00DA31FE">
        <w:rPr>
          <w:rFonts w:ascii="Poppins" w:hAnsi="Poppins" w:cs="Poppins"/>
          <w:noProof/>
        </w:rPr>
        <w:t>.</w:t>
      </w:r>
    </w:p>
    <w:p w14:paraId="506BC7B0" w14:textId="77777777" w:rsidR="008B53B9" w:rsidRPr="00DA31FE" w:rsidRDefault="008B53B9" w:rsidP="005A60E2">
      <w:pPr>
        <w:jc w:val="both"/>
        <w:rPr>
          <w:rFonts w:ascii="Poppins" w:hAnsi="Poppins" w:cs="Poppins"/>
          <w:noProof/>
        </w:rPr>
      </w:pPr>
    </w:p>
    <w:p w14:paraId="3C553AB3" w14:textId="310DEF36" w:rsidR="005A60E2" w:rsidRPr="00DA31FE" w:rsidRDefault="005A60E2" w:rsidP="005A60E2">
      <w:pPr>
        <w:jc w:val="both"/>
        <w:rPr>
          <w:rFonts w:ascii="Poppins" w:hAnsi="Poppins" w:cs="Poppins"/>
          <w:noProof/>
        </w:rPr>
      </w:pPr>
      <w:r w:rsidRPr="00DA31FE">
        <w:rPr>
          <w:rFonts w:ascii="Poppins" w:hAnsi="Poppins" w:cs="Poppins"/>
          <w:noProof/>
        </w:rPr>
        <w:t xml:space="preserve">Antes de finalizar o gráfico, foi gerada uma </w:t>
      </w:r>
      <w:r w:rsidRPr="00DA31FE">
        <w:rPr>
          <w:rFonts w:ascii="Poppins" w:hAnsi="Poppins" w:cs="Poppins"/>
          <w:b/>
          <w:bCs/>
          <w:noProof/>
        </w:rPr>
        <w:t>prévia inicial</w:t>
      </w:r>
      <w:r w:rsidRPr="00DA31FE">
        <w:rPr>
          <w:rFonts w:ascii="Poppins" w:hAnsi="Poppins" w:cs="Poppins"/>
          <w:noProof/>
        </w:rPr>
        <w:t>, apenas para visualizar os dados.</w:t>
      </w:r>
      <w:r w:rsidR="005B5C01" w:rsidRPr="00DA31FE">
        <w:rPr>
          <w:rFonts w:ascii="Poppins" w:hAnsi="Poppins" w:cs="Poppins"/>
          <w:noProof/>
        </w:rPr>
        <w:t xml:space="preserve"> </w:t>
      </w:r>
      <w:r w:rsidRPr="00DA31FE">
        <w:rPr>
          <w:rFonts w:ascii="Poppins" w:hAnsi="Poppins" w:cs="Poppins"/>
          <w:noProof/>
        </w:rPr>
        <w:t xml:space="preserve">Essa prévia </w:t>
      </w:r>
      <w:r w:rsidRPr="00DA31FE">
        <w:rPr>
          <w:rFonts w:ascii="Poppins" w:hAnsi="Poppins" w:cs="Poppins"/>
          <w:b/>
          <w:bCs/>
          <w:noProof/>
        </w:rPr>
        <w:t>ainda não está pronta para apresentação</w:t>
      </w:r>
      <w:r w:rsidRPr="00DA31FE">
        <w:rPr>
          <w:rFonts w:ascii="Poppins" w:hAnsi="Poppins" w:cs="Poppins"/>
          <w:noProof/>
        </w:rPr>
        <w:t xml:space="preserve"> e precisa de ajustes para conduzir melhor a leitura da gerência.</w:t>
      </w:r>
    </w:p>
    <w:p w14:paraId="55340B7D" w14:textId="5CF09B94" w:rsidR="00957823" w:rsidRPr="00DA31FE" w:rsidRDefault="00957823" w:rsidP="00957823">
      <w:pPr>
        <w:pStyle w:val="NormalWeb"/>
        <w:rPr>
          <w:rFonts w:ascii="Poppins" w:hAnsi="Poppins" w:cs="Poppins"/>
          <w:sz w:val="18"/>
          <w:szCs w:val="18"/>
        </w:rPr>
      </w:pPr>
      <w:r w:rsidRPr="00DA31FE">
        <w:rPr>
          <w:rFonts w:ascii="Poppins" w:hAnsi="Poppins" w:cs="Poppins"/>
          <w:sz w:val="18"/>
          <w:szCs w:val="18"/>
        </w:rPr>
        <w:t xml:space="preserve">                                                                                                                       Situação fictícia produzida pela SEDUC-SP</w:t>
      </w:r>
      <w:r w:rsidR="008B53B9" w:rsidRPr="00DA31FE">
        <w:rPr>
          <w:rFonts w:ascii="Poppins" w:hAnsi="Poppins" w:cs="Poppins"/>
          <w:sz w:val="18"/>
          <w:szCs w:val="18"/>
        </w:rPr>
        <w:t>.</w:t>
      </w:r>
    </w:p>
    <w:p w14:paraId="2CB9B80D" w14:textId="77777777" w:rsidR="005A60E2" w:rsidRPr="00DA31FE" w:rsidRDefault="005A60E2" w:rsidP="005A60E2">
      <w:pPr>
        <w:jc w:val="both"/>
        <w:rPr>
          <w:rFonts w:ascii="Poppins" w:hAnsi="Poppins" w:cs="Poppins"/>
          <w:noProof/>
        </w:rPr>
      </w:pPr>
      <w:r w:rsidRPr="00DA31FE">
        <w:rPr>
          <w:rFonts w:ascii="Poppins" w:hAnsi="Poppins" w:cs="Poppins"/>
          <w:noProof/>
        </w:rPr>
        <w:t>A expectativa da gerência é:</w:t>
      </w:r>
    </w:p>
    <w:p w14:paraId="6BD68816" w14:textId="77777777" w:rsidR="005A60E2" w:rsidRPr="00DA31FE" w:rsidRDefault="005A60E2" w:rsidP="005A60E2">
      <w:pPr>
        <w:numPr>
          <w:ilvl w:val="0"/>
          <w:numId w:val="8"/>
        </w:numPr>
        <w:jc w:val="both"/>
        <w:rPr>
          <w:rFonts w:ascii="Poppins" w:hAnsi="Poppins" w:cs="Poppins"/>
          <w:noProof/>
        </w:rPr>
      </w:pPr>
      <w:r w:rsidRPr="00DA31FE">
        <w:rPr>
          <w:rFonts w:ascii="Poppins" w:hAnsi="Poppins" w:cs="Poppins"/>
          <w:noProof/>
        </w:rPr>
        <w:t xml:space="preserve">entender </w:t>
      </w:r>
      <w:r w:rsidRPr="00DA31FE">
        <w:rPr>
          <w:rFonts w:ascii="Poppins" w:hAnsi="Poppins" w:cs="Poppins"/>
          <w:b/>
          <w:bCs/>
          <w:noProof/>
        </w:rPr>
        <w:t>como os pedidos se comportaram ao longo do tempo</w:t>
      </w:r>
      <w:r w:rsidRPr="00DA31FE">
        <w:rPr>
          <w:rFonts w:ascii="Poppins" w:hAnsi="Poppins" w:cs="Poppins"/>
          <w:noProof/>
        </w:rPr>
        <w:t>;</w:t>
      </w:r>
    </w:p>
    <w:p w14:paraId="202FAB21" w14:textId="77777777" w:rsidR="005A60E2" w:rsidRPr="00DA31FE" w:rsidRDefault="005A60E2" w:rsidP="005A60E2">
      <w:pPr>
        <w:numPr>
          <w:ilvl w:val="0"/>
          <w:numId w:val="8"/>
        </w:numPr>
        <w:jc w:val="both"/>
        <w:rPr>
          <w:rFonts w:ascii="Poppins" w:hAnsi="Poppins" w:cs="Poppins"/>
          <w:noProof/>
        </w:rPr>
      </w:pPr>
      <w:r w:rsidRPr="00DA31FE">
        <w:rPr>
          <w:rFonts w:ascii="Poppins" w:hAnsi="Poppins" w:cs="Poppins"/>
          <w:noProof/>
        </w:rPr>
        <w:t xml:space="preserve">analisar os dados </w:t>
      </w:r>
      <w:r w:rsidRPr="00DA31FE">
        <w:rPr>
          <w:rFonts w:ascii="Poppins" w:hAnsi="Poppins" w:cs="Poppins"/>
          <w:b/>
          <w:bCs/>
          <w:noProof/>
        </w:rPr>
        <w:t>antes de qualquer conclusão</w:t>
      </w:r>
      <w:r w:rsidRPr="00DA31FE">
        <w:rPr>
          <w:rFonts w:ascii="Poppins" w:hAnsi="Poppins" w:cs="Poppins"/>
          <w:noProof/>
        </w:rPr>
        <w:t>;</w:t>
      </w:r>
    </w:p>
    <w:p w14:paraId="5FC4E3A2" w14:textId="77777777" w:rsidR="005A60E2" w:rsidRPr="00DA31FE" w:rsidRDefault="005A60E2" w:rsidP="005A60E2">
      <w:pPr>
        <w:numPr>
          <w:ilvl w:val="0"/>
          <w:numId w:val="8"/>
        </w:numPr>
        <w:jc w:val="both"/>
        <w:rPr>
          <w:rFonts w:ascii="Poppins" w:hAnsi="Poppins" w:cs="Poppins"/>
          <w:noProof/>
        </w:rPr>
      </w:pPr>
      <w:r w:rsidRPr="00DA31FE">
        <w:rPr>
          <w:rFonts w:ascii="Poppins" w:hAnsi="Poppins" w:cs="Poppins"/>
          <w:noProof/>
        </w:rPr>
        <w:t>receber uma apresentação clara e organizada.</w:t>
      </w:r>
    </w:p>
    <w:p w14:paraId="7F29F833" w14:textId="77777777" w:rsidR="004811B6" w:rsidRPr="00DA31FE" w:rsidRDefault="004811B6" w:rsidP="00D40333">
      <w:pPr>
        <w:jc w:val="both"/>
        <w:rPr>
          <w:rFonts w:ascii="Poppins" w:hAnsi="Poppins" w:cs="Poppins"/>
          <w:b/>
          <w:bCs/>
          <w:noProof/>
        </w:rPr>
      </w:pPr>
    </w:p>
    <w:p w14:paraId="4ED1284D" w14:textId="77777777" w:rsidR="008B53B9" w:rsidRPr="00DA31FE" w:rsidRDefault="008B53B9" w:rsidP="00D40333">
      <w:pPr>
        <w:jc w:val="both"/>
        <w:rPr>
          <w:rFonts w:ascii="Poppins" w:hAnsi="Poppins" w:cs="Poppins"/>
          <w:b/>
          <w:bCs/>
          <w:noProof/>
        </w:rPr>
      </w:pPr>
    </w:p>
    <w:p w14:paraId="1E8278CD" w14:textId="77777777" w:rsidR="008B53B9" w:rsidRPr="00DA31FE" w:rsidRDefault="008B53B9" w:rsidP="00D40333">
      <w:pPr>
        <w:jc w:val="both"/>
        <w:rPr>
          <w:rFonts w:ascii="Poppins" w:hAnsi="Poppins" w:cs="Poppins"/>
          <w:b/>
          <w:bCs/>
          <w:noProof/>
        </w:rPr>
      </w:pPr>
    </w:p>
    <w:p w14:paraId="46699109" w14:textId="77777777" w:rsidR="008B53B9" w:rsidRPr="00DA31FE" w:rsidRDefault="008B53B9" w:rsidP="00D40333">
      <w:pPr>
        <w:jc w:val="both"/>
        <w:rPr>
          <w:rFonts w:ascii="Poppins" w:hAnsi="Poppins" w:cs="Poppins"/>
          <w:b/>
          <w:bCs/>
          <w:noProof/>
        </w:rPr>
      </w:pPr>
    </w:p>
    <w:p w14:paraId="3CE274CF" w14:textId="77777777" w:rsidR="008B53B9" w:rsidRPr="00DA31FE" w:rsidRDefault="008B53B9" w:rsidP="00D40333">
      <w:pPr>
        <w:jc w:val="both"/>
        <w:rPr>
          <w:rFonts w:ascii="Poppins" w:hAnsi="Poppins" w:cs="Poppins"/>
          <w:b/>
          <w:bCs/>
          <w:noProof/>
        </w:rPr>
      </w:pPr>
    </w:p>
    <w:p w14:paraId="0F5576BA" w14:textId="77777777" w:rsidR="008B53B9" w:rsidRPr="00DA31FE" w:rsidRDefault="008B53B9" w:rsidP="00D40333">
      <w:pPr>
        <w:jc w:val="both"/>
        <w:rPr>
          <w:rFonts w:ascii="Poppins" w:hAnsi="Poppins" w:cs="Poppins"/>
          <w:b/>
          <w:bCs/>
          <w:noProof/>
        </w:rPr>
      </w:pPr>
    </w:p>
    <w:p w14:paraId="4C4E669F" w14:textId="77777777" w:rsidR="008B53B9" w:rsidRPr="00DA31FE" w:rsidRDefault="008B53B9" w:rsidP="00D40333">
      <w:pPr>
        <w:jc w:val="both"/>
        <w:rPr>
          <w:rFonts w:ascii="Poppins" w:hAnsi="Poppins" w:cs="Poppins"/>
          <w:b/>
          <w:bCs/>
          <w:noProof/>
        </w:rPr>
      </w:pPr>
    </w:p>
    <w:p w14:paraId="025334F6" w14:textId="77777777" w:rsidR="008B53B9" w:rsidRPr="00DA31FE" w:rsidRDefault="008B53B9" w:rsidP="00D40333">
      <w:pPr>
        <w:jc w:val="both"/>
        <w:rPr>
          <w:rFonts w:ascii="Poppins" w:hAnsi="Poppins" w:cs="Poppins"/>
          <w:b/>
          <w:bCs/>
          <w:noProof/>
        </w:rPr>
      </w:pPr>
    </w:p>
    <w:p w14:paraId="4E72EC0C" w14:textId="77777777" w:rsidR="008B53B9" w:rsidRPr="00DA31FE" w:rsidRDefault="008B53B9" w:rsidP="00D40333">
      <w:pPr>
        <w:jc w:val="both"/>
        <w:rPr>
          <w:rFonts w:ascii="Poppins" w:hAnsi="Poppins" w:cs="Poppins"/>
          <w:b/>
          <w:bCs/>
          <w:noProof/>
        </w:rPr>
      </w:pPr>
    </w:p>
    <w:p w14:paraId="0006166A" w14:textId="4393D9FD" w:rsidR="00E45D1D" w:rsidRPr="00DA31FE" w:rsidRDefault="00E45D1D" w:rsidP="00D40333">
      <w:pPr>
        <w:jc w:val="both"/>
        <w:rPr>
          <w:rFonts w:ascii="Poppins" w:hAnsi="Poppins" w:cs="Poppins"/>
          <w:b/>
          <w:bCs/>
          <w:noProof/>
        </w:rPr>
      </w:pPr>
      <w:r w:rsidRPr="00DA31FE">
        <w:rPr>
          <w:rFonts w:ascii="Poppins" w:hAnsi="Poppins" w:cs="Poppins"/>
          <w:b/>
          <w:bCs/>
          <w:noProof/>
        </w:rPr>
        <w:lastRenderedPageBreak/>
        <w:t>Dados para análise</w:t>
      </w:r>
    </w:p>
    <w:p w14:paraId="03831B9A" w14:textId="6B068E74" w:rsidR="00C4428B" w:rsidRPr="00DA31FE" w:rsidRDefault="00D37DB9" w:rsidP="00D40333">
      <w:pPr>
        <w:jc w:val="both"/>
        <w:rPr>
          <w:rFonts w:ascii="Poppins" w:hAnsi="Poppins" w:cs="Poppins"/>
          <w:noProof/>
        </w:rPr>
      </w:pPr>
      <w:r w:rsidRPr="00DA31FE">
        <w:rPr>
          <w:rFonts w:ascii="Poppins" w:hAnsi="Poppins" w:cs="Poppins"/>
          <w:b/>
          <w:bCs/>
          <w:noProof/>
        </w:rPr>
        <w:t>Tipo de dado:</w:t>
      </w:r>
      <w:r w:rsidRPr="00DA31FE">
        <w:rPr>
          <w:rFonts w:ascii="Poppins" w:hAnsi="Poppins" w:cs="Poppins"/>
          <w:noProof/>
        </w:rPr>
        <w:t xml:space="preserve"> quantidade de pedidos mensais</w:t>
      </w:r>
      <w:r w:rsidR="008B53B9" w:rsidRPr="00DA31FE">
        <w:rPr>
          <w:rFonts w:ascii="Poppins" w:hAnsi="Poppins" w:cs="Poppins"/>
          <w:noProof/>
        </w:rPr>
        <w:t>.</w:t>
      </w:r>
    </w:p>
    <w:p w14:paraId="4144DC42" w14:textId="2C639620" w:rsidR="004811B6" w:rsidRPr="00DA31FE" w:rsidRDefault="004811B6" w:rsidP="00D40333">
      <w:pPr>
        <w:jc w:val="both"/>
        <w:rPr>
          <w:rFonts w:ascii="Poppins" w:hAnsi="Poppins" w:cs="Poppins"/>
          <w:noProof/>
        </w:rPr>
      </w:pPr>
      <w:r w:rsidRPr="00DA31FE">
        <w:rPr>
          <w:rFonts w:ascii="Poppins" w:hAnsi="Poppins" w:cs="Poppins"/>
          <w:noProof/>
        </w:rPr>
        <w:drawing>
          <wp:inline distT="0" distB="0" distL="0" distR="0" wp14:anchorId="66C4D8CB" wp14:editId="4E9CA186">
            <wp:extent cx="5372100" cy="2218172"/>
            <wp:effectExtent l="0" t="0" r="0" b="0"/>
            <wp:docPr id="504448443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48443" name="Imagem 1" descr="Gráfico, Gráfico de barras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7385" cy="222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0F52" w14:textId="0B55E578" w:rsidR="00D55971" w:rsidRPr="00DA31FE" w:rsidRDefault="00C95800" w:rsidP="00D40333">
      <w:pPr>
        <w:jc w:val="both"/>
        <w:rPr>
          <w:rFonts w:ascii="Poppins" w:hAnsi="Poppins" w:cs="Poppins"/>
          <w:noProof/>
        </w:rPr>
      </w:pPr>
      <w:r w:rsidRPr="00DA31FE">
        <w:rPr>
          <w:rFonts w:ascii="Poppins" w:hAnsi="Poppins" w:cs="Poppins"/>
          <w:sz w:val="18"/>
          <w:szCs w:val="18"/>
        </w:rPr>
        <w:t xml:space="preserve">Produzido pela SEDUC-SP com a ferramenta Python </w:t>
      </w:r>
      <w:r w:rsidR="00A25467" w:rsidRPr="00A25467">
        <w:rPr>
          <w:rFonts w:ascii="Poppins" w:hAnsi="Poppins" w:cs="Poppins"/>
          <w:sz w:val="18"/>
          <w:szCs w:val="18"/>
        </w:rPr>
        <w:t>Matplotlib</w:t>
      </w:r>
      <w:r w:rsidR="008B53B9" w:rsidRPr="00DA31FE">
        <w:rPr>
          <w:rFonts w:ascii="Poppins" w:hAnsi="Poppins" w:cs="Poppins"/>
          <w:sz w:val="18"/>
          <w:szCs w:val="18"/>
        </w:rPr>
        <w:t>.</w:t>
      </w:r>
    </w:p>
    <w:p w14:paraId="338BAE6C" w14:textId="77777777" w:rsidR="00B36D6A" w:rsidRPr="00DA31FE" w:rsidRDefault="00B36D6A" w:rsidP="00D40333">
      <w:pPr>
        <w:jc w:val="both"/>
        <w:rPr>
          <w:rFonts w:ascii="Poppins" w:hAnsi="Poppins" w:cs="Poppins"/>
          <w:b/>
          <w:bCs/>
          <w:noProof/>
        </w:rPr>
      </w:pPr>
    </w:p>
    <w:p w14:paraId="6944948A" w14:textId="5890514C" w:rsidR="00D55971" w:rsidRPr="00DA31FE" w:rsidRDefault="00D55971" w:rsidP="00D40333">
      <w:pPr>
        <w:jc w:val="both"/>
        <w:rPr>
          <w:rFonts w:ascii="Poppins" w:hAnsi="Poppins" w:cs="Poppins"/>
          <w:b/>
          <w:bCs/>
          <w:noProof/>
        </w:rPr>
      </w:pPr>
      <w:r w:rsidRPr="00DA31FE">
        <w:rPr>
          <w:rFonts w:ascii="Poppins" w:hAnsi="Poppins" w:cs="Poppins"/>
          <w:b/>
          <w:bCs/>
          <w:noProof/>
        </w:rPr>
        <w:t>O que vocês devem fazer</w:t>
      </w:r>
      <w:r w:rsidR="00C4428B" w:rsidRPr="00DA31FE">
        <w:rPr>
          <w:rFonts w:ascii="Poppins" w:hAnsi="Poppins" w:cs="Poppins"/>
          <w:b/>
          <w:bCs/>
          <w:noProof/>
        </w:rPr>
        <w:t>:</w:t>
      </w:r>
    </w:p>
    <w:p w14:paraId="0B1BD078" w14:textId="77777777" w:rsidR="00D55971" w:rsidRPr="00DA31FE" w:rsidRDefault="00D55971" w:rsidP="00D40333">
      <w:pPr>
        <w:jc w:val="both"/>
        <w:rPr>
          <w:rFonts w:ascii="Poppins" w:hAnsi="Poppins" w:cs="Poppins"/>
          <w:noProof/>
        </w:rPr>
      </w:pPr>
    </w:p>
    <w:p w14:paraId="2595876E" w14:textId="10D45BF0" w:rsidR="007D3747" w:rsidRPr="00DA31FE" w:rsidRDefault="007D3747" w:rsidP="00D40333">
      <w:pPr>
        <w:jc w:val="both"/>
        <w:rPr>
          <w:rFonts w:ascii="Poppins" w:hAnsi="Poppins" w:cs="Poppins"/>
          <w:noProof/>
        </w:rPr>
      </w:pPr>
      <w:r w:rsidRPr="00DA31FE">
        <w:rPr>
          <w:rFonts w:ascii="Poppins" w:hAnsi="Poppins" w:cs="Poppins"/>
          <w:noProof/>
        </w:rPr>
        <w:t xml:space="preserve">Em </w:t>
      </w:r>
      <w:r w:rsidRPr="00DA31FE">
        <w:rPr>
          <w:rFonts w:ascii="Poppins" w:hAnsi="Poppins" w:cs="Poppins"/>
          <w:b/>
          <w:bCs/>
          <w:noProof/>
        </w:rPr>
        <w:t>dupla</w:t>
      </w:r>
      <w:r w:rsidR="008B53B9" w:rsidRPr="00DA31FE">
        <w:rPr>
          <w:rFonts w:ascii="Poppins" w:hAnsi="Poppins" w:cs="Poppins"/>
          <w:b/>
          <w:bCs/>
          <w:noProof/>
        </w:rPr>
        <w:t>s</w:t>
      </w:r>
      <w:r w:rsidRPr="00DA31FE">
        <w:rPr>
          <w:rFonts w:ascii="Poppins" w:hAnsi="Poppins" w:cs="Poppins"/>
          <w:noProof/>
        </w:rPr>
        <w:t xml:space="preserve">, observem a prévia do gráfico e respondam </w:t>
      </w:r>
      <w:r w:rsidRPr="00DA31FE">
        <w:rPr>
          <w:rFonts w:ascii="Poppins" w:hAnsi="Poppins" w:cs="Poppins"/>
          <w:b/>
          <w:bCs/>
          <w:noProof/>
        </w:rPr>
        <w:t>às duas questões abaixo</w:t>
      </w:r>
      <w:r w:rsidRPr="00DA31FE">
        <w:rPr>
          <w:rFonts w:ascii="Poppins" w:hAnsi="Poppins" w:cs="Poppins"/>
          <w:noProof/>
        </w:rPr>
        <w:t xml:space="preserve">, </w:t>
      </w:r>
      <w:r w:rsidRPr="00DA31FE">
        <w:rPr>
          <w:rFonts w:ascii="Poppins" w:hAnsi="Poppins" w:cs="Poppins"/>
          <w:b/>
          <w:bCs/>
          <w:noProof/>
        </w:rPr>
        <w:t>justificando as escolhas</w:t>
      </w:r>
      <w:r w:rsidRPr="00DA31FE">
        <w:rPr>
          <w:rFonts w:ascii="Poppins" w:hAnsi="Poppins" w:cs="Poppins"/>
          <w:noProof/>
        </w:rPr>
        <w:t xml:space="preserve"> com suas próprias palavras.</w:t>
      </w:r>
    </w:p>
    <w:p w14:paraId="4727ED07" w14:textId="77777777" w:rsidR="007D3747" w:rsidRPr="00DA31FE" w:rsidRDefault="007D3747" w:rsidP="00D40333">
      <w:pPr>
        <w:jc w:val="both"/>
        <w:rPr>
          <w:rFonts w:ascii="Poppins" w:hAnsi="Poppins" w:cs="Poppins"/>
          <w:noProof/>
        </w:rPr>
      </w:pPr>
    </w:p>
    <w:p w14:paraId="7FB74EBB" w14:textId="1A1E8472" w:rsidR="007D3747" w:rsidRPr="00DA31FE" w:rsidRDefault="007D3747" w:rsidP="007D3747">
      <w:pPr>
        <w:jc w:val="both"/>
        <w:rPr>
          <w:rFonts w:ascii="Poppins" w:hAnsi="Poppins" w:cs="Poppins"/>
          <w:noProof/>
        </w:rPr>
      </w:pPr>
      <w:r w:rsidRPr="00DA31FE">
        <w:rPr>
          <w:rFonts w:ascii="Poppins" w:hAnsi="Poppins" w:cs="Poppins"/>
          <w:b/>
          <w:bCs/>
          <w:noProof/>
        </w:rPr>
        <w:t xml:space="preserve">Questão 1: </w:t>
      </w:r>
      <w:r w:rsidR="008B53B9" w:rsidRPr="00DA31FE">
        <w:rPr>
          <w:rFonts w:ascii="Poppins" w:hAnsi="Poppins" w:cs="Poppins"/>
          <w:noProof/>
        </w:rPr>
        <w:t xml:space="preserve">pensando </w:t>
      </w:r>
      <w:r w:rsidRPr="00DA31FE">
        <w:rPr>
          <w:rFonts w:ascii="Poppins" w:hAnsi="Poppins" w:cs="Poppins"/>
          <w:noProof/>
        </w:rPr>
        <w:t xml:space="preserve">na apresentação para a gerência, qual título inicial </w:t>
      </w:r>
      <w:r w:rsidRPr="00DA31FE">
        <w:rPr>
          <w:rFonts w:ascii="Poppins" w:hAnsi="Poppins" w:cs="Poppins"/>
          <w:b/>
          <w:bCs/>
          <w:noProof/>
        </w:rPr>
        <w:t>mantém o suspense</w:t>
      </w:r>
      <w:r w:rsidRPr="00DA31FE">
        <w:rPr>
          <w:rFonts w:ascii="Poppins" w:hAnsi="Poppins" w:cs="Poppins"/>
          <w:noProof/>
        </w:rPr>
        <w:t>, sem antecipar a mensagem final?</w:t>
      </w:r>
    </w:p>
    <w:p w14:paraId="5FBF6726" w14:textId="77777777" w:rsidR="00FA2B09" w:rsidRPr="00DA31FE" w:rsidRDefault="00FA2B09" w:rsidP="007D3747">
      <w:pPr>
        <w:jc w:val="both"/>
        <w:rPr>
          <w:rFonts w:ascii="Poppins" w:hAnsi="Poppins" w:cs="Poppins"/>
          <w:noProof/>
        </w:rPr>
      </w:pPr>
    </w:p>
    <w:p w14:paraId="3654540B" w14:textId="46C3BE4E" w:rsidR="007D3747" w:rsidRPr="00DA31FE" w:rsidRDefault="007D3747" w:rsidP="007D3747">
      <w:pPr>
        <w:jc w:val="both"/>
        <w:rPr>
          <w:rFonts w:ascii="Poppins" w:hAnsi="Poppins" w:cs="Poppins"/>
          <w:noProof/>
        </w:rPr>
      </w:pPr>
      <w:r w:rsidRPr="00DA31FE">
        <w:rPr>
          <w:rFonts w:ascii="Poppins" w:hAnsi="Poppins" w:cs="Poppins"/>
          <w:noProof/>
        </w:rPr>
        <w:t xml:space="preserve">(A) </w:t>
      </w:r>
      <w:r w:rsidRPr="00DA31FE">
        <w:rPr>
          <w:rFonts w:ascii="Poppins" w:hAnsi="Poppins" w:cs="Poppins"/>
          <w:i/>
          <w:iCs/>
          <w:noProof/>
        </w:rPr>
        <w:t>“Conclusão: os pedidos aumentaram no ano</w:t>
      </w:r>
      <w:r w:rsidR="008B53B9" w:rsidRPr="00DA31FE">
        <w:rPr>
          <w:rFonts w:ascii="Poppins" w:hAnsi="Poppins" w:cs="Poppins"/>
          <w:i/>
          <w:iCs/>
          <w:noProof/>
        </w:rPr>
        <w:t>.</w:t>
      </w:r>
      <w:r w:rsidRPr="00DA31FE">
        <w:rPr>
          <w:rFonts w:ascii="Poppins" w:hAnsi="Poppins" w:cs="Poppins"/>
          <w:i/>
          <w:iCs/>
          <w:noProof/>
        </w:rPr>
        <w:t>”</w:t>
      </w:r>
    </w:p>
    <w:p w14:paraId="5C290A6D" w14:textId="028E85CE" w:rsidR="007D3747" w:rsidRPr="00DA31FE" w:rsidRDefault="007D3747" w:rsidP="007D3747">
      <w:pPr>
        <w:jc w:val="both"/>
        <w:rPr>
          <w:rFonts w:ascii="Poppins" w:hAnsi="Poppins" w:cs="Poppins"/>
          <w:noProof/>
        </w:rPr>
      </w:pPr>
      <w:r w:rsidRPr="00DA31FE">
        <w:rPr>
          <w:rFonts w:ascii="Poppins" w:hAnsi="Poppins" w:cs="Poppins"/>
          <w:noProof/>
        </w:rPr>
        <w:t xml:space="preserve">(B) </w:t>
      </w:r>
      <w:r w:rsidRPr="00DA31FE">
        <w:rPr>
          <w:rFonts w:ascii="Poppins" w:hAnsi="Poppins" w:cs="Poppins"/>
          <w:i/>
          <w:iCs/>
          <w:noProof/>
        </w:rPr>
        <w:t>“Quantidade de pedidos ao longo do ano</w:t>
      </w:r>
      <w:r w:rsidR="008B53B9" w:rsidRPr="00DA31FE">
        <w:rPr>
          <w:rFonts w:ascii="Poppins" w:hAnsi="Poppins" w:cs="Poppins"/>
          <w:i/>
          <w:iCs/>
          <w:noProof/>
        </w:rPr>
        <w:t>.</w:t>
      </w:r>
      <w:r w:rsidRPr="00DA31FE">
        <w:rPr>
          <w:rFonts w:ascii="Poppins" w:hAnsi="Poppins" w:cs="Poppins"/>
          <w:i/>
          <w:iCs/>
          <w:noProof/>
        </w:rPr>
        <w:t>”</w:t>
      </w:r>
    </w:p>
    <w:p w14:paraId="2D81EF09" w14:textId="2B4C8D28" w:rsidR="007D3747" w:rsidRPr="00DA31FE" w:rsidRDefault="007D3747" w:rsidP="007D3747">
      <w:pPr>
        <w:jc w:val="both"/>
        <w:rPr>
          <w:rFonts w:ascii="Poppins" w:hAnsi="Poppins" w:cs="Poppins"/>
          <w:noProof/>
        </w:rPr>
      </w:pPr>
      <w:r w:rsidRPr="00DA31FE">
        <w:rPr>
          <w:rFonts w:ascii="Poppins" w:hAnsi="Poppins" w:cs="Poppins"/>
          <w:noProof/>
        </w:rPr>
        <w:t xml:space="preserve">(C) </w:t>
      </w:r>
      <w:r w:rsidRPr="00DA31FE">
        <w:rPr>
          <w:rFonts w:ascii="Poppins" w:hAnsi="Poppins" w:cs="Poppins"/>
          <w:i/>
          <w:iCs/>
          <w:noProof/>
        </w:rPr>
        <w:t>“Dezembro foi o melhor mês</w:t>
      </w:r>
      <w:r w:rsidR="008B53B9" w:rsidRPr="00DA31FE">
        <w:rPr>
          <w:rFonts w:ascii="Poppins" w:hAnsi="Poppins" w:cs="Poppins"/>
          <w:i/>
          <w:iCs/>
          <w:noProof/>
        </w:rPr>
        <w:t>.</w:t>
      </w:r>
      <w:r w:rsidRPr="00DA31FE">
        <w:rPr>
          <w:rFonts w:ascii="Poppins" w:hAnsi="Poppins" w:cs="Poppins"/>
          <w:i/>
          <w:iCs/>
          <w:noProof/>
        </w:rPr>
        <w:t>”</w:t>
      </w:r>
    </w:p>
    <w:p w14:paraId="36CFE749" w14:textId="77777777" w:rsidR="00FA2B09" w:rsidRPr="00DA31FE" w:rsidRDefault="00FA2B09" w:rsidP="007D3747">
      <w:pPr>
        <w:jc w:val="both"/>
        <w:rPr>
          <w:rFonts w:ascii="Poppins" w:hAnsi="Poppins" w:cs="Poppins"/>
          <w:b/>
          <w:bCs/>
          <w:noProof/>
        </w:rPr>
      </w:pPr>
    </w:p>
    <w:p w14:paraId="1AF723BA" w14:textId="239C1B4C" w:rsidR="007D3747" w:rsidRPr="00DA31FE" w:rsidRDefault="007D3747" w:rsidP="007D3747">
      <w:pPr>
        <w:jc w:val="both"/>
        <w:rPr>
          <w:rFonts w:ascii="Poppins" w:hAnsi="Poppins" w:cs="Poppins"/>
          <w:noProof/>
        </w:rPr>
      </w:pPr>
      <w:r w:rsidRPr="00DA31FE">
        <w:rPr>
          <w:rFonts w:ascii="Poppins" w:hAnsi="Poppins" w:cs="Poppins"/>
          <w:b/>
          <w:bCs/>
          <w:noProof/>
        </w:rPr>
        <w:t>Marque a alternativa escolhida.</w:t>
      </w:r>
    </w:p>
    <w:p w14:paraId="6CBBF446" w14:textId="69562340" w:rsidR="007D3747" w:rsidRPr="00DA31FE" w:rsidRDefault="007D3747" w:rsidP="007D3747">
      <w:pPr>
        <w:jc w:val="both"/>
        <w:rPr>
          <w:rFonts w:ascii="Poppins" w:hAnsi="Poppins" w:cs="Poppins"/>
          <w:noProof/>
        </w:rPr>
      </w:pPr>
      <w:r w:rsidRPr="00DA31FE">
        <w:rPr>
          <w:rFonts w:ascii="Poppins" w:hAnsi="Poppins" w:cs="Poppins"/>
          <w:b/>
          <w:bCs/>
          <w:noProof/>
        </w:rPr>
        <w:t xml:space="preserve">Justifique em </w:t>
      </w:r>
      <w:r w:rsidR="008B53B9" w:rsidRPr="00DA31FE">
        <w:rPr>
          <w:rFonts w:ascii="Poppins" w:hAnsi="Poppins" w:cs="Poppins"/>
          <w:b/>
          <w:bCs/>
          <w:noProof/>
        </w:rPr>
        <w:t>uma</w:t>
      </w:r>
      <w:r w:rsidRPr="00DA31FE">
        <w:rPr>
          <w:rFonts w:ascii="Poppins" w:hAnsi="Poppins" w:cs="Poppins"/>
          <w:b/>
          <w:bCs/>
          <w:noProof/>
        </w:rPr>
        <w:t xml:space="preserve"> ou </w:t>
      </w:r>
      <w:r w:rsidR="008B53B9" w:rsidRPr="00DA31FE">
        <w:rPr>
          <w:rFonts w:ascii="Poppins" w:hAnsi="Poppins" w:cs="Poppins"/>
          <w:b/>
          <w:bCs/>
          <w:noProof/>
        </w:rPr>
        <w:t xml:space="preserve">duas </w:t>
      </w:r>
      <w:r w:rsidRPr="00DA31FE">
        <w:rPr>
          <w:rFonts w:ascii="Poppins" w:hAnsi="Poppins" w:cs="Poppins"/>
          <w:b/>
          <w:bCs/>
          <w:noProof/>
        </w:rPr>
        <w:t>frases</w:t>
      </w:r>
      <w:r w:rsidRPr="00DA31FE">
        <w:rPr>
          <w:rFonts w:ascii="Poppins" w:hAnsi="Poppins" w:cs="Poppins"/>
          <w:noProof/>
        </w:rPr>
        <w:t xml:space="preserve"> por que esse título é o mais adequado para iniciar a apresentação.</w:t>
      </w:r>
    </w:p>
    <w:p w14:paraId="2836FFF3" w14:textId="77777777" w:rsidR="007D3747" w:rsidRPr="00DA31FE" w:rsidRDefault="007D3747" w:rsidP="00D40333">
      <w:pPr>
        <w:jc w:val="both"/>
        <w:rPr>
          <w:rFonts w:ascii="Poppins" w:hAnsi="Poppins" w:cs="Poppins"/>
          <w:noProof/>
        </w:rPr>
      </w:pPr>
    </w:p>
    <w:p w14:paraId="7B732F5A" w14:textId="28935067" w:rsidR="00FA2B09" w:rsidRPr="00DA31FE" w:rsidRDefault="00FA2B09" w:rsidP="00FA2B09">
      <w:pPr>
        <w:jc w:val="both"/>
        <w:rPr>
          <w:rFonts w:ascii="Poppins" w:hAnsi="Poppins" w:cs="Poppins"/>
          <w:noProof/>
        </w:rPr>
      </w:pPr>
      <w:r w:rsidRPr="00DA31FE">
        <w:rPr>
          <w:rFonts w:ascii="Poppins" w:hAnsi="Poppins" w:cs="Poppins"/>
          <w:b/>
          <w:bCs/>
          <w:noProof/>
        </w:rPr>
        <w:t xml:space="preserve">Questão 2: </w:t>
      </w:r>
      <w:r w:rsidR="008B53B9" w:rsidRPr="00DA31FE">
        <w:rPr>
          <w:rFonts w:ascii="Poppins" w:hAnsi="Poppins" w:cs="Poppins"/>
          <w:noProof/>
        </w:rPr>
        <w:t xml:space="preserve">a </w:t>
      </w:r>
      <w:r w:rsidRPr="00DA31FE">
        <w:rPr>
          <w:rFonts w:ascii="Poppins" w:hAnsi="Poppins" w:cs="Poppins"/>
          <w:noProof/>
        </w:rPr>
        <w:t xml:space="preserve">equipe precisa decidir </w:t>
      </w:r>
      <w:r w:rsidRPr="00DA31FE">
        <w:rPr>
          <w:rFonts w:ascii="Poppins" w:hAnsi="Poppins" w:cs="Poppins"/>
          <w:b/>
          <w:bCs/>
          <w:noProof/>
        </w:rPr>
        <w:t>como organizar os meses</w:t>
      </w:r>
      <w:r w:rsidRPr="00DA31FE">
        <w:rPr>
          <w:rFonts w:ascii="Poppins" w:hAnsi="Poppins" w:cs="Poppins"/>
          <w:noProof/>
        </w:rPr>
        <w:t xml:space="preserve"> no gráfico para facilitar a leitura da gerência.</w:t>
      </w:r>
      <w:r w:rsidR="003A0745" w:rsidRPr="00DA31FE">
        <w:rPr>
          <w:rFonts w:ascii="Poppins" w:hAnsi="Poppins" w:cs="Poppins"/>
          <w:noProof/>
        </w:rPr>
        <w:t xml:space="preserve"> </w:t>
      </w:r>
      <w:r w:rsidRPr="00DA31FE">
        <w:rPr>
          <w:rFonts w:ascii="Poppins" w:hAnsi="Poppins" w:cs="Poppins"/>
          <w:noProof/>
        </w:rPr>
        <w:t>Qual organização você considera mais adequada?</w:t>
      </w:r>
    </w:p>
    <w:p w14:paraId="200C3BFA" w14:textId="77777777" w:rsidR="003A0745" w:rsidRPr="00DA31FE" w:rsidRDefault="003A0745" w:rsidP="00FA2B09">
      <w:pPr>
        <w:jc w:val="both"/>
        <w:rPr>
          <w:rFonts w:ascii="Poppins" w:hAnsi="Poppins" w:cs="Poppins"/>
          <w:noProof/>
        </w:rPr>
      </w:pPr>
    </w:p>
    <w:p w14:paraId="0CEC7933" w14:textId="36F2911B" w:rsidR="00FA2B09" w:rsidRPr="00DA31FE" w:rsidRDefault="00FA2B09" w:rsidP="003A0745">
      <w:pPr>
        <w:jc w:val="both"/>
        <w:rPr>
          <w:rFonts w:ascii="Poppins" w:hAnsi="Poppins" w:cs="Poppins"/>
          <w:noProof/>
        </w:rPr>
      </w:pPr>
      <w:r w:rsidRPr="00DA31FE">
        <w:rPr>
          <w:rFonts w:ascii="Poppins" w:hAnsi="Poppins" w:cs="Poppins"/>
          <w:noProof/>
        </w:rPr>
        <w:t>(A) Organizar os meses de janeiro a dezembro</w:t>
      </w:r>
      <w:r w:rsidR="008B53B9" w:rsidRPr="00DA31FE">
        <w:rPr>
          <w:rFonts w:ascii="Poppins" w:hAnsi="Poppins" w:cs="Poppins"/>
          <w:noProof/>
        </w:rPr>
        <w:t>.</w:t>
      </w:r>
    </w:p>
    <w:p w14:paraId="66F24369" w14:textId="2F4798C9" w:rsidR="00FA2B09" w:rsidRPr="00DA31FE" w:rsidRDefault="00FA2B09" w:rsidP="003A0745">
      <w:pPr>
        <w:jc w:val="both"/>
        <w:rPr>
          <w:rFonts w:ascii="Poppins" w:hAnsi="Poppins" w:cs="Poppins"/>
          <w:noProof/>
        </w:rPr>
      </w:pPr>
      <w:r w:rsidRPr="00DA31FE">
        <w:rPr>
          <w:rFonts w:ascii="Poppins" w:hAnsi="Poppins" w:cs="Poppins"/>
          <w:noProof/>
        </w:rPr>
        <w:t>(B) Organizar os meses do maior para o menor valor</w:t>
      </w:r>
      <w:r w:rsidR="008B53B9" w:rsidRPr="00DA31FE">
        <w:rPr>
          <w:rFonts w:ascii="Poppins" w:hAnsi="Poppins" w:cs="Poppins"/>
          <w:noProof/>
        </w:rPr>
        <w:t>.</w:t>
      </w:r>
    </w:p>
    <w:p w14:paraId="77110196" w14:textId="19F8C766" w:rsidR="00FA2B09" w:rsidRPr="00DA31FE" w:rsidRDefault="00FA2B09" w:rsidP="003A0745">
      <w:pPr>
        <w:jc w:val="both"/>
        <w:rPr>
          <w:rFonts w:ascii="Poppins" w:hAnsi="Poppins" w:cs="Poppins"/>
          <w:noProof/>
        </w:rPr>
      </w:pPr>
      <w:r w:rsidRPr="00DA31FE">
        <w:rPr>
          <w:rFonts w:ascii="Poppins" w:hAnsi="Poppins" w:cs="Poppins"/>
          <w:noProof/>
        </w:rPr>
        <w:t>(C) Manter os meses na ordem atual</w:t>
      </w:r>
      <w:r w:rsidR="008B53B9" w:rsidRPr="00DA31FE">
        <w:rPr>
          <w:rFonts w:ascii="Poppins" w:hAnsi="Poppins" w:cs="Poppins"/>
          <w:noProof/>
        </w:rPr>
        <w:t>.</w:t>
      </w:r>
    </w:p>
    <w:p w14:paraId="3FAE5F3E" w14:textId="77777777" w:rsidR="003A0745" w:rsidRPr="00DA31FE" w:rsidRDefault="003A0745" w:rsidP="003A0745">
      <w:pPr>
        <w:jc w:val="both"/>
        <w:rPr>
          <w:rFonts w:ascii="Poppins" w:hAnsi="Poppins" w:cs="Poppins"/>
          <w:noProof/>
        </w:rPr>
      </w:pPr>
    </w:p>
    <w:p w14:paraId="06FCBE6F" w14:textId="77777777" w:rsidR="003A0745" w:rsidRPr="00DA31FE" w:rsidRDefault="00FA2B09" w:rsidP="00FA2B09">
      <w:pPr>
        <w:jc w:val="both"/>
        <w:rPr>
          <w:rFonts w:ascii="Poppins" w:hAnsi="Poppins" w:cs="Poppins"/>
          <w:noProof/>
        </w:rPr>
      </w:pPr>
      <w:r w:rsidRPr="00DA31FE">
        <w:rPr>
          <w:rFonts w:ascii="Poppins" w:hAnsi="Poppins" w:cs="Poppins"/>
          <w:b/>
          <w:bCs/>
          <w:noProof/>
        </w:rPr>
        <w:lastRenderedPageBreak/>
        <w:t>Marque a alternativa escolhida.</w:t>
      </w:r>
    </w:p>
    <w:p w14:paraId="6276CDA7" w14:textId="721B8B1B" w:rsidR="00FA2B09" w:rsidRPr="00DA31FE" w:rsidRDefault="00FA2B09" w:rsidP="00FA2B09">
      <w:pPr>
        <w:jc w:val="both"/>
        <w:rPr>
          <w:rFonts w:ascii="Poppins" w:hAnsi="Poppins" w:cs="Poppins"/>
          <w:noProof/>
        </w:rPr>
      </w:pPr>
      <w:r w:rsidRPr="00DA31FE">
        <w:rPr>
          <w:rFonts w:ascii="Poppins" w:hAnsi="Poppins" w:cs="Poppins"/>
          <w:b/>
          <w:bCs/>
          <w:noProof/>
        </w:rPr>
        <w:t xml:space="preserve">Justifique em </w:t>
      </w:r>
      <w:r w:rsidR="008B53B9" w:rsidRPr="00DA31FE">
        <w:rPr>
          <w:rFonts w:ascii="Poppins" w:hAnsi="Poppins" w:cs="Poppins"/>
          <w:b/>
          <w:bCs/>
          <w:noProof/>
        </w:rPr>
        <w:t xml:space="preserve">uma </w:t>
      </w:r>
      <w:r w:rsidRPr="00DA31FE">
        <w:rPr>
          <w:rFonts w:ascii="Poppins" w:hAnsi="Poppins" w:cs="Poppins"/>
          <w:b/>
          <w:bCs/>
          <w:noProof/>
        </w:rPr>
        <w:t xml:space="preserve">ou </w:t>
      </w:r>
      <w:r w:rsidR="008B53B9" w:rsidRPr="00DA31FE">
        <w:rPr>
          <w:rFonts w:ascii="Poppins" w:hAnsi="Poppins" w:cs="Poppins"/>
          <w:b/>
          <w:bCs/>
          <w:noProof/>
        </w:rPr>
        <w:t xml:space="preserve">duas </w:t>
      </w:r>
      <w:r w:rsidRPr="00DA31FE">
        <w:rPr>
          <w:rFonts w:ascii="Poppins" w:hAnsi="Poppins" w:cs="Poppins"/>
          <w:b/>
          <w:bCs/>
          <w:noProof/>
        </w:rPr>
        <w:t>frases</w:t>
      </w:r>
      <w:r w:rsidRPr="00DA31FE">
        <w:rPr>
          <w:rFonts w:ascii="Poppins" w:hAnsi="Poppins" w:cs="Poppins"/>
          <w:noProof/>
        </w:rPr>
        <w:t xml:space="preserve"> como essa organização ajuda o público a compreender os dados.</w:t>
      </w:r>
    </w:p>
    <w:p w14:paraId="73D4F2DE" w14:textId="77777777" w:rsidR="00FA2B09" w:rsidRPr="00DA31FE" w:rsidRDefault="00FA2B09" w:rsidP="00D40333">
      <w:pPr>
        <w:jc w:val="both"/>
        <w:rPr>
          <w:rFonts w:ascii="Poppins" w:hAnsi="Poppins" w:cs="Poppins"/>
          <w:noProof/>
        </w:rPr>
      </w:pPr>
    </w:p>
    <w:p w14:paraId="6BF6A0CA" w14:textId="77777777" w:rsidR="000649D5" w:rsidRPr="00DA31FE" w:rsidRDefault="000649D5" w:rsidP="00D40333">
      <w:pPr>
        <w:jc w:val="both"/>
        <w:rPr>
          <w:rFonts w:ascii="Poppins" w:hAnsi="Poppins" w:cs="Poppins"/>
          <w:noProof/>
        </w:rPr>
      </w:pPr>
    </w:p>
    <w:p w14:paraId="1C9E171B" w14:textId="77777777" w:rsidR="000649D5" w:rsidRPr="00DA31FE" w:rsidRDefault="000649D5" w:rsidP="00D40333">
      <w:pPr>
        <w:jc w:val="both"/>
        <w:rPr>
          <w:rFonts w:ascii="Poppins" w:hAnsi="Poppins" w:cs="Poppins"/>
          <w:noProof/>
        </w:rPr>
      </w:pPr>
    </w:p>
    <w:p w14:paraId="486808BD" w14:textId="77777777" w:rsidR="000649D5" w:rsidRPr="00DA31FE" w:rsidRDefault="000649D5" w:rsidP="00D40333">
      <w:pPr>
        <w:jc w:val="both"/>
        <w:rPr>
          <w:rFonts w:ascii="Poppins" w:hAnsi="Poppins" w:cs="Poppins"/>
          <w:noProof/>
        </w:rPr>
      </w:pPr>
    </w:p>
    <w:p w14:paraId="349DCAE6" w14:textId="77777777" w:rsidR="000649D5" w:rsidRPr="00DA31FE" w:rsidRDefault="000649D5" w:rsidP="00D40333">
      <w:pPr>
        <w:jc w:val="both"/>
        <w:rPr>
          <w:rFonts w:ascii="Poppins" w:hAnsi="Poppins" w:cs="Poppins"/>
          <w:noProof/>
        </w:rPr>
      </w:pPr>
    </w:p>
    <w:p w14:paraId="02E5578F" w14:textId="77777777" w:rsidR="000649D5" w:rsidRPr="00DA31FE" w:rsidRDefault="000649D5" w:rsidP="00D40333">
      <w:pPr>
        <w:jc w:val="both"/>
        <w:rPr>
          <w:rFonts w:ascii="Poppins" w:hAnsi="Poppins" w:cs="Poppins"/>
          <w:noProof/>
        </w:rPr>
      </w:pPr>
    </w:p>
    <w:sectPr w:rsidR="000649D5" w:rsidRPr="00DA31FE" w:rsidSect="00553CA2">
      <w:headerReference w:type="default" r:id="rId13"/>
      <w:footerReference w:type="even" r:id="rId14"/>
      <w:footerReference w:type="default" r:id="rId15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56289" w14:textId="77777777" w:rsidR="00F4330A" w:rsidRDefault="00F4330A">
      <w:r>
        <w:separator/>
      </w:r>
    </w:p>
  </w:endnote>
  <w:endnote w:type="continuationSeparator" w:id="0">
    <w:p w14:paraId="2C54FAA3" w14:textId="77777777" w:rsidR="00F4330A" w:rsidRDefault="00F4330A">
      <w:r>
        <w:continuationSeparator/>
      </w:r>
    </w:p>
  </w:endnote>
  <w:endnote w:type="continuationNotice" w:id="1">
    <w:p w14:paraId="0F011BB2" w14:textId="77777777" w:rsidR="00F4330A" w:rsidRDefault="00F433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78357396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9062D1">
              <w:rPr>
                <w:rFonts w:ascii="Poppins" w:hAnsi="Poppins" w:cs="Poppins"/>
                <w:sz w:val="20"/>
                <w:szCs w:val="20"/>
              </w:rPr>
              <w:t>DADOS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9062D1" w:rsidRPr="009062D1">
              <w:rPr>
                <w:rFonts w:ascii="Poppins" w:hAnsi="Poppins" w:cs="Poppins"/>
                <w:sz w:val="20"/>
                <w:szCs w:val="20"/>
              </w:rPr>
              <w:t>STORYTELLING DE DADOS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[COMPONENTE</w:t>
            </w:r>
            <w:r w:rsidR="00BB020F">
              <w:rPr>
                <w:rFonts w:ascii="Poppins" w:hAnsi="Poppins" w:cs="Poppins"/>
                <w:sz w:val="20"/>
                <w:szCs w:val="20"/>
              </w:rPr>
              <w:t xml:space="preserve"> 3</w:t>
            </w:r>
            <w:r w:rsidR="00BE1371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9E004" w14:textId="77777777" w:rsidR="00F4330A" w:rsidRDefault="00F4330A">
      <w:r>
        <w:separator/>
      </w:r>
    </w:p>
  </w:footnote>
  <w:footnote w:type="continuationSeparator" w:id="0">
    <w:p w14:paraId="35BAD60C" w14:textId="77777777" w:rsidR="00F4330A" w:rsidRDefault="00F4330A">
      <w:r>
        <w:continuationSeparator/>
      </w:r>
    </w:p>
  </w:footnote>
  <w:footnote w:type="continuationNotice" w:id="1">
    <w:p w14:paraId="6647A3DC" w14:textId="77777777" w:rsidR="00F4330A" w:rsidRDefault="00F433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C1E2A"/>
    <w:multiLevelType w:val="multilevel"/>
    <w:tmpl w:val="E628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22EE4"/>
    <w:multiLevelType w:val="multilevel"/>
    <w:tmpl w:val="5C3E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47FA6"/>
    <w:multiLevelType w:val="multilevel"/>
    <w:tmpl w:val="BF96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117D0"/>
    <w:multiLevelType w:val="hybridMultilevel"/>
    <w:tmpl w:val="5C405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171245"/>
    <w:multiLevelType w:val="multilevel"/>
    <w:tmpl w:val="4292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E0BD6"/>
    <w:multiLevelType w:val="multilevel"/>
    <w:tmpl w:val="67E6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E3AE2"/>
    <w:multiLevelType w:val="multilevel"/>
    <w:tmpl w:val="4E4A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A486861"/>
    <w:multiLevelType w:val="multilevel"/>
    <w:tmpl w:val="457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AA7EE2"/>
    <w:multiLevelType w:val="multilevel"/>
    <w:tmpl w:val="F6A2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556C6"/>
    <w:multiLevelType w:val="multilevel"/>
    <w:tmpl w:val="3FF6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32820"/>
    <w:multiLevelType w:val="multilevel"/>
    <w:tmpl w:val="078E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67728627">
    <w:abstractNumId w:val="3"/>
  </w:num>
  <w:num w:numId="2" w16cid:durableId="1115713199">
    <w:abstractNumId w:val="4"/>
  </w:num>
  <w:num w:numId="3" w16cid:durableId="1821843517">
    <w:abstractNumId w:val="13"/>
  </w:num>
  <w:num w:numId="4" w16cid:durableId="1682665340">
    <w:abstractNumId w:val="8"/>
  </w:num>
  <w:num w:numId="5" w16cid:durableId="119737599">
    <w:abstractNumId w:val="7"/>
  </w:num>
  <w:num w:numId="6" w16cid:durableId="777408515">
    <w:abstractNumId w:val="6"/>
  </w:num>
  <w:num w:numId="7" w16cid:durableId="1291977252">
    <w:abstractNumId w:val="10"/>
  </w:num>
  <w:num w:numId="8" w16cid:durableId="1174803311">
    <w:abstractNumId w:val="1"/>
  </w:num>
  <w:num w:numId="9" w16cid:durableId="1154374965">
    <w:abstractNumId w:val="11"/>
  </w:num>
  <w:num w:numId="10" w16cid:durableId="1157186595">
    <w:abstractNumId w:val="2"/>
  </w:num>
  <w:num w:numId="11" w16cid:durableId="912131046">
    <w:abstractNumId w:val="0"/>
  </w:num>
  <w:num w:numId="12" w16cid:durableId="1460415185">
    <w:abstractNumId w:val="9"/>
  </w:num>
  <w:num w:numId="13" w16cid:durableId="1788743691">
    <w:abstractNumId w:val="12"/>
  </w:num>
  <w:num w:numId="14" w16cid:durableId="1210848788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11BF1"/>
    <w:rsid w:val="000278D8"/>
    <w:rsid w:val="000602F9"/>
    <w:rsid w:val="000649D5"/>
    <w:rsid w:val="00093C5A"/>
    <w:rsid w:val="000A4E65"/>
    <w:rsid w:val="000C2B21"/>
    <w:rsid w:val="000C6619"/>
    <w:rsid w:val="000F7DE9"/>
    <w:rsid w:val="0011164A"/>
    <w:rsid w:val="00123311"/>
    <w:rsid w:val="00124756"/>
    <w:rsid w:val="00160195"/>
    <w:rsid w:val="001874A5"/>
    <w:rsid w:val="001A2D86"/>
    <w:rsid w:val="001A32C9"/>
    <w:rsid w:val="001C335A"/>
    <w:rsid w:val="001E7BC0"/>
    <w:rsid w:val="002344C7"/>
    <w:rsid w:val="002372B1"/>
    <w:rsid w:val="00252F67"/>
    <w:rsid w:val="00256D8D"/>
    <w:rsid w:val="002632D3"/>
    <w:rsid w:val="00264B6B"/>
    <w:rsid w:val="002A082A"/>
    <w:rsid w:val="002A6788"/>
    <w:rsid w:val="002C6EC9"/>
    <w:rsid w:val="002D1A6D"/>
    <w:rsid w:val="002D51E3"/>
    <w:rsid w:val="002E6314"/>
    <w:rsid w:val="003009B4"/>
    <w:rsid w:val="003031BD"/>
    <w:rsid w:val="003365AE"/>
    <w:rsid w:val="00367C72"/>
    <w:rsid w:val="003A0745"/>
    <w:rsid w:val="003A76F2"/>
    <w:rsid w:val="003C032E"/>
    <w:rsid w:val="003D71CA"/>
    <w:rsid w:val="00440176"/>
    <w:rsid w:val="00454835"/>
    <w:rsid w:val="00464B32"/>
    <w:rsid w:val="004811B6"/>
    <w:rsid w:val="004901D3"/>
    <w:rsid w:val="00491C71"/>
    <w:rsid w:val="004B0105"/>
    <w:rsid w:val="004B66A3"/>
    <w:rsid w:val="004E713D"/>
    <w:rsid w:val="0053605B"/>
    <w:rsid w:val="0054497C"/>
    <w:rsid w:val="0054587F"/>
    <w:rsid w:val="005517B2"/>
    <w:rsid w:val="00553CA2"/>
    <w:rsid w:val="00585F34"/>
    <w:rsid w:val="005A5A09"/>
    <w:rsid w:val="005A60E2"/>
    <w:rsid w:val="005B5C01"/>
    <w:rsid w:val="005E289D"/>
    <w:rsid w:val="005E4165"/>
    <w:rsid w:val="005F74BB"/>
    <w:rsid w:val="00602748"/>
    <w:rsid w:val="0060776C"/>
    <w:rsid w:val="00623543"/>
    <w:rsid w:val="0063273B"/>
    <w:rsid w:val="00676B29"/>
    <w:rsid w:val="0069182A"/>
    <w:rsid w:val="006B3AE9"/>
    <w:rsid w:val="006E2B56"/>
    <w:rsid w:val="007353E4"/>
    <w:rsid w:val="00742CB6"/>
    <w:rsid w:val="0076601A"/>
    <w:rsid w:val="007671B4"/>
    <w:rsid w:val="00773A8C"/>
    <w:rsid w:val="0078262D"/>
    <w:rsid w:val="007B6ABF"/>
    <w:rsid w:val="007D3747"/>
    <w:rsid w:val="0081338C"/>
    <w:rsid w:val="00814E58"/>
    <w:rsid w:val="0083474B"/>
    <w:rsid w:val="00841D59"/>
    <w:rsid w:val="00851368"/>
    <w:rsid w:val="00871835"/>
    <w:rsid w:val="00885F67"/>
    <w:rsid w:val="008925A9"/>
    <w:rsid w:val="008B4C24"/>
    <w:rsid w:val="008B53B9"/>
    <w:rsid w:val="008F775A"/>
    <w:rsid w:val="009062D1"/>
    <w:rsid w:val="0092769D"/>
    <w:rsid w:val="009436C0"/>
    <w:rsid w:val="00957823"/>
    <w:rsid w:val="00966015"/>
    <w:rsid w:val="0099239B"/>
    <w:rsid w:val="009B33B6"/>
    <w:rsid w:val="009D6CFB"/>
    <w:rsid w:val="00A25467"/>
    <w:rsid w:val="00A25D73"/>
    <w:rsid w:val="00A60C3D"/>
    <w:rsid w:val="00AA60A0"/>
    <w:rsid w:val="00AC67B3"/>
    <w:rsid w:val="00AD78A6"/>
    <w:rsid w:val="00AF631F"/>
    <w:rsid w:val="00B36D6A"/>
    <w:rsid w:val="00B40533"/>
    <w:rsid w:val="00B415B9"/>
    <w:rsid w:val="00B45591"/>
    <w:rsid w:val="00B55B9B"/>
    <w:rsid w:val="00B62659"/>
    <w:rsid w:val="00B655BA"/>
    <w:rsid w:val="00B73C85"/>
    <w:rsid w:val="00B7553B"/>
    <w:rsid w:val="00BA6A76"/>
    <w:rsid w:val="00BB020F"/>
    <w:rsid w:val="00BE1371"/>
    <w:rsid w:val="00C02C5D"/>
    <w:rsid w:val="00C11DF2"/>
    <w:rsid w:val="00C12E4A"/>
    <w:rsid w:val="00C2009F"/>
    <w:rsid w:val="00C42339"/>
    <w:rsid w:val="00C4428B"/>
    <w:rsid w:val="00C4723D"/>
    <w:rsid w:val="00C6070E"/>
    <w:rsid w:val="00C62CE1"/>
    <w:rsid w:val="00C935C2"/>
    <w:rsid w:val="00C95800"/>
    <w:rsid w:val="00CA4523"/>
    <w:rsid w:val="00CB61F3"/>
    <w:rsid w:val="00CC04CA"/>
    <w:rsid w:val="00CC2A45"/>
    <w:rsid w:val="00CE4DE8"/>
    <w:rsid w:val="00CF76E4"/>
    <w:rsid w:val="00D03B93"/>
    <w:rsid w:val="00D05B9C"/>
    <w:rsid w:val="00D37DB9"/>
    <w:rsid w:val="00D40333"/>
    <w:rsid w:val="00D553AB"/>
    <w:rsid w:val="00D55971"/>
    <w:rsid w:val="00D5601B"/>
    <w:rsid w:val="00D61A8F"/>
    <w:rsid w:val="00D72997"/>
    <w:rsid w:val="00D72C90"/>
    <w:rsid w:val="00DA31FE"/>
    <w:rsid w:val="00DC27CF"/>
    <w:rsid w:val="00DC5E70"/>
    <w:rsid w:val="00DD5204"/>
    <w:rsid w:val="00DE0C0D"/>
    <w:rsid w:val="00E10D86"/>
    <w:rsid w:val="00E227A8"/>
    <w:rsid w:val="00E362F1"/>
    <w:rsid w:val="00E400A6"/>
    <w:rsid w:val="00E45D1D"/>
    <w:rsid w:val="00E71901"/>
    <w:rsid w:val="00E73E76"/>
    <w:rsid w:val="00E77AF3"/>
    <w:rsid w:val="00EA3B37"/>
    <w:rsid w:val="00EC5395"/>
    <w:rsid w:val="00EF47B1"/>
    <w:rsid w:val="00EF4AFE"/>
    <w:rsid w:val="00F044D7"/>
    <w:rsid w:val="00F4330A"/>
    <w:rsid w:val="00F472E5"/>
    <w:rsid w:val="00F51FEF"/>
    <w:rsid w:val="00F52AA0"/>
    <w:rsid w:val="00F57059"/>
    <w:rsid w:val="00FA2B09"/>
    <w:rsid w:val="00FB6C31"/>
    <w:rsid w:val="00FD7F1E"/>
    <w:rsid w:val="00FF3340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95782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4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5</TotalTime>
  <Pages>5</Pages>
  <Words>667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Luca Santiago Rocha</cp:lastModifiedBy>
  <cp:revision>4</cp:revision>
  <cp:lastPrinted>2006-08-31T06:40:00Z</cp:lastPrinted>
  <dcterms:created xsi:type="dcterms:W3CDTF">2026-01-23T14:36:00Z</dcterms:created>
  <dcterms:modified xsi:type="dcterms:W3CDTF">2026-02-26T14:15:00Z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