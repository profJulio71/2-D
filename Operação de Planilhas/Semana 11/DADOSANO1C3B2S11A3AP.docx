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3C789DF5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48633D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48633D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66F5EA0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48633D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644D6C" w:rsidRPr="00644D6C">
        <w:rPr>
          <w:rFonts w:ascii="Poppins" w:hAnsi="Poppins" w:cs="Poppins"/>
          <w:b/>
          <w:bCs/>
          <w:noProof/>
          <w:sz w:val="32"/>
          <w:szCs w:val="32"/>
        </w:rPr>
        <w:t xml:space="preserve">onectar dados e </w:t>
      </w:r>
      <w:r w:rsidR="0048633D" w:rsidRPr="00644D6C">
        <w:rPr>
          <w:rFonts w:ascii="Poppins" w:hAnsi="Poppins" w:cs="Poppins"/>
          <w:b/>
          <w:bCs/>
          <w:noProof/>
          <w:sz w:val="32"/>
          <w:szCs w:val="32"/>
        </w:rPr>
        <w:t>mensage</w:t>
      </w:r>
      <w:r w:rsidR="0048633D">
        <w:rPr>
          <w:rFonts w:ascii="Poppins" w:hAnsi="Poppins" w:cs="Poppins"/>
          <w:b/>
          <w:bCs/>
          <w:noProof/>
          <w:sz w:val="32"/>
          <w:szCs w:val="32"/>
        </w:rPr>
        <w:t>ns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598E0FC5" w:rsidR="00E227A8" w:rsidRPr="002B09B4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2B09B4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4E6699BD" w14:textId="2D1423AB" w:rsidR="00B7553B" w:rsidRPr="002B09B4" w:rsidRDefault="00AA6258" w:rsidP="00E227A8">
      <w:pPr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Conectar os dados apresentados à mensagem principal e verificar a coerência da narrativa em um gráfico.</w:t>
      </w:r>
    </w:p>
    <w:p w14:paraId="1FBCE7C5" w14:textId="77777777" w:rsidR="00AA6258" w:rsidRPr="002B09B4" w:rsidRDefault="00AA6258" w:rsidP="00E227A8">
      <w:pPr>
        <w:rPr>
          <w:rFonts w:ascii="Poppins" w:hAnsi="Poppins" w:cs="Poppins"/>
          <w:noProof/>
          <w:sz w:val="32"/>
          <w:szCs w:val="32"/>
        </w:rPr>
      </w:pPr>
    </w:p>
    <w:p w14:paraId="0ED21B0B" w14:textId="39FFDBC6" w:rsidR="00E227A8" w:rsidRPr="002B09B4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B09B4"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48633D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2B09B4"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Pr="002B09B4" w:rsidRDefault="00E227A8" w:rsidP="00D40333">
      <w:pPr>
        <w:jc w:val="both"/>
        <w:rPr>
          <w:rFonts w:ascii="Poppins" w:hAnsi="Poppins" w:cs="Poppins"/>
          <w:noProof/>
        </w:rPr>
      </w:pPr>
    </w:p>
    <w:p w14:paraId="3EEDA2C6" w14:textId="1A013CDE" w:rsidR="00AD5D70" w:rsidRDefault="007F40BF" w:rsidP="007F40BF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Na aula anterior, vocês organizaram a leitura dos dados, cuidando do título inicial e da ordem das informações.</w:t>
      </w:r>
      <w:r w:rsidR="00AD5D70">
        <w:rPr>
          <w:rFonts w:ascii="Poppins" w:hAnsi="Poppins" w:cs="Poppins"/>
          <w:noProof/>
        </w:rPr>
        <w:t xml:space="preserve"> </w:t>
      </w:r>
      <w:r w:rsidRPr="002B09B4">
        <w:rPr>
          <w:rFonts w:ascii="Poppins" w:hAnsi="Poppins" w:cs="Poppins"/>
          <w:noProof/>
        </w:rPr>
        <w:t>Agora, o próximo passo é transformar os dados em uma mensagem clara.</w:t>
      </w:r>
      <w:r w:rsidR="0048633D">
        <w:rPr>
          <w:rFonts w:ascii="Poppins" w:hAnsi="Poppins" w:cs="Poppins"/>
          <w:noProof/>
        </w:rPr>
        <w:t xml:space="preserve"> </w:t>
      </w:r>
    </w:p>
    <w:p w14:paraId="75F4D625" w14:textId="77777777" w:rsidR="00AD5D70" w:rsidRPr="002B09B4" w:rsidRDefault="00AD5D70" w:rsidP="007F40BF">
      <w:pPr>
        <w:jc w:val="both"/>
        <w:rPr>
          <w:rFonts w:ascii="Poppins" w:hAnsi="Poppins" w:cs="Poppins"/>
          <w:noProof/>
        </w:rPr>
      </w:pPr>
    </w:p>
    <w:p w14:paraId="23061CDE" w14:textId="3C88C0FA" w:rsidR="007F40BF" w:rsidRPr="002B09B4" w:rsidRDefault="007F40BF" w:rsidP="007F40BF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Conectar dados e mensage</w:t>
      </w:r>
      <w:r w:rsidR="0048633D">
        <w:rPr>
          <w:rFonts w:ascii="Poppins" w:hAnsi="Poppins" w:cs="Poppins"/>
          <w:noProof/>
        </w:rPr>
        <w:t>ns</w:t>
      </w:r>
      <w:r w:rsidRPr="002B09B4">
        <w:rPr>
          <w:rFonts w:ascii="Poppins" w:hAnsi="Poppins" w:cs="Poppins"/>
          <w:noProof/>
        </w:rPr>
        <w:t xml:space="preserve"> significa explicar, com poucas palavras, o que os dados mostram, sem exagerar e sem acrescentar informações que não aparecem no gráfico.</w:t>
      </w:r>
    </w:p>
    <w:p w14:paraId="790143AE" w14:textId="77777777" w:rsidR="007F40BF" w:rsidRPr="002B09B4" w:rsidRDefault="007F40BF" w:rsidP="007F40BF">
      <w:pPr>
        <w:jc w:val="both"/>
        <w:rPr>
          <w:rFonts w:ascii="Poppins" w:hAnsi="Poppins" w:cs="Poppins"/>
          <w:noProof/>
        </w:rPr>
      </w:pPr>
    </w:p>
    <w:p w14:paraId="3C8E3356" w14:textId="656016BA" w:rsidR="007F40BF" w:rsidRPr="002B09B4" w:rsidRDefault="007F40BF" w:rsidP="007F40BF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Além disso, a mensagem precisa ser coerente.</w:t>
      </w:r>
      <w:r w:rsidR="0048633D">
        <w:rPr>
          <w:rFonts w:ascii="Poppins" w:hAnsi="Poppins" w:cs="Poppins"/>
          <w:noProof/>
        </w:rPr>
        <w:t xml:space="preserve"> </w:t>
      </w:r>
      <w:r w:rsidRPr="002B09B4">
        <w:rPr>
          <w:rFonts w:ascii="Poppins" w:hAnsi="Poppins" w:cs="Poppins"/>
          <w:noProof/>
        </w:rPr>
        <w:t>Isso quer dizer que:</w:t>
      </w:r>
    </w:p>
    <w:p w14:paraId="3654370B" w14:textId="77777777" w:rsidR="007F40BF" w:rsidRPr="002B09B4" w:rsidRDefault="007F40BF" w:rsidP="007F40BF">
      <w:pPr>
        <w:numPr>
          <w:ilvl w:val="0"/>
          <w:numId w:val="15"/>
        </w:num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a mensagem deve estar de acordo com os dados;</w:t>
      </w:r>
    </w:p>
    <w:p w14:paraId="57D081CD" w14:textId="77777777" w:rsidR="007F40BF" w:rsidRPr="002B09B4" w:rsidRDefault="007F40BF" w:rsidP="007F40BF">
      <w:pPr>
        <w:numPr>
          <w:ilvl w:val="0"/>
          <w:numId w:val="15"/>
        </w:num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não pode afirmar algo que o gráfico não mostra;</w:t>
      </w:r>
    </w:p>
    <w:p w14:paraId="75108962" w14:textId="77777777" w:rsidR="007F40BF" w:rsidRPr="002B09B4" w:rsidRDefault="007F40BF" w:rsidP="007F40BF">
      <w:pPr>
        <w:numPr>
          <w:ilvl w:val="0"/>
          <w:numId w:val="15"/>
        </w:num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não deve contradizer a leitura feita anteriormente.</w:t>
      </w:r>
    </w:p>
    <w:p w14:paraId="1E7258B9" w14:textId="77777777" w:rsidR="007F40BF" w:rsidRPr="002B09B4" w:rsidRDefault="007F40BF" w:rsidP="007F40BF">
      <w:pPr>
        <w:jc w:val="both"/>
        <w:rPr>
          <w:rFonts w:ascii="Poppins" w:hAnsi="Poppins" w:cs="Poppins"/>
          <w:b/>
          <w:bCs/>
          <w:noProof/>
        </w:rPr>
      </w:pPr>
    </w:p>
    <w:p w14:paraId="167374BB" w14:textId="3254CA98" w:rsidR="007F40BF" w:rsidRPr="002B09B4" w:rsidRDefault="007F40BF" w:rsidP="007F40BF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>Ideia-chave</w:t>
      </w:r>
      <w:r w:rsidRPr="002B09B4">
        <w:rPr>
          <w:rFonts w:ascii="Poppins" w:hAnsi="Poppins" w:cs="Poppins"/>
          <w:noProof/>
        </w:rPr>
        <w:br/>
      </w:r>
      <w:r w:rsidRPr="002B09B4">
        <w:rPr>
          <w:rFonts w:ascii="Poppins" w:hAnsi="Poppins" w:cs="Poppins"/>
          <w:i/>
          <w:iCs/>
          <w:noProof/>
        </w:rPr>
        <w:t>Uma boa mensagem nasce dos dados e respeita aquilo que foi apresentado no gráfico.</w:t>
      </w:r>
    </w:p>
    <w:p w14:paraId="1C16012C" w14:textId="77777777" w:rsidR="00D72997" w:rsidRPr="002B09B4" w:rsidRDefault="00D72997" w:rsidP="007F40BF">
      <w:pPr>
        <w:jc w:val="both"/>
        <w:rPr>
          <w:rFonts w:ascii="Poppins" w:hAnsi="Poppins" w:cs="Poppins"/>
          <w:noProof/>
        </w:rPr>
      </w:pPr>
    </w:p>
    <w:p w14:paraId="410F9D5A" w14:textId="77777777" w:rsidR="00B844C5" w:rsidRPr="002B09B4" w:rsidRDefault="00B844C5" w:rsidP="007F40BF">
      <w:pPr>
        <w:jc w:val="both"/>
        <w:rPr>
          <w:rFonts w:ascii="Poppins" w:hAnsi="Poppins" w:cs="Poppins"/>
          <w:noProof/>
        </w:rPr>
      </w:pPr>
    </w:p>
    <w:p w14:paraId="770736CD" w14:textId="77777777" w:rsidR="00165BE7" w:rsidRPr="002B09B4" w:rsidRDefault="00165BE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B09B4"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1C70D322" w14:textId="516A5337" w:rsidR="00B844C5" w:rsidRDefault="00B844C5" w:rsidP="00B844C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B09B4">
        <w:rPr>
          <w:rFonts w:ascii="Poppins" w:hAnsi="Poppins" w:cs="Poppins"/>
          <w:b/>
          <w:bCs/>
          <w:noProof/>
          <w:sz w:val="32"/>
          <w:szCs w:val="32"/>
        </w:rPr>
        <w:lastRenderedPageBreak/>
        <w:t>Contexto da atividade</w:t>
      </w:r>
    </w:p>
    <w:p w14:paraId="362D4CA9" w14:textId="77777777" w:rsidR="002B09B4" w:rsidRPr="002B09B4" w:rsidRDefault="002B09B4" w:rsidP="00B844C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DA7EB2A" w14:textId="64FA0CA2" w:rsidR="00CE0C5D" w:rsidRPr="002B09B4" w:rsidRDefault="00CE0C5D" w:rsidP="00CE0C5D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Você e seu colega continuam trabalhando no </w:t>
      </w:r>
      <w:r w:rsidRPr="002B09B4">
        <w:rPr>
          <w:rFonts w:ascii="Poppins" w:hAnsi="Poppins" w:cs="Poppins"/>
          <w:b/>
          <w:bCs/>
          <w:noProof/>
        </w:rPr>
        <w:t>relatório de desempenho da empresa de e-commerce</w:t>
      </w:r>
      <w:r w:rsidRPr="002B09B4">
        <w:rPr>
          <w:rFonts w:ascii="Poppins" w:hAnsi="Poppins" w:cs="Poppins"/>
          <w:noProof/>
        </w:rPr>
        <w:t>.</w:t>
      </w:r>
      <w:r w:rsidR="0048633D">
        <w:rPr>
          <w:rFonts w:ascii="Poppins" w:hAnsi="Poppins" w:cs="Poppins"/>
          <w:noProof/>
        </w:rPr>
        <w:t xml:space="preserve"> </w:t>
      </w:r>
      <w:r w:rsidRPr="002B09B4">
        <w:rPr>
          <w:rFonts w:ascii="Poppins" w:hAnsi="Poppins" w:cs="Poppins"/>
          <w:noProof/>
        </w:rPr>
        <w:t xml:space="preserve">Após organizar a leitura dos dados na </w:t>
      </w:r>
      <w:r w:rsidR="0048633D">
        <w:rPr>
          <w:rFonts w:ascii="Poppins" w:hAnsi="Poppins" w:cs="Poppins"/>
          <w:noProof/>
        </w:rPr>
        <w:t>a</w:t>
      </w:r>
      <w:r w:rsidR="0048633D" w:rsidRPr="002B09B4">
        <w:rPr>
          <w:rFonts w:ascii="Poppins" w:hAnsi="Poppins" w:cs="Poppins"/>
          <w:noProof/>
        </w:rPr>
        <w:t xml:space="preserve">ula </w:t>
      </w:r>
      <w:r w:rsidRPr="002B09B4">
        <w:rPr>
          <w:rFonts w:ascii="Poppins" w:hAnsi="Poppins" w:cs="Poppins"/>
          <w:noProof/>
        </w:rPr>
        <w:t>2, a gerência solicitou:</w:t>
      </w:r>
    </w:p>
    <w:p w14:paraId="539BF9FD" w14:textId="77777777" w:rsidR="00CE0C5D" w:rsidRPr="002B09B4" w:rsidRDefault="00CE0C5D" w:rsidP="00CE0C5D">
      <w:pPr>
        <w:jc w:val="both"/>
        <w:rPr>
          <w:rFonts w:ascii="Poppins" w:hAnsi="Poppins" w:cs="Poppins"/>
          <w:noProof/>
        </w:rPr>
      </w:pPr>
    </w:p>
    <w:p w14:paraId="5DF59B19" w14:textId="7AFCE9A3" w:rsidR="00CE0C5D" w:rsidRPr="002B09B4" w:rsidRDefault="00CE0C5D" w:rsidP="00CE0C5D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“Ok, já entendi os dados. Qual é a mensagem principal que esse gráfico comunica?”</w:t>
      </w:r>
    </w:p>
    <w:p w14:paraId="1C250967" w14:textId="77777777" w:rsidR="00CE0C5D" w:rsidRPr="002B09B4" w:rsidRDefault="00CE0C5D" w:rsidP="00CE0C5D">
      <w:pPr>
        <w:jc w:val="both"/>
        <w:rPr>
          <w:rFonts w:ascii="Poppins" w:hAnsi="Poppins" w:cs="Poppins"/>
          <w:noProof/>
        </w:rPr>
      </w:pPr>
    </w:p>
    <w:p w14:paraId="324BFD34" w14:textId="77777777" w:rsidR="00CE0C5D" w:rsidRPr="002B09B4" w:rsidRDefault="00CE0C5D" w:rsidP="00CE0C5D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A tarefa da equipe é </w:t>
      </w:r>
      <w:r w:rsidRPr="002B09B4">
        <w:rPr>
          <w:rFonts w:ascii="Poppins" w:hAnsi="Poppins" w:cs="Poppins"/>
          <w:b/>
          <w:bCs/>
          <w:noProof/>
        </w:rPr>
        <w:t>finalizar o gráfico e escrever a mensagem principal</w:t>
      </w:r>
      <w:r w:rsidRPr="002B09B4">
        <w:rPr>
          <w:rFonts w:ascii="Poppins" w:hAnsi="Poppins" w:cs="Poppins"/>
          <w:noProof/>
        </w:rPr>
        <w:t xml:space="preserve">, garantindo que ela seja </w:t>
      </w:r>
      <w:r w:rsidRPr="002B09B4">
        <w:rPr>
          <w:rFonts w:ascii="Poppins" w:hAnsi="Poppins" w:cs="Poppins"/>
          <w:b/>
          <w:bCs/>
          <w:noProof/>
        </w:rPr>
        <w:t>clara, objetiva e coerente</w:t>
      </w:r>
      <w:r w:rsidRPr="002B09B4">
        <w:rPr>
          <w:rFonts w:ascii="Poppins" w:hAnsi="Poppins" w:cs="Poppins"/>
          <w:noProof/>
        </w:rPr>
        <w:t xml:space="preserve"> com os dados apresentados.</w:t>
      </w:r>
    </w:p>
    <w:p w14:paraId="72895202" w14:textId="74AD327C" w:rsidR="00B844C5" w:rsidRPr="002B09B4" w:rsidRDefault="00B844C5" w:rsidP="00CE0C5D">
      <w:pPr>
        <w:rPr>
          <w:rFonts w:ascii="Poppins" w:hAnsi="Poppins" w:cs="Poppins"/>
          <w:noProof/>
        </w:rPr>
      </w:pPr>
    </w:p>
    <w:p w14:paraId="29056535" w14:textId="54AA98D9" w:rsidR="00EC13C3" w:rsidRPr="002B09B4" w:rsidRDefault="00EC13C3" w:rsidP="00CE0C5D">
      <w:pPr>
        <w:rPr>
          <w:rFonts w:ascii="Poppins" w:hAnsi="Poppins" w:cs="Poppins"/>
          <w:b/>
          <w:bCs/>
          <w:noProof/>
        </w:rPr>
      </w:pPr>
      <w:r w:rsidRPr="002B09B4">
        <w:rPr>
          <w:rFonts w:ascii="Poppins" w:hAnsi="Poppins" w:cs="Poppins"/>
          <w:b/>
          <w:bCs/>
          <w:noProof/>
        </w:rPr>
        <w:t>Dados para análise</w:t>
      </w:r>
    </w:p>
    <w:p w14:paraId="07CF46E2" w14:textId="53622F26" w:rsidR="00EC13C3" w:rsidRPr="002B09B4" w:rsidRDefault="00EC13C3" w:rsidP="00EC13C3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Com base nas decisões tomadas na </w:t>
      </w:r>
      <w:r w:rsidR="0048633D">
        <w:rPr>
          <w:rFonts w:ascii="Poppins" w:hAnsi="Poppins" w:cs="Poppins"/>
          <w:noProof/>
        </w:rPr>
        <w:t>a</w:t>
      </w:r>
      <w:r w:rsidR="0048633D" w:rsidRPr="002B09B4">
        <w:rPr>
          <w:rFonts w:ascii="Poppins" w:hAnsi="Poppins" w:cs="Poppins"/>
          <w:noProof/>
        </w:rPr>
        <w:t xml:space="preserve">ula </w:t>
      </w:r>
      <w:r w:rsidRPr="002B09B4">
        <w:rPr>
          <w:rFonts w:ascii="Poppins" w:hAnsi="Poppins" w:cs="Poppins"/>
          <w:noProof/>
        </w:rPr>
        <w:t xml:space="preserve">2, a equipe organizou os meses em </w:t>
      </w:r>
      <w:r w:rsidRPr="002B09B4">
        <w:rPr>
          <w:rFonts w:ascii="Poppins" w:hAnsi="Poppins" w:cs="Poppins"/>
          <w:b/>
          <w:bCs/>
          <w:noProof/>
        </w:rPr>
        <w:t>ordem cronológica</w:t>
      </w:r>
      <w:r w:rsidRPr="002B09B4">
        <w:rPr>
          <w:rFonts w:ascii="Poppins" w:hAnsi="Poppins" w:cs="Poppins"/>
          <w:noProof/>
        </w:rPr>
        <w:t xml:space="preserve"> e definiu um </w:t>
      </w:r>
      <w:r w:rsidRPr="002B09B4">
        <w:rPr>
          <w:rFonts w:ascii="Poppins" w:hAnsi="Poppins" w:cs="Poppins"/>
          <w:b/>
          <w:bCs/>
          <w:noProof/>
        </w:rPr>
        <w:t>título inicial neutro</w:t>
      </w:r>
      <w:r w:rsidRPr="002B09B4">
        <w:rPr>
          <w:rFonts w:ascii="Poppins" w:hAnsi="Poppins" w:cs="Poppins"/>
          <w:noProof/>
        </w:rPr>
        <w:t>.</w:t>
      </w:r>
      <w:r w:rsidR="0048633D">
        <w:rPr>
          <w:rFonts w:ascii="Poppins" w:hAnsi="Poppins" w:cs="Poppins"/>
          <w:noProof/>
        </w:rPr>
        <w:t xml:space="preserve"> </w:t>
      </w:r>
      <w:r w:rsidRPr="002B09B4">
        <w:rPr>
          <w:rFonts w:ascii="Poppins" w:hAnsi="Poppins" w:cs="Poppins"/>
          <w:noProof/>
        </w:rPr>
        <w:t xml:space="preserve">Agora, o gráfico está pronto para receber a </w:t>
      </w:r>
      <w:r w:rsidRPr="002B09B4">
        <w:rPr>
          <w:rFonts w:ascii="Poppins" w:hAnsi="Poppins" w:cs="Poppins"/>
          <w:b/>
          <w:bCs/>
          <w:noProof/>
        </w:rPr>
        <w:t>mensagem final</w:t>
      </w:r>
      <w:r w:rsidRPr="002B09B4">
        <w:rPr>
          <w:rFonts w:ascii="Poppins" w:hAnsi="Poppins" w:cs="Poppins"/>
          <w:noProof/>
        </w:rPr>
        <w:t>.</w:t>
      </w:r>
    </w:p>
    <w:p w14:paraId="6BFC2EC2" w14:textId="78B7B93D" w:rsidR="00BD4C6F" w:rsidRPr="002B09B4" w:rsidRDefault="00BD4C6F" w:rsidP="00BD4C6F">
      <w:pPr>
        <w:pStyle w:val="NormalWeb"/>
        <w:rPr>
          <w:rFonts w:ascii="Poppins" w:hAnsi="Poppins" w:cs="Poppins"/>
          <w:sz w:val="18"/>
          <w:szCs w:val="18"/>
        </w:rPr>
      </w:pPr>
      <w:r w:rsidRPr="002B09B4">
        <w:rPr>
          <w:rFonts w:ascii="Poppins" w:hAnsi="Poppins" w:cs="Poppins"/>
          <w:sz w:val="18"/>
          <w:szCs w:val="18"/>
        </w:rPr>
        <w:t xml:space="preserve">                                                                                                                        Situação fictícia produzida pela SEDUC-SP</w:t>
      </w:r>
      <w:r w:rsidR="0048633D">
        <w:rPr>
          <w:rFonts w:ascii="Poppins" w:hAnsi="Poppins" w:cs="Poppins"/>
          <w:sz w:val="18"/>
          <w:szCs w:val="18"/>
        </w:rPr>
        <w:t>.</w:t>
      </w:r>
    </w:p>
    <w:p w14:paraId="6F08266C" w14:textId="77777777" w:rsidR="00D36D51" w:rsidRPr="002B09B4" w:rsidRDefault="00D36D51" w:rsidP="00EC13C3">
      <w:pPr>
        <w:jc w:val="both"/>
        <w:rPr>
          <w:rFonts w:ascii="Poppins" w:hAnsi="Poppins" w:cs="Poppins"/>
          <w:noProof/>
        </w:rPr>
      </w:pPr>
    </w:p>
    <w:p w14:paraId="5464EC06" w14:textId="561ABA1F" w:rsidR="00D36D51" w:rsidRPr="002B09B4" w:rsidRDefault="00E2665A" w:rsidP="00EC13C3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drawing>
          <wp:inline distT="0" distB="0" distL="0" distR="0" wp14:anchorId="5A632315" wp14:editId="7B5AF8DA">
            <wp:extent cx="6120765" cy="2678430"/>
            <wp:effectExtent l="0" t="0" r="0" b="7620"/>
            <wp:docPr id="138644938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9382" name="Imagem 1" descr="Gráfico, Gráfico de barr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EFC" w14:textId="1AC5DDC8" w:rsidR="00207A4A" w:rsidRPr="002B09B4" w:rsidRDefault="00207A4A" w:rsidP="00207A4A">
      <w:pPr>
        <w:jc w:val="both"/>
        <w:rPr>
          <w:rFonts w:ascii="Poppins" w:hAnsi="Poppins" w:cs="Poppins"/>
          <w:sz w:val="18"/>
          <w:szCs w:val="18"/>
        </w:rPr>
      </w:pPr>
      <w:r w:rsidRPr="002B09B4">
        <w:rPr>
          <w:rFonts w:ascii="Poppins" w:hAnsi="Poppins" w:cs="Poppins"/>
          <w:sz w:val="18"/>
          <w:szCs w:val="18"/>
        </w:rPr>
        <w:t xml:space="preserve">Produzido pela SEDUC-SP com a ferramenta Python </w:t>
      </w:r>
      <w:proofErr w:type="spellStart"/>
      <w:r w:rsidR="00A747CB" w:rsidRPr="00A747CB">
        <w:rPr>
          <w:rFonts w:ascii="Poppins" w:hAnsi="Poppins" w:cs="Poppins"/>
          <w:sz w:val="18"/>
          <w:szCs w:val="18"/>
        </w:rPr>
        <w:t>Matplotlib</w:t>
      </w:r>
      <w:proofErr w:type="spellEnd"/>
      <w:r w:rsidR="0048633D">
        <w:rPr>
          <w:rFonts w:ascii="Poppins" w:hAnsi="Poppins" w:cs="Poppins"/>
          <w:sz w:val="18"/>
          <w:szCs w:val="18"/>
        </w:rPr>
        <w:t>.</w:t>
      </w:r>
    </w:p>
    <w:p w14:paraId="26019526" w14:textId="77777777" w:rsidR="00821C88" w:rsidRPr="002B09B4" w:rsidRDefault="00821C88" w:rsidP="00EC13C3">
      <w:pPr>
        <w:jc w:val="both"/>
        <w:rPr>
          <w:rFonts w:ascii="Poppins" w:hAnsi="Poppins" w:cs="Poppins"/>
          <w:noProof/>
        </w:rPr>
      </w:pPr>
    </w:p>
    <w:p w14:paraId="4D1BC4D6" w14:textId="77777777" w:rsidR="002B09B4" w:rsidRDefault="002B09B4" w:rsidP="00821C88">
      <w:pPr>
        <w:jc w:val="both"/>
        <w:rPr>
          <w:rFonts w:ascii="Poppins" w:hAnsi="Poppins" w:cs="Poppins"/>
          <w:b/>
          <w:bCs/>
          <w:noProof/>
        </w:rPr>
      </w:pPr>
    </w:p>
    <w:p w14:paraId="166DAF48" w14:textId="77777777" w:rsidR="0048633D" w:rsidRDefault="0048633D" w:rsidP="00821C88">
      <w:pPr>
        <w:jc w:val="both"/>
        <w:rPr>
          <w:rFonts w:ascii="Poppins" w:hAnsi="Poppins" w:cs="Poppins"/>
          <w:b/>
          <w:bCs/>
          <w:noProof/>
        </w:rPr>
      </w:pPr>
    </w:p>
    <w:p w14:paraId="352AA630" w14:textId="77777777" w:rsidR="0048633D" w:rsidRDefault="0048633D" w:rsidP="00821C88">
      <w:pPr>
        <w:jc w:val="both"/>
        <w:rPr>
          <w:rFonts w:ascii="Poppins" w:hAnsi="Poppins" w:cs="Poppins"/>
          <w:b/>
          <w:bCs/>
          <w:noProof/>
        </w:rPr>
      </w:pPr>
    </w:p>
    <w:p w14:paraId="721590B1" w14:textId="02E2AD37" w:rsidR="00821C88" w:rsidRPr="002B09B4" w:rsidRDefault="00821C88" w:rsidP="00821C88">
      <w:pPr>
        <w:jc w:val="both"/>
        <w:rPr>
          <w:rFonts w:ascii="Poppins" w:hAnsi="Poppins" w:cs="Poppins"/>
          <w:b/>
          <w:bCs/>
          <w:noProof/>
        </w:rPr>
      </w:pPr>
      <w:r w:rsidRPr="002B09B4">
        <w:rPr>
          <w:rFonts w:ascii="Poppins" w:hAnsi="Poppins" w:cs="Poppins"/>
          <w:b/>
          <w:bCs/>
          <w:noProof/>
        </w:rPr>
        <w:lastRenderedPageBreak/>
        <w:t>Atividade prática</w:t>
      </w:r>
    </w:p>
    <w:p w14:paraId="405CD6F4" w14:textId="3C825677" w:rsidR="00821C88" w:rsidRPr="002B09B4" w:rsidRDefault="00821C88" w:rsidP="00821C88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Agora, em </w:t>
      </w:r>
      <w:r w:rsidRPr="002B09B4">
        <w:rPr>
          <w:rFonts w:ascii="Poppins" w:hAnsi="Poppins" w:cs="Poppins"/>
          <w:b/>
          <w:bCs/>
          <w:noProof/>
        </w:rPr>
        <w:t>dupla</w:t>
      </w:r>
      <w:r w:rsidR="0048633D">
        <w:rPr>
          <w:rFonts w:ascii="Poppins" w:hAnsi="Poppins" w:cs="Poppins"/>
          <w:b/>
          <w:bCs/>
          <w:noProof/>
        </w:rPr>
        <w:t>s</w:t>
      </w:r>
      <w:r w:rsidRPr="002B09B4">
        <w:rPr>
          <w:rFonts w:ascii="Poppins" w:hAnsi="Poppins" w:cs="Poppins"/>
          <w:noProof/>
        </w:rPr>
        <w:t>, finalizem a narrativa do gráfico.</w:t>
      </w:r>
    </w:p>
    <w:p w14:paraId="3B928C5A" w14:textId="643A457F" w:rsidR="000C110D" w:rsidRPr="002B09B4" w:rsidRDefault="000C110D" w:rsidP="000C110D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>A entrega deverá ser feita no AVA</w:t>
      </w:r>
      <w:r w:rsidR="0048633D">
        <w:rPr>
          <w:rFonts w:ascii="Poppins" w:hAnsi="Poppins" w:cs="Poppins"/>
          <w:noProof/>
        </w:rPr>
        <w:t>,</w:t>
      </w:r>
      <w:r w:rsidRPr="002B09B4">
        <w:rPr>
          <w:rFonts w:ascii="Poppins" w:hAnsi="Poppins" w:cs="Poppins"/>
          <w:noProof/>
        </w:rPr>
        <w:t xml:space="preserve"> em um local indicado pelo professor.</w:t>
      </w:r>
    </w:p>
    <w:p w14:paraId="67BC84FF" w14:textId="77777777" w:rsidR="00083EAC" w:rsidRPr="002B09B4" w:rsidRDefault="00083EAC" w:rsidP="000C110D">
      <w:pPr>
        <w:jc w:val="both"/>
        <w:rPr>
          <w:rFonts w:ascii="Poppins" w:hAnsi="Poppins" w:cs="Poppins"/>
          <w:noProof/>
        </w:rPr>
      </w:pPr>
    </w:p>
    <w:p w14:paraId="6FDF5F29" w14:textId="77777777" w:rsidR="000C110D" w:rsidRPr="002B09B4" w:rsidRDefault="000C110D" w:rsidP="007E674E">
      <w:pPr>
        <w:jc w:val="both"/>
        <w:rPr>
          <w:rFonts w:ascii="Poppins" w:hAnsi="Poppins" w:cs="Poppins"/>
          <w:b/>
          <w:bCs/>
          <w:noProof/>
        </w:rPr>
      </w:pPr>
    </w:p>
    <w:p w14:paraId="23E2C79C" w14:textId="3B4A63B4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 xml:space="preserve">Questão 1: </w:t>
      </w:r>
      <w:r w:rsidR="00083EAC">
        <w:rPr>
          <w:rFonts w:ascii="Poppins" w:hAnsi="Poppins" w:cs="Poppins"/>
          <w:noProof/>
        </w:rPr>
        <w:t>o</w:t>
      </w:r>
      <w:r w:rsidR="00083EAC" w:rsidRPr="002B09B4">
        <w:rPr>
          <w:rFonts w:ascii="Poppins" w:hAnsi="Poppins" w:cs="Poppins"/>
          <w:noProof/>
        </w:rPr>
        <w:t xml:space="preserve">bserve </w:t>
      </w:r>
      <w:r w:rsidRPr="002B09B4">
        <w:rPr>
          <w:rFonts w:ascii="Poppins" w:hAnsi="Poppins" w:cs="Poppins"/>
          <w:noProof/>
        </w:rPr>
        <w:t xml:space="preserve">o gráfico final e escolha </w:t>
      </w:r>
      <w:r w:rsidRPr="002B09B4">
        <w:rPr>
          <w:rFonts w:ascii="Poppins" w:hAnsi="Poppins" w:cs="Poppins"/>
          <w:b/>
          <w:bCs/>
          <w:noProof/>
        </w:rPr>
        <w:t>UMA</w:t>
      </w:r>
      <w:r w:rsidRPr="002B09B4">
        <w:rPr>
          <w:rFonts w:ascii="Poppins" w:hAnsi="Poppins" w:cs="Poppins"/>
          <w:noProof/>
        </w:rPr>
        <w:t xml:space="preserve"> mensagem principal adequada para apresentar à gerência:</w:t>
      </w:r>
    </w:p>
    <w:p w14:paraId="523110F0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</w:p>
    <w:p w14:paraId="4E10704E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(A) </w:t>
      </w:r>
      <w:r w:rsidRPr="002B09B4">
        <w:rPr>
          <w:rFonts w:ascii="Poppins" w:hAnsi="Poppins" w:cs="Poppins"/>
          <w:i/>
          <w:iCs/>
          <w:noProof/>
        </w:rPr>
        <w:t>“Os pedidos aumentaram ao longo do ano.”</w:t>
      </w:r>
    </w:p>
    <w:p w14:paraId="67B148DC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(B) </w:t>
      </w:r>
      <w:r w:rsidRPr="002B09B4">
        <w:rPr>
          <w:rFonts w:ascii="Poppins" w:hAnsi="Poppins" w:cs="Poppins"/>
          <w:i/>
          <w:iCs/>
          <w:noProof/>
        </w:rPr>
        <w:t>“A empresa teve lucro no ano.”</w:t>
      </w:r>
    </w:p>
    <w:p w14:paraId="174508AD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(C) </w:t>
      </w:r>
      <w:r w:rsidRPr="002B09B4">
        <w:rPr>
          <w:rFonts w:ascii="Poppins" w:hAnsi="Poppins" w:cs="Poppins"/>
          <w:i/>
          <w:iCs/>
          <w:noProof/>
        </w:rPr>
        <w:t>“O crescimento foi causado por promoções.”</w:t>
      </w:r>
    </w:p>
    <w:p w14:paraId="6D224FD5" w14:textId="77777777" w:rsidR="007E674E" w:rsidRPr="002B09B4" w:rsidRDefault="007E674E" w:rsidP="007E674E">
      <w:pPr>
        <w:ind w:left="720"/>
        <w:jc w:val="both"/>
        <w:rPr>
          <w:rFonts w:ascii="Poppins" w:hAnsi="Poppins" w:cs="Poppins"/>
          <w:noProof/>
        </w:rPr>
      </w:pPr>
    </w:p>
    <w:p w14:paraId="2B14C7FF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>Marque a alternativa escolhida.</w:t>
      </w:r>
    </w:p>
    <w:p w14:paraId="4E6A85C6" w14:textId="368954AD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 xml:space="preserve">Justifique em </w:t>
      </w:r>
      <w:r w:rsidR="00083EAC">
        <w:rPr>
          <w:rFonts w:ascii="Poppins" w:hAnsi="Poppins" w:cs="Poppins"/>
          <w:b/>
          <w:bCs/>
          <w:noProof/>
        </w:rPr>
        <w:t>uma</w:t>
      </w:r>
      <w:r w:rsidRPr="002B09B4">
        <w:rPr>
          <w:rFonts w:ascii="Poppins" w:hAnsi="Poppins" w:cs="Poppins"/>
          <w:b/>
          <w:bCs/>
          <w:noProof/>
        </w:rPr>
        <w:t xml:space="preserve"> ou </w:t>
      </w:r>
      <w:r w:rsidR="00083EAC">
        <w:rPr>
          <w:rFonts w:ascii="Poppins" w:hAnsi="Poppins" w:cs="Poppins"/>
          <w:b/>
          <w:bCs/>
          <w:noProof/>
        </w:rPr>
        <w:t>duas</w:t>
      </w:r>
      <w:r w:rsidRPr="002B09B4">
        <w:rPr>
          <w:rFonts w:ascii="Poppins" w:hAnsi="Poppins" w:cs="Poppins"/>
          <w:b/>
          <w:bCs/>
          <w:noProof/>
        </w:rPr>
        <w:t xml:space="preserve"> frases</w:t>
      </w:r>
      <w:r w:rsidRPr="002B09B4">
        <w:rPr>
          <w:rFonts w:ascii="Poppins" w:hAnsi="Poppins" w:cs="Poppins"/>
          <w:noProof/>
        </w:rPr>
        <w:t xml:space="preserve"> por que essa mensagem pode ser afirmada a partir do gráfico.</w:t>
      </w:r>
    </w:p>
    <w:p w14:paraId="303697CF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</w:p>
    <w:p w14:paraId="679AEE38" w14:textId="5869497C" w:rsidR="007E674E" w:rsidRPr="002B09B4" w:rsidRDefault="007E674E" w:rsidP="007E674E">
      <w:pPr>
        <w:jc w:val="both"/>
        <w:rPr>
          <w:rFonts w:ascii="Poppins" w:hAnsi="Poppins" w:cs="Poppins"/>
          <w:noProof/>
        </w:rPr>
      </w:pPr>
    </w:p>
    <w:p w14:paraId="1CAA64EB" w14:textId="4D82484A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 xml:space="preserve">Questão 2: </w:t>
      </w:r>
      <w:r w:rsidR="00083EAC">
        <w:rPr>
          <w:rFonts w:ascii="Poppins" w:hAnsi="Poppins" w:cs="Poppins"/>
          <w:noProof/>
        </w:rPr>
        <w:t>a</w:t>
      </w:r>
      <w:r w:rsidR="00083EAC" w:rsidRPr="002B09B4">
        <w:rPr>
          <w:rFonts w:ascii="Poppins" w:hAnsi="Poppins" w:cs="Poppins"/>
          <w:noProof/>
        </w:rPr>
        <w:t xml:space="preserve">nalise </w:t>
      </w:r>
      <w:r w:rsidRPr="002B09B4">
        <w:rPr>
          <w:rFonts w:ascii="Poppins" w:hAnsi="Poppins" w:cs="Poppins"/>
          <w:noProof/>
        </w:rPr>
        <w:t xml:space="preserve">as mensagens abaixo e responda: qual mensagem </w:t>
      </w:r>
      <w:r w:rsidRPr="002B09B4">
        <w:rPr>
          <w:rFonts w:ascii="Poppins" w:hAnsi="Poppins" w:cs="Poppins"/>
          <w:b/>
          <w:bCs/>
          <w:noProof/>
        </w:rPr>
        <w:t>não é coerente</w:t>
      </w:r>
      <w:r w:rsidRPr="002B09B4">
        <w:rPr>
          <w:rFonts w:ascii="Poppins" w:hAnsi="Poppins" w:cs="Poppins"/>
          <w:noProof/>
        </w:rPr>
        <w:t xml:space="preserve"> com os dados apresentados no gráfico?</w:t>
      </w:r>
    </w:p>
    <w:p w14:paraId="77384E9C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</w:p>
    <w:p w14:paraId="4FEE3B06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(A) </w:t>
      </w:r>
      <w:r w:rsidRPr="002B09B4">
        <w:rPr>
          <w:rFonts w:ascii="Poppins" w:hAnsi="Poppins" w:cs="Poppins"/>
          <w:i/>
          <w:iCs/>
          <w:noProof/>
        </w:rPr>
        <w:t>“O volume de pedidos é maior no final do ano.”</w:t>
      </w:r>
    </w:p>
    <w:p w14:paraId="015B431B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(B) </w:t>
      </w:r>
      <w:r w:rsidRPr="002B09B4">
        <w:rPr>
          <w:rFonts w:ascii="Poppins" w:hAnsi="Poppins" w:cs="Poppins"/>
          <w:i/>
          <w:iCs/>
          <w:noProof/>
        </w:rPr>
        <w:t>“Os pedidos caíram continuamente durante todo o ano.”</w:t>
      </w:r>
    </w:p>
    <w:p w14:paraId="252A01D5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noProof/>
        </w:rPr>
        <w:t xml:space="preserve">(C) </w:t>
      </w:r>
      <w:r w:rsidRPr="002B09B4">
        <w:rPr>
          <w:rFonts w:ascii="Poppins" w:hAnsi="Poppins" w:cs="Poppins"/>
          <w:i/>
          <w:iCs/>
          <w:noProof/>
        </w:rPr>
        <w:t>“Há variação no número de pedidos ao longo dos meses.”</w:t>
      </w:r>
    </w:p>
    <w:p w14:paraId="7E677971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</w:p>
    <w:p w14:paraId="7163F6D7" w14:textId="77777777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>Marque a alternativa escolhida.</w:t>
      </w:r>
    </w:p>
    <w:p w14:paraId="5795037F" w14:textId="1A1C17C0" w:rsidR="007E674E" w:rsidRPr="002B09B4" w:rsidRDefault="007E674E" w:rsidP="007E674E">
      <w:pPr>
        <w:jc w:val="both"/>
        <w:rPr>
          <w:rFonts w:ascii="Poppins" w:hAnsi="Poppins" w:cs="Poppins"/>
          <w:noProof/>
        </w:rPr>
      </w:pPr>
      <w:r w:rsidRPr="002B09B4">
        <w:rPr>
          <w:rFonts w:ascii="Poppins" w:hAnsi="Poppins" w:cs="Poppins"/>
          <w:b/>
          <w:bCs/>
          <w:noProof/>
        </w:rPr>
        <w:t xml:space="preserve">Explique em </w:t>
      </w:r>
      <w:r w:rsidR="00083EAC">
        <w:rPr>
          <w:rFonts w:ascii="Poppins" w:hAnsi="Poppins" w:cs="Poppins"/>
          <w:b/>
          <w:bCs/>
          <w:noProof/>
        </w:rPr>
        <w:t>uma</w:t>
      </w:r>
      <w:r w:rsidRPr="002B09B4">
        <w:rPr>
          <w:rFonts w:ascii="Poppins" w:hAnsi="Poppins" w:cs="Poppins"/>
          <w:b/>
          <w:bCs/>
          <w:noProof/>
        </w:rPr>
        <w:t xml:space="preserve"> frase</w:t>
      </w:r>
      <w:r w:rsidRPr="002B09B4">
        <w:rPr>
          <w:rFonts w:ascii="Poppins" w:hAnsi="Poppins" w:cs="Poppins"/>
          <w:noProof/>
        </w:rPr>
        <w:t xml:space="preserve"> por que essa mensagem não combina com os dados.</w:t>
      </w:r>
    </w:p>
    <w:p w14:paraId="643C2FF9" w14:textId="77777777" w:rsidR="000C110D" w:rsidRDefault="000C110D" w:rsidP="007E674E">
      <w:pPr>
        <w:jc w:val="both"/>
        <w:rPr>
          <w:rFonts w:ascii="Poppins Light" w:hAnsi="Poppins Light" w:cs="Poppins Light"/>
          <w:noProof/>
        </w:rPr>
      </w:pPr>
    </w:p>
    <w:sectPr w:rsidR="000C110D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0074" w14:textId="77777777" w:rsidR="001155CC" w:rsidRDefault="001155CC">
      <w:r>
        <w:separator/>
      </w:r>
    </w:p>
  </w:endnote>
  <w:endnote w:type="continuationSeparator" w:id="0">
    <w:p w14:paraId="2A344FF7" w14:textId="77777777" w:rsidR="001155CC" w:rsidRDefault="001155CC">
      <w:r>
        <w:continuationSeparator/>
      </w:r>
    </w:p>
  </w:endnote>
  <w:endnote w:type="continuationNotice" w:id="1">
    <w:p w14:paraId="12F7BF4C" w14:textId="77777777" w:rsidR="001155CC" w:rsidRDefault="001155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8357396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 w:rsidRPr="009062D1">
              <w:rPr>
                <w:rFonts w:ascii="Poppins" w:hAnsi="Poppins" w:cs="Poppins"/>
                <w:sz w:val="20"/>
                <w:szCs w:val="20"/>
              </w:rPr>
              <w:t>STORYTELLING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 w:rsidR="00BB020F">
              <w:rPr>
                <w:rFonts w:ascii="Poppins" w:hAnsi="Poppins" w:cs="Poppins"/>
                <w:sz w:val="20"/>
                <w:szCs w:val="20"/>
              </w:rPr>
              <w:t xml:space="preserve"> 3</w:t>
            </w:r>
            <w:r w:rsidR="00BE1371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C637D" w14:textId="77777777" w:rsidR="001155CC" w:rsidRDefault="001155CC">
      <w:r>
        <w:separator/>
      </w:r>
    </w:p>
  </w:footnote>
  <w:footnote w:type="continuationSeparator" w:id="0">
    <w:p w14:paraId="21B07CE8" w14:textId="77777777" w:rsidR="001155CC" w:rsidRDefault="001155CC">
      <w:r>
        <w:continuationSeparator/>
      </w:r>
    </w:p>
  </w:footnote>
  <w:footnote w:type="continuationNotice" w:id="1">
    <w:p w14:paraId="4C12656C" w14:textId="77777777" w:rsidR="001155CC" w:rsidRDefault="001155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E2A"/>
    <w:multiLevelType w:val="multilevel"/>
    <w:tmpl w:val="E6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EE4"/>
    <w:multiLevelType w:val="multilevel"/>
    <w:tmpl w:val="5C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FA6"/>
    <w:multiLevelType w:val="multilevel"/>
    <w:tmpl w:val="BF9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06F6"/>
    <w:multiLevelType w:val="multilevel"/>
    <w:tmpl w:val="543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6CB3"/>
    <w:multiLevelType w:val="multilevel"/>
    <w:tmpl w:val="AA2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94A"/>
    <w:multiLevelType w:val="multilevel"/>
    <w:tmpl w:val="875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17D0"/>
    <w:multiLevelType w:val="hybridMultilevel"/>
    <w:tmpl w:val="5C405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71245"/>
    <w:multiLevelType w:val="multilevel"/>
    <w:tmpl w:val="429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0BD6"/>
    <w:multiLevelType w:val="multilevel"/>
    <w:tmpl w:val="67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26CBC"/>
    <w:multiLevelType w:val="multilevel"/>
    <w:tmpl w:val="833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486861"/>
    <w:multiLevelType w:val="multilevel"/>
    <w:tmpl w:val="45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A7EE2"/>
    <w:multiLevelType w:val="multilevel"/>
    <w:tmpl w:val="F6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019AD"/>
    <w:multiLevelType w:val="multilevel"/>
    <w:tmpl w:val="8E8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24A6C"/>
    <w:multiLevelType w:val="multilevel"/>
    <w:tmpl w:val="A50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556C6"/>
    <w:multiLevelType w:val="multilevel"/>
    <w:tmpl w:val="3FF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32820"/>
    <w:multiLevelType w:val="multilevel"/>
    <w:tmpl w:val="07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C1630"/>
    <w:multiLevelType w:val="multilevel"/>
    <w:tmpl w:val="E69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6"/>
  </w:num>
  <w:num w:numId="2" w16cid:durableId="1115713199">
    <w:abstractNumId w:val="7"/>
  </w:num>
  <w:num w:numId="3" w16cid:durableId="1821843517">
    <w:abstractNumId w:val="20"/>
  </w:num>
  <w:num w:numId="4" w16cid:durableId="1682665340">
    <w:abstractNumId w:val="12"/>
  </w:num>
  <w:num w:numId="5" w16cid:durableId="119737599">
    <w:abstractNumId w:val="11"/>
  </w:num>
  <w:num w:numId="6" w16cid:durableId="777408515">
    <w:abstractNumId w:val="9"/>
  </w:num>
  <w:num w:numId="7" w16cid:durableId="1291977252">
    <w:abstractNumId w:val="14"/>
  </w:num>
  <w:num w:numId="8" w16cid:durableId="1174803311">
    <w:abstractNumId w:val="1"/>
  </w:num>
  <w:num w:numId="9" w16cid:durableId="1154374965">
    <w:abstractNumId w:val="17"/>
  </w:num>
  <w:num w:numId="10" w16cid:durableId="1157186595">
    <w:abstractNumId w:val="2"/>
  </w:num>
  <w:num w:numId="11" w16cid:durableId="912131046">
    <w:abstractNumId w:val="0"/>
  </w:num>
  <w:num w:numId="12" w16cid:durableId="1460415185">
    <w:abstractNumId w:val="13"/>
  </w:num>
  <w:num w:numId="13" w16cid:durableId="1788743691">
    <w:abstractNumId w:val="18"/>
  </w:num>
  <w:num w:numId="14" w16cid:durableId="1210848788">
    <w:abstractNumId w:val="8"/>
  </w:num>
  <w:num w:numId="15" w16cid:durableId="18285738">
    <w:abstractNumId w:val="16"/>
  </w:num>
  <w:num w:numId="16" w16cid:durableId="361634482">
    <w:abstractNumId w:val="10"/>
  </w:num>
  <w:num w:numId="17" w16cid:durableId="75441267">
    <w:abstractNumId w:val="15"/>
  </w:num>
  <w:num w:numId="18" w16cid:durableId="409154083">
    <w:abstractNumId w:val="5"/>
  </w:num>
  <w:num w:numId="19" w16cid:durableId="1013340659">
    <w:abstractNumId w:val="4"/>
  </w:num>
  <w:num w:numId="20" w16cid:durableId="1012991936">
    <w:abstractNumId w:val="19"/>
  </w:num>
  <w:num w:numId="21" w16cid:durableId="1312086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5E8E"/>
    <w:rsid w:val="00010F37"/>
    <w:rsid w:val="000278D8"/>
    <w:rsid w:val="000649D5"/>
    <w:rsid w:val="00083EAC"/>
    <w:rsid w:val="00093C5A"/>
    <w:rsid w:val="000A4E65"/>
    <w:rsid w:val="000C110D"/>
    <w:rsid w:val="000C2B21"/>
    <w:rsid w:val="000C6619"/>
    <w:rsid w:val="000F7DE9"/>
    <w:rsid w:val="001155CC"/>
    <w:rsid w:val="00124756"/>
    <w:rsid w:val="001422C8"/>
    <w:rsid w:val="00160195"/>
    <w:rsid w:val="00165BE7"/>
    <w:rsid w:val="00177E21"/>
    <w:rsid w:val="001A2D86"/>
    <w:rsid w:val="001A32C9"/>
    <w:rsid w:val="001C335A"/>
    <w:rsid w:val="001D6482"/>
    <w:rsid w:val="001E7BC0"/>
    <w:rsid w:val="00207A4A"/>
    <w:rsid w:val="002344C7"/>
    <w:rsid w:val="002372B1"/>
    <w:rsid w:val="00252F67"/>
    <w:rsid w:val="00256D8D"/>
    <w:rsid w:val="002632D3"/>
    <w:rsid w:val="00264B6B"/>
    <w:rsid w:val="002879A2"/>
    <w:rsid w:val="002A082A"/>
    <w:rsid w:val="002A6788"/>
    <w:rsid w:val="002B09B4"/>
    <w:rsid w:val="002C6EC9"/>
    <w:rsid w:val="002D1A6D"/>
    <w:rsid w:val="002D51E3"/>
    <w:rsid w:val="002E1A70"/>
    <w:rsid w:val="002E6314"/>
    <w:rsid w:val="003009B4"/>
    <w:rsid w:val="003031BD"/>
    <w:rsid w:val="003039BE"/>
    <w:rsid w:val="0033616A"/>
    <w:rsid w:val="003365AE"/>
    <w:rsid w:val="00366815"/>
    <w:rsid w:val="00367C72"/>
    <w:rsid w:val="003A0745"/>
    <w:rsid w:val="003A76F2"/>
    <w:rsid w:val="003C032E"/>
    <w:rsid w:val="003D71CA"/>
    <w:rsid w:val="003F146C"/>
    <w:rsid w:val="00404C9A"/>
    <w:rsid w:val="00440176"/>
    <w:rsid w:val="00454835"/>
    <w:rsid w:val="00464B32"/>
    <w:rsid w:val="004811B6"/>
    <w:rsid w:val="0048633D"/>
    <w:rsid w:val="004901D3"/>
    <w:rsid w:val="00491C71"/>
    <w:rsid w:val="004B0105"/>
    <w:rsid w:val="004B66A3"/>
    <w:rsid w:val="004D3676"/>
    <w:rsid w:val="004E713D"/>
    <w:rsid w:val="0053605B"/>
    <w:rsid w:val="0054497C"/>
    <w:rsid w:val="0054587F"/>
    <w:rsid w:val="005517B2"/>
    <w:rsid w:val="00553CA2"/>
    <w:rsid w:val="00585F34"/>
    <w:rsid w:val="005A5A09"/>
    <w:rsid w:val="005A60E2"/>
    <w:rsid w:val="005B5C01"/>
    <w:rsid w:val="005D4A99"/>
    <w:rsid w:val="005E289D"/>
    <w:rsid w:val="005E4165"/>
    <w:rsid w:val="005F74BB"/>
    <w:rsid w:val="00602748"/>
    <w:rsid w:val="0060776C"/>
    <w:rsid w:val="00623543"/>
    <w:rsid w:val="0063273B"/>
    <w:rsid w:val="00644D6C"/>
    <w:rsid w:val="00676B29"/>
    <w:rsid w:val="0069182A"/>
    <w:rsid w:val="006B3AE9"/>
    <w:rsid w:val="006E2B56"/>
    <w:rsid w:val="007261C2"/>
    <w:rsid w:val="00742CB6"/>
    <w:rsid w:val="0076601A"/>
    <w:rsid w:val="007671B4"/>
    <w:rsid w:val="00773A8C"/>
    <w:rsid w:val="0078262D"/>
    <w:rsid w:val="007B6ABF"/>
    <w:rsid w:val="007D3747"/>
    <w:rsid w:val="007E674E"/>
    <w:rsid w:val="007F40BF"/>
    <w:rsid w:val="00801655"/>
    <w:rsid w:val="00814E58"/>
    <w:rsid w:val="00821C88"/>
    <w:rsid w:val="0083474B"/>
    <w:rsid w:val="00841D59"/>
    <w:rsid w:val="00851368"/>
    <w:rsid w:val="00871835"/>
    <w:rsid w:val="00885F67"/>
    <w:rsid w:val="008925A9"/>
    <w:rsid w:val="008B4C24"/>
    <w:rsid w:val="008C3552"/>
    <w:rsid w:val="008F775A"/>
    <w:rsid w:val="009062D1"/>
    <w:rsid w:val="0092769D"/>
    <w:rsid w:val="00943102"/>
    <w:rsid w:val="009467FE"/>
    <w:rsid w:val="00966015"/>
    <w:rsid w:val="0099239B"/>
    <w:rsid w:val="009B33B6"/>
    <w:rsid w:val="009C65FA"/>
    <w:rsid w:val="009C698F"/>
    <w:rsid w:val="00A25D73"/>
    <w:rsid w:val="00A54744"/>
    <w:rsid w:val="00A747CB"/>
    <w:rsid w:val="00A772FB"/>
    <w:rsid w:val="00AA60A0"/>
    <w:rsid w:val="00AA6258"/>
    <w:rsid w:val="00AD5D70"/>
    <w:rsid w:val="00AD78A6"/>
    <w:rsid w:val="00AF631F"/>
    <w:rsid w:val="00B40533"/>
    <w:rsid w:val="00B415B9"/>
    <w:rsid w:val="00B45591"/>
    <w:rsid w:val="00B55B9B"/>
    <w:rsid w:val="00B62659"/>
    <w:rsid w:val="00B655BA"/>
    <w:rsid w:val="00B73C85"/>
    <w:rsid w:val="00B7553B"/>
    <w:rsid w:val="00B844C5"/>
    <w:rsid w:val="00BA6A76"/>
    <w:rsid w:val="00BB020F"/>
    <w:rsid w:val="00BD4C6F"/>
    <w:rsid w:val="00BE1371"/>
    <w:rsid w:val="00BF72CB"/>
    <w:rsid w:val="00C11DF2"/>
    <w:rsid w:val="00C12E4A"/>
    <w:rsid w:val="00C42339"/>
    <w:rsid w:val="00C4723D"/>
    <w:rsid w:val="00C6070E"/>
    <w:rsid w:val="00C62CE1"/>
    <w:rsid w:val="00C935C2"/>
    <w:rsid w:val="00CA4523"/>
    <w:rsid w:val="00CB61F3"/>
    <w:rsid w:val="00CC04CA"/>
    <w:rsid w:val="00CC2A45"/>
    <w:rsid w:val="00CE0C5D"/>
    <w:rsid w:val="00CF76E4"/>
    <w:rsid w:val="00D03B93"/>
    <w:rsid w:val="00D05B9C"/>
    <w:rsid w:val="00D30372"/>
    <w:rsid w:val="00D36D51"/>
    <w:rsid w:val="00D37DB9"/>
    <w:rsid w:val="00D40333"/>
    <w:rsid w:val="00D553AB"/>
    <w:rsid w:val="00D55971"/>
    <w:rsid w:val="00D5601B"/>
    <w:rsid w:val="00D610CE"/>
    <w:rsid w:val="00D61A8F"/>
    <w:rsid w:val="00D72997"/>
    <w:rsid w:val="00DD5204"/>
    <w:rsid w:val="00DE0C0D"/>
    <w:rsid w:val="00E10D86"/>
    <w:rsid w:val="00E227A8"/>
    <w:rsid w:val="00E2665A"/>
    <w:rsid w:val="00E362F1"/>
    <w:rsid w:val="00E400A6"/>
    <w:rsid w:val="00E43E18"/>
    <w:rsid w:val="00E45D1D"/>
    <w:rsid w:val="00E71901"/>
    <w:rsid w:val="00E73E76"/>
    <w:rsid w:val="00E77AF3"/>
    <w:rsid w:val="00EA3B37"/>
    <w:rsid w:val="00EC13C3"/>
    <w:rsid w:val="00EC5395"/>
    <w:rsid w:val="00EF47B1"/>
    <w:rsid w:val="00EF4AFE"/>
    <w:rsid w:val="00F044D7"/>
    <w:rsid w:val="00F472E5"/>
    <w:rsid w:val="00F51FEF"/>
    <w:rsid w:val="00F52AA0"/>
    <w:rsid w:val="00F57059"/>
    <w:rsid w:val="00FA2B09"/>
    <w:rsid w:val="00FB797B"/>
    <w:rsid w:val="00FB7C1C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D4C6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</TotalTime>
  <Pages>3</Pages>
  <Words>429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4</cp:revision>
  <cp:lastPrinted>2006-08-31T06:40:00Z</cp:lastPrinted>
  <dcterms:created xsi:type="dcterms:W3CDTF">2026-01-23T15:00:00Z</dcterms:created>
  <dcterms:modified xsi:type="dcterms:W3CDTF">2026-02-26T14:16:00Z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