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031418" w:rsidRDefault="0060776C" w:rsidP="003D235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031418">
        <w:rPr>
          <w:rFonts w:ascii="Poppins" w:hAnsi="Poppins" w:cs="Poppins"/>
          <w:bCs/>
          <w:szCs w:val="32"/>
        </w:rPr>
        <w:t xml:space="preserve">Roteiro de </w:t>
      </w:r>
      <w:r w:rsidR="00E227A8" w:rsidRPr="00031418">
        <w:rPr>
          <w:rFonts w:ascii="Poppins" w:hAnsi="Poppins" w:cs="Poppins"/>
          <w:bCs/>
          <w:szCs w:val="32"/>
        </w:rPr>
        <w:t xml:space="preserve">Atividade </w:t>
      </w:r>
      <w:r w:rsidRPr="00031418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031418" w:rsidRDefault="00814E58" w:rsidP="003D2352">
      <w:pPr>
        <w:jc w:val="both"/>
        <w:rPr>
          <w:rFonts w:ascii="Poppins" w:hAnsi="Poppins" w:cs="Poppins"/>
        </w:rPr>
      </w:pPr>
    </w:p>
    <w:p w14:paraId="3859BC60" w14:textId="7A01095D" w:rsidR="00E227A8" w:rsidRPr="00031418" w:rsidRDefault="00E227A8" w:rsidP="003D2352">
      <w:pPr>
        <w:pStyle w:val="Ttulo9"/>
        <w:spacing w:line="288" w:lineRule="auto"/>
        <w:ind w:left="425" w:hanging="425"/>
        <w:jc w:val="both"/>
        <w:rPr>
          <w:rFonts w:ascii="Poppins" w:hAnsi="Poppins" w:cs="Poppins"/>
          <w:b w:val="0"/>
          <w:sz w:val="24"/>
          <w:szCs w:val="16"/>
        </w:rPr>
      </w:pPr>
      <w:r w:rsidRPr="00031418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031418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031418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031418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031418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031418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031418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031418">
        <w:rPr>
          <w:rFonts w:ascii="Poppins" w:hAnsi="Poppins" w:cs="Poppins"/>
          <w:b w:val="0"/>
          <w:sz w:val="24"/>
          <w:szCs w:val="16"/>
        </w:rPr>
        <w:t xml:space="preserve">                          </w:t>
      </w:r>
      <w:proofErr w:type="gramStart"/>
      <w:r w:rsidR="004E713D" w:rsidRPr="00031418">
        <w:rPr>
          <w:rFonts w:ascii="Poppins" w:hAnsi="Poppins" w:cs="Poppins"/>
          <w:b w:val="0"/>
          <w:sz w:val="24"/>
          <w:szCs w:val="16"/>
        </w:rPr>
        <w:t xml:space="preserve">  </w:t>
      </w:r>
      <w:r w:rsidRPr="00031418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  <w:proofErr w:type="gramEnd"/>
    </w:p>
    <w:p w14:paraId="150B4459" w14:textId="77777777" w:rsidR="0060776C" w:rsidRPr="00031418" w:rsidRDefault="0060776C" w:rsidP="003D2352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145CB6B8" w14:textId="77777777" w:rsidR="007148F6" w:rsidRPr="00031418" w:rsidRDefault="007148F6" w:rsidP="003D2352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2AB50212" w14:textId="0B7ED677" w:rsidR="003F2D2E" w:rsidRPr="00031418" w:rsidRDefault="00381224" w:rsidP="006D219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031418">
        <w:rPr>
          <w:rFonts w:ascii="Poppins" w:hAnsi="Poppins" w:cs="Poppins"/>
          <w:b/>
          <w:bCs/>
          <w:noProof/>
          <w:sz w:val="32"/>
          <w:szCs w:val="32"/>
        </w:rPr>
        <w:t>Integração entre ferramentas digitais</w:t>
      </w:r>
    </w:p>
    <w:p w14:paraId="6C49C706" w14:textId="7D1D4207" w:rsidR="0060776C" w:rsidRPr="00031418" w:rsidRDefault="0060776C" w:rsidP="006D219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77777777" w:rsidR="00E227A8" w:rsidRPr="00031418" w:rsidRDefault="00E227A8" w:rsidP="006D2196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031418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164915B2" w:rsidR="00E227A8" w:rsidRPr="006D2196" w:rsidRDefault="00615EAD" w:rsidP="006D2196">
      <w:p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Aplicar o uso integrado de ferramentas digitais para organizar tarefas, prazos e rotinas do dia a dia.</w:t>
      </w:r>
    </w:p>
    <w:p w14:paraId="6ED33BA3" w14:textId="77777777" w:rsidR="00615EAD" w:rsidRPr="00031418" w:rsidRDefault="00615EAD" w:rsidP="006D2196">
      <w:pPr>
        <w:rPr>
          <w:rFonts w:ascii="Poppins" w:hAnsi="Poppins" w:cs="Poppins"/>
          <w:noProof/>
          <w:sz w:val="32"/>
          <w:szCs w:val="32"/>
        </w:rPr>
      </w:pPr>
    </w:p>
    <w:p w14:paraId="050BB83B" w14:textId="77777777" w:rsidR="00E227A8" w:rsidRPr="00031418" w:rsidRDefault="00E227A8" w:rsidP="006D219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03141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7870C18A" w14:textId="191173E4" w:rsidR="00156455" w:rsidRPr="006D2196" w:rsidRDefault="00156455" w:rsidP="006D2196">
      <w:pPr>
        <w:numPr>
          <w:ilvl w:val="0"/>
          <w:numId w:val="3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Conta Google ativa</w:t>
      </w:r>
      <w:r w:rsidR="0010596C">
        <w:rPr>
          <w:rFonts w:ascii="Poppins Light" w:hAnsi="Poppins Light" w:cs="Poppins Light"/>
          <w:noProof/>
        </w:rPr>
        <w:t>.</w:t>
      </w:r>
    </w:p>
    <w:p w14:paraId="18BDD06F" w14:textId="4F653F38" w:rsidR="00156455" w:rsidRPr="006D2196" w:rsidRDefault="00156455" w:rsidP="006D2196">
      <w:pPr>
        <w:numPr>
          <w:ilvl w:val="0"/>
          <w:numId w:val="3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Google Agenda</w:t>
      </w:r>
      <w:r w:rsidR="0010596C">
        <w:rPr>
          <w:rFonts w:ascii="Poppins Light" w:hAnsi="Poppins Light" w:cs="Poppins Light"/>
          <w:noProof/>
        </w:rPr>
        <w:t>.</w:t>
      </w:r>
    </w:p>
    <w:p w14:paraId="44F1EB32" w14:textId="332E5526" w:rsidR="00156455" w:rsidRPr="006D2196" w:rsidRDefault="00156455" w:rsidP="006D2196">
      <w:pPr>
        <w:numPr>
          <w:ilvl w:val="0"/>
          <w:numId w:val="3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Trello</w:t>
      </w:r>
      <w:r w:rsidR="0010596C">
        <w:rPr>
          <w:rFonts w:ascii="Poppins Light" w:hAnsi="Poppins Light" w:cs="Poppins Light"/>
          <w:noProof/>
        </w:rPr>
        <w:t>.</w:t>
      </w:r>
    </w:p>
    <w:p w14:paraId="0FD8B1D6" w14:textId="7E4A22C5" w:rsidR="00156455" w:rsidRPr="006D2196" w:rsidRDefault="00156455" w:rsidP="006D2196">
      <w:pPr>
        <w:numPr>
          <w:ilvl w:val="0"/>
          <w:numId w:val="3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Computadores com acesso à internet</w:t>
      </w:r>
      <w:r w:rsidR="0010596C">
        <w:rPr>
          <w:rFonts w:ascii="Poppins Light" w:hAnsi="Poppins Light" w:cs="Poppins Light"/>
          <w:noProof/>
        </w:rPr>
        <w:t>.</w:t>
      </w:r>
    </w:p>
    <w:p w14:paraId="072B1BF6" w14:textId="77777777" w:rsidR="00156455" w:rsidRPr="006D2196" w:rsidRDefault="00156455" w:rsidP="006D2196">
      <w:pPr>
        <w:numPr>
          <w:ilvl w:val="0"/>
          <w:numId w:val="3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Recurso audiovisual para exibição de vídeos e imagens.</w:t>
      </w:r>
    </w:p>
    <w:p w14:paraId="08004E8D" w14:textId="77777777" w:rsidR="00E227A8" w:rsidRPr="00031418" w:rsidRDefault="00E227A8" w:rsidP="006D2196">
      <w:pPr>
        <w:rPr>
          <w:rFonts w:ascii="Poppins" w:hAnsi="Poppins" w:cs="Poppins"/>
          <w:noProof/>
        </w:rPr>
      </w:pPr>
    </w:p>
    <w:p w14:paraId="64A11596" w14:textId="080E7852" w:rsidR="00E873E4" w:rsidRPr="00031418" w:rsidRDefault="003F2D2E" w:rsidP="006D2196">
      <w:pPr>
        <w:rPr>
          <w:rFonts w:ascii="Poppins" w:hAnsi="Poppins" w:cs="Poppins"/>
          <w:b/>
          <w:noProof/>
          <w:sz w:val="28"/>
          <w:szCs w:val="28"/>
        </w:rPr>
      </w:pPr>
      <w:r w:rsidRPr="00031418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10596C">
        <w:rPr>
          <w:rFonts w:ascii="Poppins" w:hAnsi="Poppins" w:cs="Poppins"/>
          <w:b/>
          <w:noProof/>
          <w:sz w:val="28"/>
          <w:szCs w:val="28"/>
        </w:rPr>
        <w:t>t</w:t>
      </w:r>
      <w:r w:rsidRPr="00031418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20B2BCDC" w14:textId="41F2E36E" w:rsidR="0010596C" w:rsidRPr="006D2196" w:rsidRDefault="00280470" w:rsidP="006D2196">
      <w:p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Integração de ferramentas digitais</w:t>
      </w:r>
    </w:p>
    <w:p w14:paraId="26497115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Integrar ferramentas digitais significa conectar aplicativos para que as informações fiquem organizadas e coerentes.</w:t>
      </w:r>
    </w:p>
    <w:p w14:paraId="6A8402BA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Isso ajuda a:</w:t>
      </w:r>
    </w:p>
    <w:p w14:paraId="65697A13" w14:textId="77777777" w:rsidR="00280470" w:rsidRPr="006D2196" w:rsidRDefault="00280470" w:rsidP="006D219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evitar retrabalho;</w:t>
      </w:r>
    </w:p>
    <w:p w14:paraId="1A7D294F" w14:textId="77777777" w:rsidR="00280470" w:rsidRPr="006D2196" w:rsidRDefault="00280470" w:rsidP="006D219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reduzir erros;</w:t>
      </w:r>
    </w:p>
    <w:p w14:paraId="4EA67F95" w14:textId="77777777" w:rsidR="00280470" w:rsidRPr="006D2196" w:rsidRDefault="00280470" w:rsidP="006D2196">
      <w:pPr>
        <w:numPr>
          <w:ilvl w:val="0"/>
          <w:numId w:val="8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tomar decisões com base em dados organizados.</w:t>
      </w:r>
    </w:p>
    <w:p w14:paraId="679F1919" w14:textId="1E0BB8F2" w:rsidR="0010596C" w:rsidRDefault="00280470" w:rsidP="0010596C">
      <w:pPr>
        <w:ind w:firstLine="708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Essa prática é comum em empresas. Também é essencial na Ciência de Dados (área que analisa dados para gerar informações úteis).</w:t>
      </w:r>
    </w:p>
    <w:p w14:paraId="647966B2" w14:textId="7399A014" w:rsidR="00280470" w:rsidRPr="006D2196" w:rsidRDefault="00280470" w:rsidP="008A0B2A">
      <w:pPr>
        <w:ind w:firstLine="708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Quando os dados estão desconectados, podem surgir falhas e decisões incorretas.</w:t>
      </w:r>
    </w:p>
    <w:p w14:paraId="2065A643" w14:textId="7779A549" w:rsidR="00280470" w:rsidRPr="006D2196" w:rsidRDefault="00280470" w:rsidP="006D2196">
      <w:pPr>
        <w:rPr>
          <w:rFonts w:ascii="Poppins Light" w:hAnsi="Poppins Light" w:cs="Poppins Light"/>
          <w:noProof/>
        </w:rPr>
      </w:pPr>
    </w:p>
    <w:p w14:paraId="31EDB6B7" w14:textId="77777777" w:rsidR="00F94AC6" w:rsidRDefault="00F94AC6" w:rsidP="006D2196">
      <w:pPr>
        <w:rPr>
          <w:rFonts w:ascii="Poppins" w:hAnsi="Poppins" w:cs="Poppins"/>
          <w:b/>
          <w:bCs/>
          <w:noProof/>
        </w:rPr>
      </w:pPr>
    </w:p>
    <w:p w14:paraId="3EFEC996" w14:textId="77777777" w:rsidR="008A0B2A" w:rsidRDefault="008A0B2A" w:rsidP="006D2196">
      <w:pPr>
        <w:rPr>
          <w:rFonts w:ascii="Poppins" w:hAnsi="Poppins" w:cs="Poppins"/>
          <w:b/>
          <w:bCs/>
          <w:noProof/>
        </w:rPr>
      </w:pPr>
    </w:p>
    <w:p w14:paraId="76A82BE2" w14:textId="07875A6F" w:rsidR="00280470" w:rsidRPr="006D2196" w:rsidRDefault="00280470" w:rsidP="006D2196">
      <w:p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lastRenderedPageBreak/>
        <w:t>Sincronização entre aplicativos</w:t>
      </w:r>
    </w:p>
    <w:p w14:paraId="2CA86B3F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Sincronizar aplicativos é manter as mesmas informações atualizadas em ferramentas diferentes, respeitando a função de cada uma.</w:t>
      </w:r>
    </w:p>
    <w:p w14:paraId="54272A53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Por exemplo:</w:t>
      </w:r>
    </w:p>
    <w:p w14:paraId="7D8F9534" w14:textId="77777777" w:rsidR="00280470" w:rsidRPr="006D2196" w:rsidRDefault="00280470" w:rsidP="006D2196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A </w:t>
      </w:r>
      <w:r w:rsidRPr="006D2196">
        <w:rPr>
          <w:rFonts w:ascii="Poppins Light" w:hAnsi="Poppins Light" w:cs="Poppins Light"/>
          <w:b/>
          <w:bCs/>
          <w:noProof/>
        </w:rPr>
        <w:t>agenda digital</w:t>
      </w:r>
      <w:r w:rsidRPr="006D2196">
        <w:rPr>
          <w:rFonts w:ascii="Poppins Light" w:hAnsi="Poppins Light" w:cs="Poppins Light"/>
          <w:noProof/>
        </w:rPr>
        <w:t xml:space="preserve"> organiza datas, horários e prazos.</w:t>
      </w:r>
    </w:p>
    <w:p w14:paraId="085BF10B" w14:textId="77777777" w:rsidR="00280470" w:rsidRPr="006D2196" w:rsidRDefault="00280470" w:rsidP="006D2196">
      <w:pPr>
        <w:numPr>
          <w:ilvl w:val="0"/>
          <w:numId w:val="9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O </w:t>
      </w:r>
      <w:r w:rsidRPr="006D2196">
        <w:rPr>
          <w:rFonts w:ascii="Poppins Light" w:hAnsi="Poppins Light" w:cs="Poppins Light"/>
          <w:b/>
          <w:bCs/>
          <w:noProof/>
        </w:rPr>
        <w:t>gerenciador de tarefas (Trello)</w:t>
      </w:r>
      <w:r w:rsidRPr="006D2196">
        <w:rPr>
          <w:rFonts w:ascii="Poppins Light" w:hAnsi="Poppins Light" w:cs="Poppins Light"/>
          <w:noProof/>
        </w:rPr>
        <w:t xml:space="preserve"> organiza o que precisa ser feito e divide o trabalho em etapas.</w:t>
      </w:r>
    </w:p>
    <w:p w14:paraId="4A3ADDEE" w14:textId="7189030A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Quando essas informações não estão alinhadas, podem ocorrer:</w:t>
      </w:r>
    </w:p>
    <w:p w14:paraId="4F60D05F" w14:textId="77777777" w:rsidR="00280470" w:rsidRPr="006D2196" w:rsidRDefault="00280470" w:rsidP="006D219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atrasos;</w:t>
      </w:r>
    </w:p>
    <w:p w14:paraId="5026AF57" w14:textId="77777777" w:rsidR="00280470" w:rsidRPr="006D2196" w:rsidRDefault="00280470" w:rsidP="006D219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confusão;</w:t>
      </w:r>
    </w:p>
    <w:p w14:paraId="77218CD8" w14:textId="77777777" w:rsidR="00280470" w:rsidRPr="006D2196" w:rsidRDefault="00280470" w:rsidP="006D2196">
      <w:pPr>
        <w:numPr>
          <w:ilvl w:val="0"/>
          <w:numId w:val="10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esquecimento de atividades.</w:t>
      </w:r>
    </w:p>
    <w:p w14:paraId="5D253E6B" w14:textId="10C6E16D" w:rsidR="00280470" w:rsidRPr="006D2196" w:rsidRDefault="00280470" w:rsidP="006D2196">
      <w:pPr>
        <w:rPr>
          <w:rFonts w:ascii="Poppins Light" w:hAnsi="Poppins Light" w:cs="Poppins Light"/>
          <w:noProof/>
        </w:rPr>
      </w:pPr>
    </w:p>
    <w:p w14:paraId="78D863C3" w14:textId="77777777" w:rsidR="00280470" w:rsidRPr="006D2196" w:rsidRDefault="00280470" w:rsidP="006D2196">
      <w:p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Rotinas automatizadas</w:t>
      </w:r>
    </w:p>
    <w:p w14:paraId="20782854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Rotinas automatizadas são ações que acontecem sozinhas, sem que o usuário precise criá-las toda vez.</w:t>
      </w:r>
    </w:p>
    <w:p w14:paraId="3CAFD4FD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Na organização digital, isso pode ocorrer por meio de:</w:t>
      </w:r>
    </w:p>
    <w:p w14:paraId="408AC9C6" w14:textId="77777777" w:rsidR="00280470" w:rsidRPr="006D2196" w:rsidRDefault="00280470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eventos recorrentes na agenda;</w:t>
      </w:r>
    </w:p>
    <w:p w14:paraId="276B7EEF" w14:textId="77777777" w:rsidR="00280470" w:rsidRPr="006D2196" w:rsidRDefault="00280470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lembretes automáticos;</w:t>
      </w:r>
    </w:p>
    <w:p w14:paraId="61F14DAC" w14:textId="77777777" w:rsidR="00280470" w:rsidRPr="006D2196" w:rsidRDefault="00280470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modelos prontos de tarefas.</w:t>
      </w:r>
    </w:p>
    <w:p w14:paraId="013D97D4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Por exemplo: uma reunião semanal pode ser programada uma única vez e se repetir automaticamente.</w:t>
      </w:r>
    </w:p>
    <w:p w14:paraId="11F2493F" w14:textId="77777777" w:rsidR="00280470" w:rsidRPr="006D2196" w:rsidRDefault="00280470" w:rsidP="006D2196">
      <w:pPr>
        <w:rPr>
          <w:rFonts w:ascii="Poppins Light" w:hAnsi="Poppins Light" w:cs="Poppins Light"/>
          <w:noProof/>
        </w:rPr>
      </w:pPr>
    </w:p>
    <w:p w14:paraId="279514EF" w14:textId="77777777" w:rsidR="00280470" w:rsidRPr="006D2196" w:rsidRDefault="00280470" w:rsidP="006D2196">
      <w:p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Uso integrado no dia a dia</w:t>
      </w:r>
    </w:p>
    <w:p w14:paraId="1D50DCD5" w14:textId="4B3A7ECB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O uso integrado acontece quando </w:t>
      </w:r>
      <w:r w:rsidR="0010596C">
        <w:rPr>
          <w:rFonts w:ascii="Poppins Light" w:hAnsi="Poppins Light" w:cs="Poppins Light"/>
          <w:noProof/>
        </w:rPr>
        <w:t xml:space="preserve">o Google </w:t>
      </w:r>
      <w:r w:rsidRPr="006D2196">
        <w:rPr>
          <w:rFonts w:ascii="Poppins Light" w:hAnsi="Poppins Light" w:cs="Poppins Light"/>
          <w:noProof/>
        </w:rPr>
        <w:t xml:space="preserve">Agenda e </w:t>
      </w:r>
      <w:r w:rsidR="0010596C">
        <w:rPr>
          <w:rFonts w:ascii="Poppins Light" w:hAnsi="Poppins Light" w:cs="Poppins Light"/>
          <w:noProof/>
        </w:rPr>
        <w:t xml:space="preserve">o </w:t>
      </w:r>
      <w:r w:rsidRPr="006D2196">
        <w:rPr>
          <w:rFonts w:ascii="Poppins Light" w:hAnsi="Poppins Light" w:cs="Poppins Light"/>
          <w:noProof/>
        </w:rPr>
        <w:t>Trello funcionam como um único sistema de planejamento.</w:t>
      </w:r>
    </w:p>
    <w:p w14:paraId="4234A036" w14:textId="77777777" w:rsidR="00280470" w:rsidRPr="006D2196" w:rsidRDefault="00280470" w:rsidP="008A0B2A">
      <w:pPr>
        <w:ind w:firstLine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Na prática, isso significa:</w:t>
      </w:r>
    </w:p>
    <w:p w14:paraId="77F3005F" w14:textId="4A5B15CE" w:rsidR="00280470" w:rsidRPr="006D2196" w:rsidRDefault="0010596C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280470" w:rsidRPr="006D2196">
        <w:rPr>
          <w:rFonts w:ascii="Poppins Light" w:hAnsi="Poppins Light" w:cs="Poppins Light"/>
          <w:noProof/>
        </w:rPr>
        <w:t>egistrar compromissos na Agenda</w:t>
      </w:r>
      <w:r>
        <w:rPr>
          <w:rFonts w:ascii="Poppins Light" w:hAnsi="Poppins Light" w:cs="Poppins Light"/>
          <w:noProof/>
        </w:rPr>
        <w:t>;</w:t>
      </w:r>
    </w:p>
    <w:p w14:paraId="406224AA" w14:textId="42FE0C47" w:rsidR="00280470" w:rsidRPr="006D2196" w:rsidRDefault="0010596C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r</w:t>
      </w:r>
      <w:r w:rsidR="00280470" w:rsidRPr="006D2196">
        <w:rPr>
          <w:rFonts w:ascii="Poppins Light" w:hAnsi="Poppins Light" w:cs="Poppins Light"/>
          <w:noProof/>
        </w:rPr>
        <w:t>elacionar esses compromissos às tarefas no Trello</w:t>
      </w:r>
      <w:r>
        <w:rPr>
          <w:rFonts w:ascii="Poppins Light" w:hAnsi="Poppins Light" w:cs="Poppins Light"/>
          <w:noProof/>
        </w:rPr>
        <w:t>;</w:t>
      </w:r>
    </w:p>
    <w:p w14:paraId="102553D2" w14:textId="0B66AF56" w:rsidR="00280470" w:rsidRPr="006D2196" w:rsidRDefault="0010596C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280470" w:rsidRPr="006D2196">
        <w:rPr>
          <w:rFonts w:ascii="Poppins Light" w:hAnsi="Poppins Light" w:cs="Poppins Light"/>
          <w:noProof/>
        </w:rPr>
        <w:t>companhar o andamento das atividades</w:t>
      </w:r>
      <w:r>
        <w:rPr>
          <w:rFonts w:ascii="Poppins Light" w:hAnsi="Poppins Light" w:cs="Poppins Light"/>
          <w:noProof/>
        </w:rPr>
        <w:t>;</w:t>
      </w:r>
    </w:p>
    <w:p w14:paraId="030D4C66" w14:textId="7D613C99" w:rsidR="00280470" w:rsidRPr="006D2196" w:rsidRDefault="0010596C" w:rsidP="006D2196">
      <w:pPr>
        <w:numPr>
          <w:ilvl w:val="0"/>
          <w:numId w:val="11"/>
        </w:numPr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  <w:noProof/>
        </w:rPr>
        <w:t>a</w:t>
      </w:r>
      <w:r w:rsidR="00280470" w:rsidRPr="006D2196">
        <w:rPr>
          <w:rFonts w:ascii="Poppins Light" w:hAnsi="Poppins Light" w:cs="Poppins Light"/>
          <w:noProof/>
        </w:rPr>
        <w:t>justar o planejamento quando necessário.</w:t>
      </w:r>
    </w:p>
    <w:p w14:paraId="76C2590B" w14:textId="77777777" w:rsidR="00280470" w:rsidRPr="006D2196" w:rsidRDefault="00280470" w:rsidP="006D2196">
      <w:pPr>
        <w:rPr>
          <w:rFonts w:ascii="Poppins Light" w:hAnsi="Poppins Light" w:cs="Poppins Light"/>
          <w:noProof/>
        </w:rPr>
      </w:pPr>
    </w:p>
    <w:p w14:paraId="7748CF12" w14:textId="77777777" w:rsidR="00F94AC6" w:rsidRPr="006D2196" w:rsidRDefault="00F94AC6" w:rsidP="006D2196">
      <w:pPr>
        <w:rPr>
          <w:rFonts w:ascii="Poppins Light" w:hAnsi="Poppins Light" w:cs="Poppins Light"/>
          <w:b/>
          <w:noProof/>
          <w:sz w:val="28"/>
          <w:szCs w:val="28"/>
        </w:rPr>
      </w:pPr>
      <w:r w:rsidRPr="006D2196">
        <w:rPr>
          <w:rFonts w:ascii="Poppins Light" w:hAnsi="Poppins Light" w:cs="Poppins Light"/>
          <w:b/>
          <w:noProof/>
          <w:sz w:val="28"/>
          <w:szCs w:val="28"/>
        </w:rPr>
        <w:br w:type="page"/>
      </w:r>
    </w:p>
    <w:p w14:paraId="1744FC84" w14:textId="5D3C8F0D" w:rsidR="007148F6" w:rsidRPr="006D2196" w:rsidRDefault="001B448F" w:rsidP="006D2196">
      <w:pPr>
        <w:rPr>
          <w:rFonts w:ascii="Poppins Light" w:hAnsi="Poppins Light" w:cs="Poppins Light"/>
          <w:b/>
          <w:noProof/>
          <w:sz w:val="28"/>
          <w:szCs w:val="28"/>
        </w:rPr>
      </w:pPr>
      <w:r w:rsidRPr="006D2196">
        <w:rPr>
          <w:rFonts w:ascii="Poppins Light" w:hAnsi="Poppins Light" w:cs="Poppins Light"/>
          <w:b/>
          <w:noProof/>
          <w:sz w:val="28"/>
          <w:szCs w:val="28"/>
        </w:rPr>
        <w:lastRenderedPageBreak/>
        <w:t>Procedimento</w:t>
      </w:r>
    </w:p>
    <w:p w14:paraId="2C9E119F" w14:textId="77777777" w:rsidR="00AA2E05" w:rsidRPr="006D2196" w:rsidRDefault="00AA2E05" w:rsidP="006D2196">
      <w:pPr>
        <w:rPr>
          <w:rFonts w:ascii="Poppins Light" w:hAnsi="Poppins Light" w:cs="Poppins Light"/>
          <w:b/>
          <w:noProof/>
          <w:sz w:val="28"/>
          <w:szCs w:val="28"/>
        </w:rPr>
      </w:pPr>
    </w:p>
    <w:p w14:paraId="1C89C609" w14:textId="165EA8EE" w:rsidR="00F97BF8" w:rsidRPr="006D2196" w:rsidRDefault="00F97BF8" w:rsidP="006D2196">
      <w:pPr>
        <w:pStyle w:val="PargrafodaLista"/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Sincronização entre ap</w:t>
      </w:r>
      <w:r w:rsidR="0010596C">
        <w:rPr>
          <w:rFonts w:ascii="Poppins Light" w:hAnsi="Poppins Light" w:cs="Poppins Light"/>
          <w:b/>
          <w:bCs/>
          <w:noProof/>
        </w:rPr>
        <w:t>licativos</w:t>
      </w:r>
    </w:p>
    <w:p w14:paraId="36D3FA2F" w14:textId="4A5F5539" w:rsidR="00F97BF8" w:rsidRPr="006D2196" w:rsidRDefault="00DA1C4C" w:rsidP="006D2196">
      <w:pPr>
        <w:pStyle w:val="PargrafodaLista"/>
        <w:spacing w:after="240"/>
        <w:ind w:left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Objetivo:</w:t>
      </w:r>
      <w:r w:rsidRPr="006D2196">
        <w:rPr>
          <w:rFonts w:ascii="Poppins Light" w:hAnsi="Poppins Light" w:cs="Poppins Light"/>
          <w:noProof/>
        </w:rPr>
        <w:t xml:space="preserve"> g</w:t>
      </w:r>
      <w:r w:rsidR="007148F6" w:rsidRPr="006D2196">
        <w:rPr>
          <w:rFonts w:ascii="Poppins Light" w:hAnsi="Poppins Light" w:cs="Poppins Light"/>
          <w:noProof/>
        </w:rPr>
        <w:t xml:space="preserve">arantir que o mesmo prazo apareça </w:t>
      </w:r>
      <w:r w:rsidR="00280470" w:rsidRPr="006D2196">
        <w:rPr>
          <w:rFonts w:ascii="Poppins Light" w:hAnsi="Poppins Light" w:cs="Poppins Light"/>
          <w:noProof/>
        </w:rPr>
        <w:t>corretamente</w:t>
      </w:r>
      <w:r w:rsidR="007148F6" w:rsidRPr="006D2196">
        <w:rPr>
          <w:rFonts w:ascii="Poppins Light" w:hAnsi="Poppins Light" w:cs="Poppins Light"/>
          <w:noProof/>
        </w:rPr>
        <w:t xml:space="preserve"> na </w:t>
      </w:r>
      <w:r w:rsidRPr="006D2196">
        <w:rPr>
          <w:rFonts w:ascii="Poppins Light" w:hAnsi="Poppins Light" w:cs="Poppins Light"/>
          <w:noProof/>
        </w:rPr>
        <w:t>A</w:t>
      </w:r>
      <w:r w:rsidR="007148F6" w:rsidRPr="006D2196">
        <w:rPr>
          <w:rFonts w:ascii="Poppins Light" w:hAnsi="Poppins Light" w:cs="Poppins Light"/>
          <w:noProof/>
        </w:rPr>
        <w:t>genda e na tarefa correspondente</w:t>
      </w:r>
      <w:r w:rsidRPr="006D2196">
        <w:rPr>
          <w:rFonts w:ascii="Poppins Light" w:hAnsi="Poppins Light" w:cs="Poppins Light"/>
          <w:noProof/>
        </w:rPr>
        <w:t xml:space="preserve"> (Trello).</w:t>
      </w:r>
    </w:p>
    <w:p w14:paraId="2E9C763A" w14:textId="03E9AE65" w:rsidR="007148F6" w:rsidRPr="006D2196" w:rsidRDefault="007148F6" w:rsidP="006D2196">
      <w:pPr>
        <w:pStyle w:val="PargrafodaLista"/>
        <w:spacing w:after="240"/>
        <w:ind w:left="360"/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Passo a passo</w:t>
      </w:r>
      <w:r w:rsidR="00DA1C4C" w:rsidRPr="006D2196">
        <w:rPr>
          <w:rFonts w:ascii="Poppins Light" w:hAnsi="Poppins Light" w:cs="Poppins Light"/>
          <w:b/>
          <w:bCs/>
          <w:noProof/>
        </w:rPr>
        <w:t>:</w:t>
      </w:r>
    </w:p>
    <w:p w14:paraId="531A2B8C" w14:textId="73777F08" w:rsidR="00F97BF8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>Abra o Google Agenda</w:t>
      </w:r>
      <w:r w:rsidR="00505F29" w:rsidRPr="006D2196">
        <w:rPr>
          <w:rFonts w:ascii="Poppins Light" w:hAnsi="Poppins Light" w:cs="Poppins Light"/>
        </w:rPr>
        <w:t xml:space="preserve"> (</w:t>
      </w:r>
      <w:hyperlink r:id="rId11">
        <w:r w:rsidR="00505F29" w:rsidRPr="006D2196">
          <w:rPr>
            <w:rStyle w:val="Hyperlink"/>
            <w:rFonts w:ascii="Poppins Light" w:hAnsi="Poppins Light" w:cs="Poppins Light"/>
            <w:b/>
            <w:bCs/>
          </w:rPr>
          <w:t>calendar.google.com)</w:t>
        </w:r>
      </w:hyperlink>
      <w:r w:rsidR="6B78BD4D" w:rsidRPr="006D2196">
        <w:rPr>
          <w:rFonts w:ascii="Poppins Light" w:hAnsi="Poppins Light" w:cs="Poppins Light"/>
        </w:rPr>
        <w:t xml:space="preserve"> </w:t>
      </w:r>
      <w:r w:rsidR="6B78BD4D" w:rsidRPr="006D219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10596C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6B78BD4D" w:rsidRPr="006D219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10596C">
        <w:rPr>
          <w:rFonts w:ascii="Poppins Light" w:eastAsia="Segoe UI" w:hAnsi="Poppins Light" w:cs="Poppins Light"/>
          <w:color w:val="242424"/>
          <w:sz w:val="21"/>
          <w:szCs w:val="21"/>
        </w:rPr>
        <w:t>.</w:t>
      </w:r>
    </w:p>
    <w:p w14:paraId="14CECC9D" w14:textId="29453141" w:rsidR="00F97BF8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b/>
          <w:bCs/>
        </w:rPr>
      </w:pPr>
      <w:r w:rsidRPr="006D2196">
        <w:rPr>
          <w:rFonts w:ascii="Poppins Light" w:hAnsi="Poppins Light" w:cs="Poppins Light"/>
        </w:rPr>
        <w:t>Localize o evento:</w:t>
      </w:r>
      <w:r w:rsidR="0010596C">
        <w:rPr>
          <w:rFonts w:ascii="Poppins Light" w:hAnsi="Poppins Light" w:cs="Poppins Light"/>
        </w:rPr>
        <w:t xml:space="preserve"> </w:t>
      </w:r>
      <w:r w:rsidRPr="006D2196">
        <w:rPr>
          <w:rFonts w:ascii="Poppins Light" w:hAnsi="Poppins Light" w:cs="Poppins Light"/>
          <w:b/>
          <w:bCs/>
        </w:rPr>
        <w:t>Trabalho de Matemática – Entrega</w:t>
      </w:r>
      <w:r w:rsidR="0010596C">
        <w:rPr>
          <w:rFonts w:ascii="Poppins Light" w:hAnsi="Poppins Light" w:cs="Poppins Light"/>
        </w:rPr>
        <w:t>.</w:t>
      </w:r>
    </w:p>
    <w:p w14:paraId="1FD1A7C6" w14:textId="5EEF66C1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>Verifique data, horário e nome do evento.</w:t>
      </w:r>
    </w:p>
    <w:p w14:paraId="491E218F" w14:textId="5E7F50BF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 xml:space="preserve">Abra o </w:t>
      </w:r>
      <w:proofErr w:type="spellStart"/>
      <w:r w:rsidRPr="006D2196">
        <w:rPr>
          <w:rFonts w:ascii="Poppins Light" w:hAnsi="Poppins Light" w:cs="Poppins Light"/>
        </w:rPr>
        <w:t>Trello</w:t>
      </w:r>
      <w:proofErr w:type="spellEnd"/>
      <w:r w:rsidRPr="006D2196">
        <w:rPr>
          <w:rFonts w:ascii="Poppins Light" w:hAnsi="Poppins Light" w:cs="Poppins Light"/>
        </w:rPr>
        <w:t>.</w:t>
      </w:r>
    </w:p>
    <w:p w14:paraId="23FA417E" w14:textId="3A5FE31E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>Localize a tarefa correspondente.</w:t>
      </w:r>
    </w:p>
    <w:p w14:paraId="52AF50BF" w14:textId="45E43A95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>Confira se:</w:t>
      </w:r>
    </w:p>
    <w:p w14:paraId="2AB97E4A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o prazo está indicado no nome da tarefa;</w:t>
      </w:r>
    </w:p>
    <w:p w14:paraId="292E9AA0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 tarefa está na coluna correta.</w:t>
      </w:r>
    </w:p>
    <w:p w14:paraId="7BEEB95F" w14:textId="1F35D746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</w:rPr>
      </w:pPr>
      <w:r w:rsidRPr="006D2196">
        <w:rPr>
          <w:rFonts w:ascii="Poppins Light" w:hAnsi="Poppins Light" w:cs="Poppins Light"/>
        </w:rPr>
        <w:t>Se houver diferenças, ajuste manualmente.</w:t>
      </w:r>
    </w:p>
    <w:p w14:paraId="64D556D4" w14:textId="77777777" w:rsidR="00EE6630" w:rsidRPr="006D2196" w:rsidRDefault="00EE6630" w:rsidP="006D2196">
      <w:pPr>
        <w:pStyle w:val="PargrafodaLista"/>
        <w:spacing w:after="240"/>
        <w:rPr>
          <w:rFonts w:ascii="Poppins Light" w:hAnsi="Poppins Light" w:cs="Poppins Light"/>
          <w:noProof/>
        </w:rPr>
      </w:pPr>
    </w:p>
    <w:p w14:paraId="62244D22" w14:textId="77777777" w:rsidR="00F97BF8" w:rsidRPr="006D2196" w:rsidRDefault="00F97BF8" w:rsidP="006D2196">
      <w:pPr>
        <w:pStyle w:val="PargrafodaLista"/>
        <w:numPr>
          <w:ilvl w:val="0"/>
          <w:numId w:val="4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Rotinas automatizadas</w:t>
      </w:r>
    </w:p>
    <w:p w14:paraId="74A4795F" w14:textId="77777777" w:rsidR="00F97BF8" w:rsidRPr="006D2196" w:rsidRDefault="002C4B4D" w:rsidP="006D2196">
      <w:pPr>
        <w:pStyle w:val="PargrafodaLista"/>
        <w:ind w:left="360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Objetivo:</w:t>
      </w:r>
      <w:r w:rsidRPr="006D2196">
        <w:rPr>
          <w:rFonts w:ascii="Poppins Light" w:hAnsi="Poppins Light" w:cs="Poppins Light"/>
          <w:noProof/>
        </w:rPr>
        <w:t xml:space="preserve"> c</w:t>
      </w:r>
      <w:r w:rsidR="007148F6" w:rsidRPr="006D2196">
        <w:rPr>
          <w:rFonts w:ascii="Poppins Light" w:hAnsi="Poppins Light" w:cs="Poppins Light"/>
          <w:noProof/>
        </w:rPr>
        <w:t>riar ações que se repetem sozinhas, reduzindo esforço e esquecimento.</w:t>
      </w:r>
    </w:p>
    <w:p w14:paraId="3966E09E" w14:textId="6C903DEC" w:rsidR="007148F6" w:rsidRPr="006D2196" w:rsidRDefault="007148F6" w:rsidP="006D2196">
      <w:pPr>
        <w:pStyle w:val="PargrafodaLista"/>
        <w:ind w:left="360"/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Passo a passo</w:t>
      </w:r>
      <w:r w:rsidR="00110F26" w:rsidRPr="006D2196">
        <w:rPr>
          <w:rFonts w:ascii="Poppins Light" w:hAnsi="Poppins Light" w:cs="Poppins Light"/>
          <w:b/>
          <w:bCs/>
          <w:noProof/>
        </w:rPr>
        <w:t>:</w:t>
      </w:r>
    </w:p>
    <w:p w14:paraId="4423538E" w14:textId="77777777" w:rsidR="00505F29" w:rsidRPr="006D2196" w:rsidRDefault="00444364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No Google Agenda, clique em </w:t>
      </w:r>
      <w:r w:rsidRPr="006D2196">
        <w:rPr>
          <w:rFonts w:ascii="Poppins Light" w:hAnsi="Poppins Light" w:cs="Poppins Light"/>
          <w:b/>
          <w:bCs/>
          <w:noProof/>
        </w:rPr>
        <w:t>Criar</w:t>
      </w:r>
      <w:r w:rsidRPr="006D2196">
        <w:rPr>
          <w:rFonts w:ascii="Poppins Light" w:hAnsi="Poppins Light" w:cs="Poppins Light"/>
          <w:noProof/>
        </w:rPr>
        <w:t>.</w:t>
      </w:r>
    </w:p>
    <w:p w14:paraId="65B3AEF8" w14:textId="4C5FA6C6" w:rsidR="00505F29" w:rsidRPr="006D2196" w:rsidRDefault="00444364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Digite o título:</w:t>
      </w:r>
      <w:r w:rsidR="00EE6630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b/>
          <w:bCs/>
          <w:noProof/>
        </w:rPr>
        <w:t>Rotina de Estudo – 40 min</w:t>
      </w:r>
      <w:r w:rsidR="0010596C" w:rsidRPr="008A0B2A">
        <w:rPr>
          <w:rFonts w:ascii="Poppins Light" w:hAnsi="Poppins Light" w:cs="Poppins Light"/>
          <w:noProof/>
        </w:rPr>
        <w:t>.</w:t>
      </w:r>
    </w:p>
    <w:p w14:paraId="7299F698" w14:textId="77777777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Defina:</w:t>
      </w:r>
    </w:p>
    <w:p w14:paraId="17961F6E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Data: 13/01/2026</w:t>
      </w:r>
    </w:p>
    <w:p w14:paraId="75407C53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Horário: 19:00 – 19:40</w:t>
      </w:r>
    </w:p>
    <w:p w14:paraId="45EE734A" w14:textId="77777777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Selecione:</w:t>
      </w:r>
    </w:p>
    <w:p w14:paraId="67C9B087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Repetir: toda semana</w:t>
      </w:r>
    </w:p>
    <w:p w14:paraId="3F86124B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Dia: terça-feira</w:t>
      </w:r>
    </w:p>
    <w:p w14:paraId="1578ACA1" w14:textId="77777777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Ative um lembrete:</w:t>
      </w:r>
    </w:p>
    <w:p w14:paraId="518346BF" w14:textId="77777777" w:rsidR="00280470" w:rsidRPr="006D2196" w:rsidRDefault="00280470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10 minutos antes</w:t>
      </w:r>
    </w:p>
    <w:p w14:paraId="343DF84F" w14:textId="77777777" w:rsidR="00280470" w:rsidRPr="006D2196" w:rsidRDefault="00280470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Clique em </w:t>
      </w:r>
      <w:r w:rsidRPr="006D2196">
        <w:rPr>
          <w:rFonts w:ascii="Poppins Light" w:hAnsi="Poppins Light" w:cs="Poppins Light"/>
          <w:b/>
          <w:bCs/>
          <w:noProof/>
        </w:rPr>
        <w:t>Salvar</w:t>
      </w:r>
      <w:r w:rsidRPr="006D2196">
        <w:rPr>
          <w:rFonts w:ascii="Poppins Light" w:hAnsi="Poppins Light" w:cs="Poppins Light"/>
          <w:noProof/>
        </w:rPr>
        <w:t>.</w:t>
      </w:r>
    </w:p>
    <w:p w14:paraId="486BD041" w14:textId="77777777" w:rsidR="00280470" w:rsidRPr="006D2196" w:rsidRDefault="00280470" w:rsidP="006D2196">
      <w:p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Agora, a rotina foi criada apenas uma vez. O sistema repetirá automaticamente.</w:t>
      </w:r>
    </w:p>
    <w:p w14:paraId="4E5BEE2A" w14:textId="77777777" w:rsidR="00A31F50" w:rsidRPr="006D2196" w:rsidRDefault="00A31F50" w:rsidP="006D2196">
      <w:pPr>
        <w:rPr>
          <w:rFonts w:ascii="Poppins Light" w:hAnsi="Poppins Light" w:cs="Poppins Light"/>
          <w:b/>
          <w:bCs/>
          <w:noProof/>
        </w:rPr>
      </w:pPr>
    </w:p>
    <w:p w14:paraId="5A911016" w14:textId="163ABE58" w:rsidR="007148F6" w:rsidRPr="006D2196" w:rsidRDefault="00605D31" w:rsidP="006D2196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Uso integrado no cotidiano</w:t>
      </w:r>
    </w:p>
    <w:p w14:paraId="4705F87A" w14:textId="7E702689" w:rsidR="007148F6" w:rsidRPr="006D2196" w:rsidRDefault="00444364" w:rsidP="006D2196">
      <w:p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Objetivo:</w:t>
      </w:r>
      <w:r w:rsidRPr="006D2196">
        <w:rPr>
          <w:rFonts w:ascii="Poppins Light" w:hAnsi="Poppins Light" w:cs="Poppins Light"/>
          <w:noProof/>
        </w:rPr>
        <w:t xml:space="preserve"> u</w:t>
      </w:r>
      <w:r w:rsidR="007148F6" w:rsidRPr="006D2196">
        <w:rPr>
          <w:rFonts w:ascii="Poppins Light" w:hAnsi="Poppins Light" w:cs="Poppins Light"/>
          <w:noProof/>
        </w:rPr>
        <w:t xml:space="preserve">sar </w:t>
      </w:r>
      <w:r w:rsidRPr="006D2196">
        <w:rPr>
          <w:rFonts w:ascii="Poppins Light" w:hAnsi="Poppins Light" w:cs="Poppins Light"/>
          <w:noProof/>
        </w:rPr>
        <w:t>A</w:t>
      </w:r>
      <w:r w:rsidR="007148F6" w:rsidRPr="006D2196">
        <w:rPr>
          <w:rFonts w:ascii="Poppins Light" w:hAnsi="Poppins Light" w:cs="Poppins Light"/>
          <w:noProof/>
        </w:rPr>
        <w:t>genda</w:t>
      </w:r>
      <w:r w:rsidR="003C3734" w:rsidRPr="006D2196">
        <w:rPr>
          <w:rFonts w:ascii="Poppins Light" w:hAnsi="Poppins Light" w:cs="Poppins Light"/>
          <w:noProof/>
        </w:rPr>
        <w:t xml:space="preserve"> (data e hora)</w:t>
      </w:r>
      <w:r w:rsidR="007148F6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noProof/>
        </w:rPr>
        <w:t xml:space="preserve">+ </w:t>
      </w:r>
      <w:r w:rsidR="003C3734" w:rsidRPr="006D2196">
        <w:rPr>
          <w:rFonts w:ascii="Poppins Light" w:hAnsi="Poppins Light" w:cs="Poppins Light"/>
          <w:noProof/>
        </w:rPr>
        <w:t>Trello (</w:t>
      </w:r>
      <w:r w:rsidR="007148F6" w:rsidRPr="006D2196">
        <w:rPr>
          <w:rFonts w:ascii="Poppins Light" w:hAnsi="Poppins Light" w:cs="Poppins Light"/>
          <w:noProof/>
        </w:rPr>
        <w:t>tarefas</w:t>
      </w:r>
      <w:r w:rsidR="003C3734" w:rsidRPr="006D2196">
        <w:rPr>
          <w:rFonts w:ascii="Poppins Light" w:hAnsi="Poppins Light" w:cs="Poppins Light"/>
          <w:noProof/>
        </w:rPr>
        <w:t>)</w:t>
      </w:r>
      <w:r w:rsidR="007148F6" w:rsidRPr="006D2196">
        <w:rPr>
          <w:rFonts w:ascii="Poppins Light" w:hAnsi="Poppins Light" w:cs="Poppins Light"/>
          <w:noProof/>
        </w:rPr>
        <w:t xml:space="preserve"> para planejar a semana.</w:t>
      </w:r>
    </w:p>
    <w:p w14:paraId="48C0025C" w14:textId="11A29C64" w:rsidR="007148F6" w:rsidRPr="006D2196" w:rsidRDefault="007148F6" w:rsidP="006D2196">
      <w:p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Passo a passo</w:t>
      </w:r>
      <w:r w:rsidR="00444364" w:rsidRPr="006D2196">
        <w:rPr>
          <w:rFonts w:ascii="Poppins Light" w:hAnsi="Poppins Light" w:cs="Poppins Light"/>
          <w:b/>
          <w:bCs/>
          <w:noProof/>
        </w:rPr>
        <w:t>:</w:t>
      </w:r>
    </w:p>
    <w:p w14:paraId="6DECAAE1" w14:textId="651867C7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lastRenderedPageBreak/>
        <w:t>No Trello</w:t>
      </w:r>
      <w:r w:rsidR="0010596C">
        <w:rPr>
          <w:rFonts w:ascii="Poppins Light" w:hAnsi="Poppins Light" w:cs="Poppins Light"/>
          <w:noProof/>
        </w:rPr>
        <w:t>,</w:t>
      </w:r>
      <w:r w:rsidRPr="006D2196">
        <w:rPr>
          <w:rFonts w:ascii="Poppins Light" w:hAnsi="Poppins Light" w:cs="Poppins Light"/>
          <w:noProof/>
        </w:rPr>
        <w:t xml:space="preserve"> localize a tarefa:</w:t>
      </w:r>
      <w:r w:rsidR="00605D31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b/>
          <w:bCs/>
          <w:noProof/>
        </w:rPr>
        <w:t>Leitura de Português – 20 min</w:t>
      </w:r>
      <w:r w:rsidR="0010596C" w:rsidRPr="008A0B2A">
        <w:rPr>
          <w:rFonts w:ascii="Poppins Light" w:hAnsi="Poppins Light" w:cs="Poppins Light"/>
          <w:noProof/>
        </w:rPr>
        <w:t>.</w:t>
      </w:r>
    </w:p>
    <w:p w14:paraId="537FC5D2" w14:textId="2E908FF4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noProof/>
        </w:rPr>
        <w:t>Edite o nome para ficar exatamente assim:</w:t>
      </w:r>
      <w:r w:rsidR="00605D31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b/>
          <w:bCs/>
          <w:noProof/>
        </w:rPr>
        <w:t>Leitura de Português – 20 min (11/01 – 18h)</w:t>
      </w:r>
      <w:r w:rsidR="0010596C">
        <w:rPr>
          <w:rFonts w:ascii="Poppins Light" w:hAnsi="Poppins Light" w:cs="Poppins Light"/>
          <w:b/>
          <w:bCs/>
          <w:noProof/>
        </w:rPr>
        <w:t>.</w:t>
      </w:r>
    </w:p>
    <w:p w14:paraId="6BC709EB" w14:textId="77777777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Agora vá ao Google Agenda.</w:t>
      </w:r>
    </w:p>
    <w:p w14:paraId="69CD7B64" w14:textId="77777777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Clique em Criar.</w:t>
      </w:r>
    </w:p>
    <w:p w14:paraId="5C08C472" w14:textId="6966780A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No título, digite exatamente:</w:t>
      </w:r>
      <w:r w:rsidR="00605D31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b/>
          <w:bCs/>
          <w:noProof/>
        </w:rPr>
        <w:t>Leitura de Português – 20 min</w:t>
      </w:r>
      <w:r w:rsidR="0010596C">
        <w:rPr>
          <w:rFonts w:ascii="Poppins Light" w:hAnsi="Poppins Light" w:cs="Poppins Light"/>
          <w:b/>
          <w:bCs/>
          <w:noProof/>
        </w:rPr>
        <w:t>.</w:t>
      </w:r>
    </w:p>
    <w:p w14:paraId="5D9ECAF0" w14:textId="77777777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Defina:</w:t>
      </w:r>
    </w:p>
    <w:p w14:paraId="32896C92" w14:textId="77777777" w:rsidR="007148F6" w:rsidRPr="006D2196" w:rsidRDefault="007148F6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Data: 11/01/2026</w:t>
      </w:r>
    </w:p>
    <w:p w14:paraId="54ADEB8C" w14:textId="77777777" w:rsidR="007148F6" w:rsidRPr="006D2196" w:rsidRDefault="007148F6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Horário: 18:00 – 18:20</w:t>
      </w:r>
    </w:p>
    <w:p w14:paraId="3668CF82" w14:textId="77777777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 xml:space="preserve">Clique em </w:t>
      </w:r>
      <w:r w:rsidRPr="006D2196">
        <w:rPr>
          <w:rFonts w:ascii="Poppins Light" w:hAnsi="Poppins Light" w:cs="Poppins Light"/>
          <w:b/>
          <w:bCs/>
          <w:noProof/>
        </w:rPr>
        <w:t>Salvar</w:t>
      </w:r>
      <w:r w:rsidRPr="006D2196">
        <w:rPr>
          <w:rFonts w:ascii="Poppins Light" w:hAnsi="Poppins Light" w:cs="Poppins Light"/>
          <w:noProof/>
        </w:rPr>
        <w:t>.</w:t>
      </w:r>
    </w:p>
    <w:p w14:paraId="3DF2FA2E" w14:textId="554989D3" w:rsidR="007148F6" w:rsidRPr="006D2196" w:rsidRDefault="007148F6" w:rsidP="006D2196">
      <w:pPr>
        <w:pStyle w:val="PargrafodaLista"/>
        <w:numPr>
          <w:ilvl w:val="0"/>
          <w:numId w:val="5"/>
        </w:numPr>
        <w:ind w:left="99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Volte ao Trello e mova a tarefa para:</w:t>
      </w:r>
      <w:r w:rsidR="005C3EAE" w:rsidRPr="006D2196">
        <w:rPr>
          <w:rFonts w:ascii="Poppins Light" w:hAnsi="Poppins Light" w:cs="Poppins Light"/>
          <w:noProof/>
        </w:rPr>
        <w:t xml:space="preserve"> </w:t>
      </w:r>
      <w:r w:rsidRPr="006D2196">
        <w:rPr>
          <w:rFonts w:ascii="Poppins Light" w:hAnsi="Poppins Light" w:cs="Poppins Light"/>
          <w:b/>
          <w:bCs/>
          <w:noProof/>
        </w:rPr>
        <w:t>Em andamento</w:t>
      </w:r>
      <w:r w:rsidR="001B448F" w:rsidRPr="006D2196">
        <w:rPr>
          <w:rFonts w:ascii="Poppins Light" w:hAnsi="Poppins Light" w:cs="Poppins Light"/>
          <w:b/>
          <w:bCs/>
          <w:noProof/>
        </w:rPr>
        <w:t>.</w:t>
      </w:r>
    </w:p>
    <w:p w14:paraId="723FA15A" w14:textId="77777777" w:rsidR="001B448F" w:rsidRPr="006D2196" w:rsidRDefault="001B448F" w:rsidP="006D2196">
      <w:pPr>
        <w:pStyle w:val="PargrafodaLista"/>
        <w:ind w:left="993"/>
        <w:rPr>
          <w:rFonts w:ascii="Poppins Light" w:hAnsi="Poppins Light" w:cs="Poppins Light"/>
          <w:noProof/>
        </w:rPr>
      </w:pPr>
    </w:p>
    <w:p w14:paraId="48A92C53" w14:textId="08A170A8" w:rsidR="00605D31" w:rsidRPr="006D2196" w:rsidRDefault="00605D31" w:rsidP="006D2196">
      <w:pPr>
        <w:ind w:left="633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Observe que o mesmo compromisso aparece:</w:t>
      </w:r>
    </w:p>
    <w:p w14:paraId="1D165521" w14:textId="77777777" w:rsidR="00605D31" w:rsidRPr="006D2196" w:rsidRDefault="00605D31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na Agenda (organização do tempo);</w:t>
      </w:r>
    </w:p>
    <w:p w14:paraId="57A03E0C" w14:textId="53DE51A1" w:rsidR="007148F6" w:rsidRPr="006D2196" w:rsidRDefault="00605D31" w:rsidP="006D2196">
      <w:pPr>
        <w:pStyle w:val="PargrafodaLista"/>
        <w:numPr>
          <w:ilvl w:val="4"/>
          <w:numId w:val="6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na lista de tarefas do Trello (organização da ação).</w:t>
      </w:r>
    </w:p>
    <w:p w14:paraId="1DEC5B80" w14:textId="64682195" w:rsidR="5A8EA497" w:rsidRPr="006D2196" w:rsidRDefault="5A8EA497" w:rsidP="006D2196">
      <w:pPr>
        <w:pStyle w:val="PargrafodaLista"/>
        <w:ind w:left="1692"/>
        <w:rPr>
          <w:rFonts w:ascii="Poppins Light" w:hAnsi="Poppins Light" w:cs="Poppins Light"/>
          <w:noProof/>
        </w:rPr>
      </w:pPr>
    </w:p>
    <w:p w14:paraId="6BAD31D7" w14:textId="5D43FA7C" w:rsidR="003C3734" w:rsidRPr="006D2196" w:rsidRDefault="003C3734" w:rsidP="006D2196">
      <w:pPr>
        <w:pStyle w:val="PargrafodaLista"/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drawing>
          <wp:anchor distT="0" distB="0" distL="114300" distR="114300" simplePos="0" relativeHeight="251658240" behindDoc="0" locked="1" layoutInCell="1" allowOverlap="1" wp14:anchorId="33109D04" wp14:editId="3B0CF827">
            <wp:simplePos x="0" y="0"/>
            <wp:positionH relativeFrom="margin">
              <wp:posOffset>180340</wp:posOffset>
            </wp:positionH>
            <wp:positionV relativeFrom="page">
              <wp:posOffset>5184775</wp:posOffset>
            </wp:positionV>
            <wp:extent cx="5345430" cy="2757170"/>
            <wp:effectExtent l="0" t="0" r="7620" b="5080"/>
            <wp:wrapTopAndBottom/>
            <wp:docPr id="1316849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9413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BECDC" w14:textId="34C236DF" w:rsidR="3863B12D" w:rsidRPr="006D2196" w:rsidRDefault="3863B12D" w:rsidP="006D2196">
      <w:pPr>
        <w:pStyle w:val="PargrafodaLista"/>
        <w:rPr>
          <w:rFonts w:ascii="Poppins Light" w:hAnsi="Poppins Light" w:cs="Poppins Light"/>
        </w:rPr>
      </w:pPr>
      <w:r w:rsidRPr="006D2196">
        <w:rPr>
          <w:rFonts w:ascii="Poppins Light" w:eastAsia="Segoe UI" w:hAnsi="Poppins Light" w:cs="Poppins Light"/>
          <w:noProof/>
          <w:color w:val="242424"/>
          <w:sz w:val="21"/>
          <w:szCs w:val="21"/>
        </w:rPr>
        <w:t>Produzido pela SEDUC-SP com a ferramenta Google Agenda.</w:t>
      </w:r>
    </w:p>
    <w:p w14:paraId="1320E67F" w14:textId="77777777" w:rsidR="00605D31" w:rsidRPr="006D2196" w:rsidRDefault="00605D31" w:rsidP="006D2196">
      <w:pPr>
        <w:pStyle w:val="PargrafodaLista"/>
        <w:rPr>
          <w:rFonts w:ascii="Poppins Light" w:hAnsi="Poppins Light" w:cs="Poppins Light"/>
          <w:noProof/>
        </w:rPr>
      </w:pPr>
    </w:p>
    <w:p w14:paraId="18162F61" w14:textId="08928B38" w:rsidR="007148F6" w:rsidRPr="006D2196" w:rsidRDefault="003C3734" w:rsidP="006D2196">
      <w:p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78F387E8" wp14:editId="7B71718F">
            <wp:extent cx="6120765" cy="2242185"/>
            <wp:effectExtent l="0" t="0" r="0" b="5715"/>
            <wp:docPr id="10024955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5572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0428" w14:textId="3095A1CA" w:rsidR="327A11DB" w:rsidRPr="006D2196" w:rsidRDefault="327A11DB" w:rsidP="006D2196">
      <w:pPr>
        <w:rPr>
          <w:rFonts w:ascii="Poppins Light" w:hAnsi="Poppins Light" w:cs="Poppins Light"/>
          <w:noProof/>
          <w:sz w:val="20"/>
          <w:szCs w:val="20"/>
        </w:rPr>
      </w:pPr>
      <w:r w:rsidRPr="006D2196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0C1D2CAD" w14:textId="77777777" w:rsidR="006461B2" w:rsidRPr="006D2196" w:rsidRDefault="006461B2" w:rsidP="006D2196">
      <w:pPr>
        <w:rPr>
          <w:rFonts w:ascii="Poppins Light" w:hAnsi="Poppins Light" w:cs="Poppins Light"/>
          <w:noProof/>
        </w:rPr>
      </w:pPr>
    </w:p>
    <w:p w14:paraId="03230267" w14:textId="77777777" w:rsidR="001B448F" w:rsidRPr="006D2196" w:rsidRDefault="001B448F" w:rsidP="006D2196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  <w:noProof/>
        </w:rPr>
      </w:pPr>
      <w:r w:rsidRPr="006D2196">
        <w:rPr>
          <w:rFonts w:ascii="Poppins Light" w:hAnsi="Poppins Light" w:cs="Poppins Light"/>
          <w:b/>
          <w:bCs/>
          <w:noProof/>
        </w:rPr>
        <w:t>Finalização</w:t>
      </w:r>
    </w:p>
    <w:p w14:paraId="251E9B00" w14:textId="12708ECD" w:rsidR="0032318A" w:rsidRPr="006D2196" w:rsidRDefault="0032318A" w:rsidP="006D2196">
      <w:p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Após concluir todas as etapas:</w:t>
      </w:r>
    </w:p>
    <w:p w14:paraId="222D1309" w14:textId="77777777" w:rsidR="0032318A" w:rsidRPr="006D2196" w:rsidRDefault="0032318A" w:rsidP="006D219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Faça um print das telas com os resultados (Agenda e Trello).</w:t>
      </w:r>
    </w:p>
    <w:p w14:paraId="36401769" w14:textId="77777777" w:rsidR="0032318A" w:rsidRPr="006D2196" w:rsidRDefault="0032318A" w:rsidP="006D219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Cole as imagens neste roteiro.</w:t>
      </w:r>
    </w:p>
    <w:p w14:paraId="53CEFA80" w14:textId="77777777" w:rsidR="0032318A" w:rsidRPr="006D2196" w:rsidRDefault="0032318A" w:rsidP="006D2196">
      <w:pPr>
        <w:numPr>
          <w:ilvl w:val="0"/>
          <w:numId w:val="7"/>
        </w:numPr>
        <w:rPr>
          <w:rFonts w:ascii="Poppins Light" w:hAnsi="Poppins Light" w:cs="Poppins Light"/>
          <w:noProof/>
        </w:rPr>
      </w:pPr>
      <w:r w:rsidRPr="006D2196">
        <w:rPr>
          <w:rFonts w:ascii="Poppins Light" w:hAnsi="Poppins Light" w:cs="Poppins Light"/>
          <w:noProof/>
        </w:rPr>
        <w:t>Envie a atividade no AVA.</w:t>
      </w:r>
    </w:p>
    <w:p w14:paraId="4E8EF407" w14:textId="06F5F758" w:rsidR="00785977" w:rsidRPr="006D2196" w:rsidRDefault="00785977" w:rsidP="006D2196">
      <w:pPr>
        <w:rPr>
          <w:rFonts w:ascii="Poppins Light" w:hAnsi="Poppins Light" w:cs="Poppins Light"/>
          <w:noProof/>
        </w:rPr>
      </w:pPr>
    </w:p>
    <w:sectPr w:rsidR="00785977" w:rsidRPr="006D2196" w:rsidSect="00553CA2">
      <w:headerReference w:type="default" r:id="rId14"/>
      <w:footerReference w:type="even" r:id="rId15"/>
      <w:footerReference w:type="default" r:id="rId16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A6C071" w14:textId="77777777" w:rsidR="005744C7" w:rsidRDefault="005744C7">
      <w:r>
        <w:separator/>
      </w:r>
    </w:p>
  </w:endnote>
  <w:endnote w:type="continuationSeparator" w:id="0">
    <w:p w14:paraId="46DE3C26" w14:textId="77777777" w:rsidR="005744C7" w:rsidRDefault="005744C7">
      <w:r>
        <w:continuationSeparator/>
      </w:r>
    </w:p>
  </w:endnote>
  <w:endnote w:type="continuationNotice" w:id="1">
    <w:p w14:paraId="2F0A870F" w14:textId="77777777" w:rsidR="005744C7" w:rsidRDefault="005744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-620603218"/>
              <w:docPartObj>
                <w:docPartGallery w:val="Page Numbers (Top of Page)"/>
                <w:docPartUnique/>
              </w:docPartObj>
            </w:sdtPr>
            <w:sdtEndPr/>
            <w:sdtContent>
              <w:p w14:paraId="4FB8699F" w14:textId="1235C442" w:rsidR="006D2196" w:rsidRPr="00B46197" w:rsidRDefault="008A0B2A" w:rsidP="008A0B2A">
                <w:pPr>
                  <w:pStyle w:val="Rodap"/>
                  <w:spacing w:before="240"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>
                  <w:rPr>
                    <w:rFonts w:ascii="Poppins" w:hAnsi="Poppins" w:cs="Poppins"/>
                    <w:sz w:val="20"/>
                    <w:szCs w:val="20"/>
                  </w:rPr>
                  <w:t>[DADOS]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ab/>
                  <w:t>[UNIDADE 1]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ab/>
                  <w:t>[COMPONENTE 1]</w:t>
                </w:r>
              </w:p>
              <w:p w14:paraId="214D1726" w14:textId="69755671" w:rsidR="00E227A8" w:rsidRPr="00E227A8" w:rsidRDefault="006D2196" w:rsidP="006D2196">
                <w:pPr>
                  <w:pStyle w:val="Rodap"/>
                  <w:spacing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B07B30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4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B07B30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5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78EDB" w14:textId="77777777" w:rsidR="005744C7" w:rsidRDefault="005744C7">
      <w:r>
        <w:separator/>
      </w:r>
    </w:p>
  </w:footnote>
  <w:footnote w:type="continuationSeparator" w:id="0">
    <w:p w14:paraId="627A9BAD" w14:textId="77777777" w:rsidR="005744C7" w:rsidRDefault="005744C7">
      <w:r>
        <w:continuationSeparator/>
      </w:r>
    </w:p>
  </w:footnote>
  <w:footnote w:type="continuationNotice" w:id="1">
    <w:p w14:paraId="3A391A39" w14:textId="77777777" w:rsidR="005744C7" w:rsidRDefault="005744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A8D"/>
    <w:multiLevelType w:val="hybridMultilevel"/>
    <w:tmpl w:val="0E38D9BA"/>
    <w:lvl w:ilvl="0" w:tplc="3BB8899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A25253"/>
    <w:multiLevelType w:val="multilevel"/>
    <w:tmpl w:val="04104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20A30"/>
    <w:multiLevelType w:val="hybridMultilevel"/>
    <w:tmpl w:val="FBD480AE"/>
    <w:lvl w:ilvl="0" w:tplc="0960F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476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20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2B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CF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321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8A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36C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45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AC34ED9"/>
    <w:multiLevelType w:val="multilevel"/>
    <w:tmpl w:val="4924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20BE2"/>
    <w:multiLevelType w:val="multilevel"/>
    <w:tmpl w:val="F840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55832"/>
    <w:multiLevelType w:val="multilevel"/>
    <w:tmpl w:val="773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256EF"/>
    <w:multiLevelType w:val="hybridMultilevel"/>
    <w:tmpl w:val="A46C3F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47B33"/>
    <w:multiLevelType w:val="hybridMultilevel"/>
    <w:tmpl w:val="58C4EB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983FCC"/>
    <w:multiLevelType w:val="hybridMultilevel"/>
    <w:tmpl w:val="ACFA8DAA"/>
    <w:lvl w:ilvl="0" w:tplc="FFFFFFFF">
      <w:start w:val="1"/>
      <w:numFmt w:val="bullet"/>
      <w:lvlText w:val="-"/>
      <w:lvlJc w:val="left"/>
      <w:pPr>
        <w:ind w:left="-1188" w:hanging="360"/>
      </w:pPr>
      <w:rPr>
        <w:rFonts w:ascii="Poppins" w:hAnsi="Poppins" w:hint="default"/>
        <w:sz w:val="24"/>
      </w:rPr>
    </w:lvl>
    <w:lvl w:ilvl="1" w:tplc="04160001">
      <w:start w:val="1"/>
      <w:numFmt w:val="bullet"/>
      <w:lvlText w:val=""/>
      <w:lvlJc w:val="left"/>
      <w:pPr>
        <w:ind w:left="-468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" w:hanging="180"/>
      </w:pPr>
    </w:lvl>
    <w:lvl w:ilvl="3" w:tplc="FFFFFFFF">
      <w:start w:val="1"/>
      <w:numFmt w:val="decimal"/>
      <w:lvlText w:val="%4."/>
      <w:lvlJc w:val="left"/>
      <w:pPr>
        <w:ind w:left="972" w:hanging="360"/>
      </w:pPr>
    </w:lvl>
    <w:lvl w:ilvl="4" w:tplc="FFFFFFFF">
      <w:start w:val="1"/>
      <w:numFmt w:val="lowerLetter"/>
      <w:lvlText w:val="%5."/>
      <w:lvlJc w:val="left"/>
      <w:pPr>
        <w:ind w:left="1692" w:hanging="360"/>
      </w:pPr>
    </w:lvl>
    <w:lvl w:ilvl="5" w:tplc="FFFFFFFF" w:tentative="1">
      <w:start w:val="1"/>
      <w:numFmt w:val="lowerRoman"/>
      <w:lvlText w:val="%6."/>
      <w:lvlJc w:val="right"/>
      <w:pPr>
        <w:ind w:left="2412" w:hanging="180"/>
      </w:pPr>
    </w:lvl>
    <w:lvl w:ilvl="6" w:tplc="FFFFFFFF" w:tentative="1">
      <w:start w:val="1"/>
      <w:numFmt w:val="decimal"/>
      <w:lvlText w:val="%7."/>
      <w:lvlJc w:val="left"/>
      <w:pPr>
        <w:ind w:left="3132" w:hanging="360"/>
      </w:pPr>
    </w:lvl>
    <w:lvl w:ilvl="7" w:tplc="FFFFFFFF" w:tentative="1">
      <w:start w:val="1"/>
      <w:numFmt w:val="lowerLetter"/>
      <w:lvlText w:val="%8."/>
      <w:lvlJc w:val="left"/>
      <w:pPr>
        <w:ind w:left="3852" w:hanging="360"/>
      </w:pPr>
    </w:lvl>
    <w:lvl w:ilvl="8" w:tplc="FFFFFFFF" w:tentative="1">
      <w:start w:val="1"/>
      <w:numFmt w:val="lowerRoman"/>
      <w:lvlText w:val="%9."/>
      <w:lvlJc w:val="right"/>
      <w:pPr>
        <w:ind w:left="4572" w:hanging="180"/>
      </w:pPr>
    </w:lvl>
  </w:abstractNum>
  <w:abstractNum w:abstractNumId="9" w15:restartNumberingAfterBreak="0">
    <w:nsid w:val="539000A2"/>
    <w:multiLevelType w:val="multilevel"/>
    <w:tmpl w:val="E59E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12427"/>
    <w:multiLevelType w:val="multilevel"/>
    <w:tmpl w:val="486E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271C7"/>
    <w:multiLevelType w:val="multilevel"/>
    <w:tmpl w:val="4E5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D2711"/>
    <w:multiLevelType w:val="hybridMultilevel"/>
    <w:tmpl w:val="68FE3B0A"/>
    <w:lvl w:ilvl="0" w:tplc="1AFEE432">
      <w:start w:val="1"/>
      <w:numFmt w:val="bullet"/>
      <w:lvlText w:val="-"/>
      <w:lvlJc w:val="left"/>
      <w:pPr>
        <w:ind w:left="-1188" w:hanging="360"/>
      </w:pPr>
      <w:rPr>
        <w:rFonts w:ascii="Poppins" w:hAnsi="Poppins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-468" w:hanging="360"/>
      </w:pPr>
    </w:lvl>
    <w:lvl w:ilvl="2" w:tplc="FFFFFFFF">
      <w:start w:val="1"/>
      <w:numFmt w:val="lowerRoman"/>
      <w:lvlText w:val="%3."/>
      <w:lvlJc w:val="right"/>
      <w:pPr>
        <w:ind w:left="252" w:hanging="180"/>
      </w:pPr>
    </w:lvl>
    <w:lvl w:ilvl="3" w:tplc="FFFFFFFF">
      <w:start w:val="1"/>
      <w:numFmt w:val="decimal"/>
      <w:lvlText w:val="%4."/>
      <w:lvlJc w:val="left"/>
      <w:pPr>
        <w:ind w:left="972" w:hanging="360"/>
      </w:pPr>
    </w:lvl>
    <w:lvl w:ilvl="4" w:tplc="FFFFFFFF">
      <w:start w:val="1"/>
      <w:numFmt w:val="lowerLetter"/>
      <w:lvlText w:val="%5."/>
      <w:lvlJc w:val="left"/>
      <w:pPr>
        <w:ind w:left="1692" w:hanging="360"/>
      </w:pPr>
    </w:lvl>
    <w:lvl w:ilvl="5" w:tplc="FFFFFFFF" w:tentative="1">
      <w:start w:val="1"/>
      <w:numFmt w:val="lowerRoman"/>
      <w:lvlText w:val="%6."/>
      <w:lvlJc w:val="right"/>
      <w:pPr>
        <w:ind w:left="2412" w:hanging="180"/>
      </w:pPr>
    </w:lvl>
    <w:lvl w:ilvl="6" w:tplc="FFFFFFFF" w:tentative="1">
      <w:start w:val="1"/>
      <w:numFmt w:val="decimal"/>
      <w:lvlText w:val="%7."/>
      <w:lvlJc w:val="left"/>
      <w:pPr>
        <w:ind w:left="3132" w:hanging="360"/>
      </w:pPr>
    </w:lvl>
    <w:lvl w:ilvl="7" w:tplc="FFFFFFFF" w:tentative="1">
      <w:start w:val="1"/>
      <w:numFmt w:val="lowerLetter"/>
      <w:lvlText w:val="%8."/>
      <w:lvlJc w:val="left"/>
      <w:pPr>
        <w:ind w:left="3852" w:hanging="360"/>
      </w:pPr>
    </w:lvl>
    <w:lvl w:ilvl="8" w:tplc="FFFFFFFF" w:tentative="1">
      <w:start w:val="1"/>
      <w:numFmt w:val="lowerRoman"/>
      <w:lvlText w:val="%9."/>
      <w:lvlJc w:val="right"/>
      <w:pPr>
        <w:ind w:left="4572" w:hanging="180"/>
      </w:pPr>
    </w:lvl>
  </w:abstractNum>
  <w:abstractNum w:abstractNumId="13" w15:restartNumberingAfterBreak="0">
    <w:nsid w:val="679E5677"/>
    <w:multiLevelType w:val="hybridMultilevel"/>
    <w:tmpl w:val="AC0A8AC0"/>
    <w:lvl w:ilvl="0" w:tplc="FFFFFFFF">
      <w:start w:val="1"/>
      <w:numFmt w:val="bullet"/>
      <w:lvlText w:val="-"/>
      <w:lvlJc w:val="left"/>
      <w:pPr>
        <w:ind w:left="-1188" w:hanging="360"/>
      </w:pPr>
      <w:rPr>
        <w:rFonts w:ascii="Poppins" w:hAnsi="Poppins" w:hint="default"/>
        <w:sz w:val="24"/>
      </w:rPr>
    </w:lvl>
    <w:lvl w:ilvl="1" w:tplc="FFFFFFFF">
      <w:start w:val="1"/>
      <w:numFmt w:val="lowerLetter"/>
      <w:lvlText w:val="%2."/>
      <w:lvlJc w:val="left"/>
      <w:pPr>
        <w:ind w:left="-468" w:hanging="360"/>
      </w:pPr>
    </w:lvl>
    <w:lvl w:ilvl="2" w:tplc="FFFFFFFF">
      <w:start w:val="1"/>
      <w:numFmt w:val="lowerRoman"/>
      <w:lvlText w:val="%3."/>
      <w:lvlJc w:val="right"/>
      <w:pPr>
        <w:ind w:left="252" w:hanging="180"/>
      </w:pPr>
    </w:lvl>
    <w:lvl w:ilvl="3" w:tplc="FFFFFFFF">
      <w:start w:val="1"/>
      <w:numFmt w:val="decimal"/>
      <w:lvlText w:val="%4."/>
      <w:lvlJc w:val="left"/>
      <w:pPr>
        <w:ind w:left="972" w:hanging="360"/>
      </w:pPr>
    </w:lvl>
    <w:lvl w:ilvl="4" w:tplc="3CF60D7A">
      <w:start w:val="1"/>
      <w:numFmt w:val="bullet"/>
      <w:lvlText w:val="•"/>
      <w:lvlJc w:val="left"/>
      <w:pPr>
        <w:ind w:left="1692" w:hanging="360"/>
      </w:pPr>
      <w:rPr>
        <w:rFonts w:ascii="Poppins" w:hAnsi="Poppins" w:hint="default"/>
        <w:sz w:val="24"/>
      </w:rPr>
    </w:lvl>
    <w:lvl w:ilvl="5" w:tplc="FFFFFFFF" w:tentative="1">
      <w:start w:val="1"/>
      <w:numFmt w:val="lowerRoman"/>
      <w:lvlText w:val="%6."/>
      <w:lvlJc w:val="right"/>
      <w:pPr>
        <w:ind w:left="2412" w:hanging="180"/>
      </w:pPr>
    </w:lvl>
    <w:lvl w:ilvl="6" w:tplc="FFFFFFFF" w:tentative="1">
      <w:start w:val="1"/>
      <w:numFmt w:val="decimal"/>
      <w:lvlText w:val="%7."/>
      <w:lvlJc w:val="left"/>
      <w:pPr>
        <w:ind w:left="3132" w:hanging="360"/>
      </w:pPr>
    </w:lvl>
    <w:lvl w:ilvl="7" w:tplc="FFFFFFFF" w:tentative="1">
      <w:start w:val="1"/>
      <w:numFmt w:val="lowerLetter"/>
      <w:lvlText w:val="%8."/>
      <w:lvlJc w:val="left"/>
      <w:pPr>
        <w:ind w:left="3852" w:hanging="360"/>
      </w:pPr>
    </w:lvl>
    <w:lvl w:ilvl="8" w:tplc="FFFFFFFF" w:tentative="1">
      <w:start w:val="1"/>
      <w:numFmt w:val="lowerRoman"/>
      <w:lvlText w:val="%9."/>
      <w:lvlJc w:val="right"/>
      <w:pPr>
        <w:ind w:left="4572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13"/>
  </w:num>
  <w:num w:numId="7">
    <w:abstractNumId w:val="3"/>
  </w:num>
  <w:num w:numId="8">
    <w:abstractNumId w:val="5"/>
  </w:num>
  <w:num w:numId="9">
    <w:abstractNumId w:val="9"/>
  </w:num>
  <w:num w:numId="10">
    <w:abstractNumId w:val="11"/>
  </w:num>
  <w:num w:numId="11">
    <w:abstractNumId w:val="10"/>
  </w:num>
  <w:num w:numId="12">
    <w:abstractNumId w:val="1"/>
  </w:num>
  <w:num w:numId="13">
    <w:abstractNumId w:val="4"/>
  </w:num>
  <w:num w:numId="1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31418"/>
    <w:rsid w:val="00032C86"/>
    <w:rsid w:val="00055BA8"/>
    <w:rsid w:val="00063041"/>
    <w:rsid w:val="00066F03"/>
    <w:rsid w:val="00080B14"/>
    <w:rsid w:val="00084066"/>
    <w:rsid w:val="00093C5A"/>
    <w:rsid w:val="000A4E65"/>
    <w:rsid w:val="000C6619"/>
    <w:rsid w:val="000D3E8D"/>
    <w:rsid w:val="000F7DE9"/>
    <w:rsid w:val="0010596C"/>
    <w:rsid w:val="00110F26"/>
    <w:rsid w:val="00124756"/>
    <w:rsid w:val="00156455"/>
    <w:rsid w:val="00160195"/>
    <w:rsid w:val="00163AE4"/>
    <w:rsid w:val="001A2D86"/>
    <w:rsid w:val="001A32C9"/>
    <w:rsid w:val="001B448F"/>
    <w:rsid w:val="001C335A"/>
    <w:rsid w:val="001E7BC0"/>
    <w:rsid w:val="002344C7"/>
    <w:rsid w:val="002372B1"/>
    <w:rsid w:val="002372DC"/>
    <w:rsid w:val="00237D84"/>
    <w:rsid w:val="00252F67"/>
    <w:rsid w:val="00256D8D"/>
    <w:rsid w:val="002632D3"/>
    <w:rsid w:val="00264B6B"/>
    <w:rsid w:val="00264DEA"/>
    <w:rsid w:val="00272F47"/>
    <w:rsid w:val="00280470"/>
    <w:rsid w:val="00285A49"/>
    <w:rsid w:val="00287306"/>
    <w:rsid w:val="002A6788"/>
    <w:rsid w:val="002C4B4D"/>
    <w:rsid w:val="002C64BC"/>
    <w:rsid w:val="002C6EC9"/>
    <w:rsid w:val="002D1A6D"/>
    <w:rsid w:val="002D51E3"/>
    <w:rsid w:val="002E6314"/>
    <w:rsid w:val="002F0EDD"/>
    <w:rsid w:val="003009B4"/>
    <w:rsid w:val="003031BD"/>
    <w:rsid w:val="00320933"/>
    <w:rsid w:val="0032318A"/>
    <w:rsid w:val="003365AE"/>
    <w:rsid w:val="0036761A"/>
    <w:rsid w:val="00367C72"/>
    <w:rsid w:val="00381224"/>
    <w:rsid w:val="003C032E"/>
    <w:rsid w:val="003C3734"/>
    <w:rsid w:val="003D2352"/>
    <w:rsid w:val="003D71CA"/>
    <w:rsid w:val="003E6850"/>
    <w:rsid w:val="003F2D2E"/>
    <w:rsid w:val="00443B8A"/>
    <w:rsid w:val="00444364"/>
    <w:rsid w:val="00454835"/>
    <w:rsid w:val="00464426"/>
    <w:rsid w:val="00464B32"/>
    <w:rsid w:val="00476D22"/>
    <w:rsid w:val="00481F71"/>
    <w:rsid w:val="00491C71"/>
    <w:rsid w:val="00493ABE"/>
    <w:rsid w:val="004B66A3"/>
    <w:rsid w:val="004E713D"/>
    <w:rsid w:val="00505F29"/>
    <w:rsid w:val="005317E5"/>
    <w:rsid w:val="0054497C"/>
    <w:rsid w:val="0054587F"/>
    <w:rsid w:val="005517B2"/>
    <w:rsid w:val="00553CA2"/>
    <w:rsid w:val="005744C7"/>
    <w:rsid w:val="00585F34"/>
    <w:rsid w:val="005A5A09"/>
    <w:rsid w:val="005A64B8"/>
    <w:rsid w:val="005B090F"/>
    <w:rsid w:val="005C3EAE"/>
    <w:rsid w:val="005E3329"/>
    <w:rsid w:val="005E4165"/>
    <w:rsid w:val="005F74BB"/>
    <w:rsid w:val="006023CB"/>
    <w:rsid w:val="00605D31"/>
    <w:rsid w:val="0060776C"/>
    <w:rsid w:val="00615EAD"/>
    <w:rsid w:val="0063273B"/>
    <w:rsid w:val="006461B2"/>
    <w:rsid w:val="00676B29"/>
    <w:rsid w:val="006B3AE9"/>
    <w:rsid w:val="006D2196"/>
    <w:rsid w:val="006F4741"/>
    <w:rsid w:val="007148F6"/>
    <w:rsid w:val="00715D93"/>
    <w:rsid w:val="00727654"/>
    <w:rsid w:val="00730549"/>
    <w:rsid w:val="00760A8C"/>
    <w:rsid w:val="007671B4"/>
    <w:rsid w:val="00773A8C"/>
    <w:rsid w:val="00775556"/>
    <w:rsid w:val="0078262D"/>
    <w:rsid w:val="00785977"/>
    <w:rsid w:val="007B6ABF"/>
    <w:rsid w:val="00814E58"/>
    <w:rsid w:val="00827D7F"/>
    <w:rsid w:val="008344C1"/>
    <w:rsid w:val="0083474B"/>
    <w:rsid w:val="00841D59"/>
    <w:rsid w:val="00851368"/>
    <w:rsid w:val="00876026"/>
    <w:rsid w:val="008925A9"/>
    <w:rsid w:val="008A0B2A"/>
    <w:rsid w:val="008B0185"/>
    <w:rsid w:val="008B3FF5"/>
    <w:rsid w:val="008B4C24"/>
    <w:rsid w:val="008D845F"/>
    <w:rsid w:val="008E5374"/>
    <w:rsid w:val="008F3D07"/>
    <w:rsid w:val="008F775A"/>
    <w:rsid w:val="0091494C"/>
    <w:rsid w:val="00925B12"/>
    <w:rsid w:val="0092769D"/>
    <w:rsid w:val="00966015"/>
    <w:rsid w:val="009A37A4"/>
    <w:rsid w:val="009B33B6"/>
    <w:rsid w:val="009C5FCF"/>
    <w:rsid w:val="00A02288"/>
    <w:rsid w:val="00A31F50"/>
    <w:rsid w:val="00A81A6F"/>
    <w:rsid w:val="00AA2E05"/>
    <w:rsid w:val="00AA319D"/>
    <w:rsid w:val="00AA60A0"/>
    <w:rsid w:val="00AD78A6"/>
    <w:rsid w:val="00AF2FFF"/>
    <w:rsid w:val="00B000A4"/>
    <w:rsid w:val="00B07B30"/>
    <w:rsid w:val="00B45591"/>
    <w:rsid w:val="00B552C8"/>
    <w:rsid w:val="00B76980"/>
    <w:rsid w:val="00B81087"/>
    <w:rsid w:val="00B91700"/>
    <w:rsid w:val="00B9713F"/>
    <w:rsid w:val="00BA6A76"/>
    <w:rsid w:val="00BD6C1C"/>
    <w:rsid w:val="00C12E4A"/>
    <w:rsid w:val="00C21ADB"/>
    <w:rsid w:val="00C42339"/>
    <w:rsid w:val="00C4723D"/>
    <w:rsid w:val="00C50FCA"/>
    <w:rsid w:val="00C6070E"/>
    <w:rsid w:val="00C62CE1"/>
    <w:rsid w:val="00C85E5E"/>
    <w:rsid w:val="00CA4523"/>
    <w:rsid w:val="00CC2A45"/>
    <w:rsid w:val="00CC5C3A"/>
    <w:rsid w:val="00CE1A1F"/>
    <w:rsid w:val="00CF76E4"/>
    <w:rsid w:val="00D03B93"/>
    <w:rsid w:val="00D05B9C"/>
    <w:rsid w:val="00D24C11"/>
    <w:rsid w:val="00D24F86"/>
    <w:rsid w:val="00D466B2"/>
    <w:rsid w:val="00D51A61"/>
    <w:rsid w:val="00D553AB"/>
    <w:rsid w:val="00D60F22"/>
    <w:rsid w:val="00D61A8F"/>
    <w:rsid w:val="00D92B02"/>
    <w:rsid w:val="00DA1C4C"/>
    <w:rsid w:val="00DB0B85"/>
    <w:rsid w:val="00DD2118"/>
    <w:rsid w:val="00DD30AF"/>
    <w:rsid w:val="00DD5204"/>
    <w:rsid w:val="00DE0C0D"/>
    <w:rsid w:val="00DF4F47"/>
    <w:rsid w:val="00E015D7"/>
    <w:rsid w:val="00E03383"/>
    <w:rsid w:val="00E10D86"/>
    <w:rsid w:val="00E227A8"/>
    <w:rsid w:val="00E30826"/>
    <w:rsid w:val="00E37F00"/>
    <w:rsid w:val="00E400A6"/>
    <w:rsid w:val="00E71901"/>
    <w:rsid w:val="00E73E76"/>
    <w:rsid w:val="00E77AF3"/>
    <w:rsid w:val="00E873E4"/>
    <w:rsid w:val="00EA3B37"/>
    <w:rsid w:val="00EE6630"/>
    <w:rsid w:val="00EF47B1"/>
    <w:rsid w:val="00EF4AFE"/>
    <w:rsid w:val="00F016BD"/>
    <w:rsid w:val="00F044D7"/>
    <w:rsid w:val="00F068F3"/>
    <w:rsid w:val="00F238A2"/>
    <w:rsid w:val="00F472E5"/>
    <w:rsid w:val="00F51FEF"/>
    <w:rsid w:val="00F52905"/>
    <w:rsid w:val="00F52AA0"/>
    <w:rsid w:val="00F57059"/>
    <w:rsid w:val="00F62224"/>
    <w:rsid w:val="00F94AC6"/>
    <w:rsid w:val="00F97BF8"/>
    <w:rsid w:val="00FA5FCE"/>
    <w:rsid w:val="00FD7F1E"/>
    <w:rsid w:val="00FF3340"/>
    <w:rsid w:val="00FF3ECB"/>
    <w:rsid w:val="327A11DB"/>
    <w:rsid w:val="3863B12D"/>
    <w:rsid w:val="5A8EA497"/>
    <w:rsid w:val="6B78BD4D"/>
    <w:rsid w:val="75AC8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EE66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873E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alendar.google.com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FDE7C4-70C1-46A2-8FD9-A03C1CCA2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9</TotalTime>
  <Pages>5</Pages>
  <Words>615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4</cp:revision>
  <cp:lastPrinted>2006-08-31T06:40:00Z</cp:lastPrinted>
  <dcterms:created xsi:type="dcterms:W3CDTF">2026-02-23T16:53:00Z</dcterms:created>
  <dcterms:modified xsi:type="dcterms:W3CDTF">2026-03-03T13:57:00Z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