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79CD781A" w:rsidR="00E227A8" w:rsidRPr="00FC4BEF" w:rsidRDefault="0060776C" w:rsidP="003D2352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FC4BEF">
        <w:rPr>
          <w:rFonts w:ascii="Poppins" w:hAnsi="Poppins" w:cs="Poppins"/>
          <w:bCs/>
          <w:szCs w:val="32"/>
        </w:rPr>
        <w:t xml:space="preserve">Roteiro de </w:t>
      </w:r>
      <w:r w:rsidR="00E227A8" w:rsidRPr="00FC4BEF">
        <w:rPr>
          <w:rFonts w:ascii="Poppins" w:hAnsi="Poppins" w:cs="Poppins"/>
          <w:bCs/>
          <w:szCs w:val="32"/>
        </w:rPr>
        <w:t xml:space="preserve">Atividade </w:t>
      </w:r>
      <w:r w:rsidRPr="00FC4BEF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FC4BEF" w:rsidRDefault="00814E58" w:rsidP="003D2352">
      <w:pPr>
        <w:jc w:val="both"/>
        <w:rPr>
          <w:rFonts w:ascii="Poppins" w:hAnsi="Poppins" w:cs="Poppins"/>
        </w:rPr>
      </w:pPr>
    </w:p>
    <w:p w14:paraId="3859BC60" w14:textId="7A01095D" w:rsidR="00E227A8" w:rsidRPr="00FC4BEF" w:rsidRDefault="00E227A8" w:rsidP="003D2352">
      <w:pPr>
        <w:pStyle w:val="Ttulo9"/>
        <w:spacing w:line="288" w:lineRule="auto"/>
        <w:ind w:left="425" w:hanging="425"/>
        <w:jc w:val="both"/>
        <w:rPr>
          <w:rFonts w:ascii="Poppins" w:hAnsi="Poppins" w:cs="Poppins"/>
          <w:b w:val="0"/>
          <w:sz w:val="24"/>
          <w:szCs w:val="16"/>
        </w:rPr>
      </w:pPr>
      <w:r w:rsidRPr="00FC4BEF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FC4BEF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FC4BEF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FC4BEF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FC4BEF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FC4BEF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FC4BEF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FC4BEF">
        <w:rPr>
          <w:rFonts w:ascii="Poppins" w:hAnsi="Poppins" w:cs="Poppins"/>
          <w:b w:val="0"/>
          <w:sz w:val="24"/>
          <w:szCs w:val="16"/>
        </w:rPr>
        <w:t xml:space="preserve">                          </w:t>
      </w:r>
      <w:proofErr w:type="gramStart"/>
      <w:r w:rsidR="004E713D" w:rsidRPr="00FC4BEF">
        <w:rPr>
          <w:rFonts w:ascii="Poppins" w:hAnsi="Poppins" w:cs="Poppins"/>
          <w:b w:val="0"/>
          <w:sz w:val="24"/>
          <w:szCs w:val="16"/>
        </w:rPr>
        <w:t xml:space="preserve">  </w:t>
      </w:r>
      <w:r w:rsidRPr="00FC4BEF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  <w:proofErr w:type="gramEnd"/>
    </w:p>
    <w:p w14:paraId="150B4459" w14:textId="77777777" w:rsidR="0060776C" w:rsidRPr="00FC4BEF" w:rsidRDefault="0060776C" w:rsidP="003D2352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C990F36" w14:textId="70976E3F" w:rsidR="00C13A55" w:rsidRDefault="00C13A55" w:rsidP="00B46197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 xml:space="preserve">Organização e </w:t>
      </w:r>
      <w:r w:rsidR="0056713D">
        <w:rPr>
          <w:rFonts w:ascii="Poppins" w:hAnsi="Poppins" w:cs="Poppins"/>
          <w:b/>
          <w:bCs/>
          <w:noProof/>
          <w:sz w:val="32"/>
          <w:szCs w:val="32"/>
        </w:rPr>
        <w:t>p</w:t>
      </w:r>
      <w:r>
        <w:rPr>
          <w:rFonts w:ascii="Poppins" w:hAnsi="Poppins" w:cs="Poppins"/>
          <w:b/>
          <w:bCs/>
          <w:noProof/>
          <w:sz w:val="32"/>
          <w:szCs w:val="32"/>
        </w:rPr>
        <w:t xml:space="preserve">lanejamento de </w:t>
      </w:r>
      <w:r w:rsidR="0056713D">
        <w:rPr>
          <w:rFonts w:ascii="Poppins" w:hAnsi="Poppins" w:cs="Poppins"/>
          <w:b/>
          <w:bCs/>
          <w:noProof/>
          <w:sz w:val="32"/>
          <w:szCs w:val="32"/>
        </w:rPr>
        <w:t>t</w:t>
      </w:r>
      <w:r>
        <w:rPr>
          <w:rFonts w:ascii="Poppins" w:hAnsi="Poppins" w:cs="Poppins"/>
          <w:b/>
          <w:bCs/>
          <w:noProof/>
          <w:sz w:val="32"/>
          <w:szCs w:val="32"/>
        </w:rPr>
        <w:t>arefas com o Google Agenda e o Trello</w:t>
      </w:r>
    </w:p>
    <w:p w14:paraId="46E96CC7" w14:textId="77777777" w:rsidR="00C13A55" w:rsidRPr="00454835" w:rsidRDefault="00C13A55" w:rsidP="00B46197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3FED6E7" w14:textId="77777777" w:rsidR="00C13A55" w:rsidRPr="0083474B" w:rsidRDefault="00C13A55" w:rsidP="00B46197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62870FC4" w14:textId="77777777" w:rsidR="00C13A55" w:rsidRDefault="00C13A55" w:rsidP="00B46197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A</w:t>
      </w:r>
      <w:r w:rsidRPr="00DB0B85">
        <w:rPr>
          <w:rFonts w:ascii="Poppins" w:hAnsi="Poppins" w:cs="Poppins"/>
          <w:noProof/>
        </w:rPr>
        <w:t>plicar o conceito de organização digital no planejamento de tarefas e compromissos</w:t>
      </w:r>
      <w:r>
        <w:rPr>
          <w:rFonts w:ascii="Poppins" w:hAnsi="Poppins" w:cs="Poppins"/>
          <w:noProof/>
        </w:rPr>
        <w:t xml:space="preserve">, utlizando </w:t>
      </w:r>
      <w:r w:rsidRPr="00DB0B85">
        <w:rPr>
          <w:rFonts w:ascii="Poppins" w:hAnsi="Poppins" w:cs="Poppins"/>
          <w:noProof/>
        </w:rPr>
        <w:t>ferramentas digitais para estruturar atividades escolares e pessoais.</w:t>
      </w:r>
    </w:p>
    <w:p w14:paraId="7274C6B7" w14:textId="77777777" w:rsidR="00C13A55" w:rsidRPr="005A5A09" w:rsidRDefault="00C13A55" w:rsidP="00B46197">
      <w:pPr>
        <w:rPr>
          <w:rFonts w:ascii="Poppins Light" w:hAnsi="Poppins Light" w:cs="Poppins Light"/>
          <w:noProof/>
          <w:sz w:val="32"/>
          <w:szCs w:val="32"/>
        </w:rPr>
      </w:pPr>
    </w:p>
    <w:p w14:paraId="04F845A2" w14:textId="77777777" w:rsidR="00C13A55" w:rsidRPr="00814E58" w:rsidRDefault="00C13A55" w:rsidP="00B46197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439401BD" w14:textId="7C6D4930" w:rsidR="00C13A55" w:rsidRPr="005F251E" w:rsidRDefault="00C13A55" w:rsidP="00B46197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5F251E">
        <w:rPr>
          <w:rFonts w:ascii="Poppins" w:hAnsi="Poppins" w:cs="Poppins"/>
          <w:noProof/>
        </w:rPr>
        <w:t>Conta Google ativa</w:t>
      </w:r>
      <w:r w:rsidR="0056713D">
        <w:rPr>
          <w:rFonts w:ascii="Poppins" w:hAnsi="Poppins" w:cs="Poppins"/>
          <w:noProof/>
        </w:rPr>
        <w:t>.</w:t>
      </w:r>
    </w:p>
    <w:p w14:paraId="201377BE" w14:textId="079DC2A2" w:rsidR="00C13A55" w:rsidRPr="005F251E" w:rsidRDefault="00C13A55" w:rsidP="00B46197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5F251E">
        <w:rPr>
          <w:rFonts w:ascii="Poppins" w:hAnsi="Poppins" w:cs="Poppins"/>
          <w:noProof/>
        </w:rPr>
        <w:t>Google Agenda</w:t>
      </w:r>
      <w:r w:rsidR="0056713D">
        <w:rPr>
          <w:rFonts w:ascii="Poppins" w:hAnsi="Poppins" w:cs="Poppins"/>
          <w:noProof/>
        </w:rPr>
        <w:t>.</w:t>
      </w:r>
    </w:p>
    <w:p w14:paraId="25E583D3" w14:textId="4A406EA2" w:rsidR="00C13A55" w:rsidRPr="005F251E" w:rsidRDefault="00C13A55" w:rsidP="00B46197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5F251E">
        <w:rPr>
          <w:rFonts w:ascii="Poppins" w:hAnsi="Poppins" w:cs="Poppins"/>
          <w:noProof/>
        </w:rPr>
        <w:t>Trello</w:t>
      </w:r>
      <w:r w:rsidR="0056713D">
        <w:rPr>
          <w:rFonts w:ascii="Poppins" w:hAnsi="Poppins" w:cs="Poppins"/>
          <w:noProof/>
        </w:rPr>
        <w:t>.</w:t>
      </w:r>
    </w:p>
    <w:p w14:paraId="70FEFA49" w14:textId="24E11605" w:rsidR="00C13A55" w:rsidRPr="005F251E" w:rsidRDefault="00C13A55" w:rsidP="00B46197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5F251E">
        <w:rPr>
          <w:rFonts w:ascii="Poppins" w:hAnsi="Poppins" w:cs="Poppins"/>
          <w:noProof/>
        </w:rPr>
        <w:t>Computadores com acesso à internet</w:t>
      </w:r>
      <w:r w:rsidR="0056713D">
        <w:rPr>
          <w:rFonts w:ascii="Poppins" w:hAnsi="Poppins" w:cs="Poppins"/>
          <w:noProof/>
        </w:rPr>
        <w:t>.</w:t>
      </w:r>
    </w:p>
    <w:p w14:paraId="00D4AB0C" w14:textId="77777777" w:rsidR="00C13A55" w:rsidRPr="005F251E" w:rsidRDefault="00C13A55" w:rsidP="00B46197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5F251E">
        <w:rPr>
          <w:rFonts w:ascii="Poppins" w:hAnsi="Poppins" w:cs="Poppins"/>
          <w:noProof/>
        </w:rPr>
        <w:t>Recurso audiovisual para exibição de vídeos e imagens.</w:t>
      </w:r>
    </w:p>
    <w:p w14:paraId="79B2ADD1" w14:textId="77777777" w:rsidR="00C13A55" w:rsidRDefault="00C13A55" w:rsidP="00B46197">
      <w:pPr>
        <w:rPr>
          <w:rFonts w:ascii="Poppins Light" w:hAnsi="Poppins Light" w:cs="Poppins Light"/>
          <w:noProof/>
        </w:rPr>
      </w:pPr>
    </w:p>
    <w:p w14:paraId="56C32F8D" w14:textId="6A167722" w:rsidR="00C13A55" w:rsidRDefault="00C13A55" w:rsidP="00B46197">
      <w:pPr>
        <w:rPr>
          <w:rFonts w:ascii="Poppins" w:hAnsi="Poppins" w:cs="Poppins"/>
          <w:b/>
          <w:noProof/>
          <w:sz w:val="28"/>
          <w:szCs w:val="28"/>
        </w:rPr>
      </w:pPr>
      <w:r w:rsidRPr="00C56EFA">
        <w:rPr>
          <w:rFonts w:ascii="Poppins" w:hAnsi="Poppins" w:cs="Poppins"/>
          <w:b/>
          <w:noProof/>
          <w:sz w:val="28"/>
          <w:szCs w:val="28"/>
        </w:rPr>
        <w:t xml:space="preserve">Base </w:t>
      </w:r>
      <w:r w:rsidR="0056713D">
        <w:rPr>
          <w:rFonts w:ascii="Poppins" w:hAnsi="Poppins" w:cs="Poppins"/>
          <w:b/>
          <w:noProof/>
          <w:sz w:val="28"/>
          <w:szCs w:val="28"/>
        </w:rPr>
        <w:t>t</w:t>
      </w:r>
      <w:r w:rsidRPr="00C56EFA">
        <w:rPr>
          <w:rFonts w:ascii="Poppins" w:hAnsi="Poppins" w:cs="Poppins"/>
          <w:b/>
          <w:noProof/>
          <w:sz w:val="28"/>
          <w:szCs w:val="28"/>
        </w:rPr>
        <w:t>eórica</w:t>
      </w:r>
    </w:p>
    <w:p w14:paraId="19040692" w14:textId="77777777" w:rsidR="00C13A55" w:rsidRPr="00B46197" w:rsidRDefault="00C13A55" w:rsidP="00B46197">
      <w:pPr>
        <w:ind w:firstLine="708"/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>A organização digital é uma competência fundamental no mundo atual. Em cursos técnicos e, especialmente, na área de Ciência de Dados, organização digital é a forma de planejar tarefas, registrar e acompanhar atividades e compromissos usando ferramentas digitais.</w:t>
      </w:r>
    </w:p>
    <w:p w14:paraId="431BA58A" w14:textId="7AE551D4" w:rsidR="0056713D" w:rsidRPr="00B46197" w:rsidRDefault="00C13A55" w:rsidP="00B46197">
      <w:pPr>
        <w:ind w:firstLine="708"/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>Assim, em Ciência de Dados, organização não é detalhe, é método de trabalho. Cientistas de dados lidam com prazos, projetos, etapas e informações organizadas. Quem não se organiza erra, retrabalha e perde dados.</w:t>
      </w:r>
      <w:r w:rsidR="0056713D">
        <w:rPr>
          <w:rFonts w:ascii="Poppins Light" w:hAnsi="Poppins Light" w:cs="Poppins Light"/>
          <w:bCs/>
          <w:noProof/>
        </w:rPr>
        <w:t xml:space="preserve"> </w:t>
      </w:r>
    </w:p>
    <w:p w14:paraId="32D40A5F" w14:textId="77777777" w:rsidR="00C13A55" w:rsidRPr="00B46197" w:rsidRDefault="00C13A55" w:rsidP="00AF0CF1">
      <w:pPr>
        <w:ind w:firstLine="708"/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>Entre as mais utilizadas estão:</w:t>
      </w:r>
    </w:p>
    <w:p w14:paraId="0B9EADA4" w14:textId="77777777" w:rsidR="00C13A55" w:rsidRPr="00B46197" w:rsidRDefault="00C13A55" w:rsidP="00B46197">
      <w:pPr>
        <w:numPr>
          <w:ilvl w:val="0"/>
          <w:numId w:val="2"/>
        </w:numPr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/>
          <w:bCs/>
          <w:noProof/>
        </w:rPr>
        <w:t>Google Agenda</w:t>
      </w:r>
      <w:r w:rsidRPr="00B46197">
        <w:rPr>
          <w:rFonts w:ascii="Poppins Light" w:hAnsi="Poppins Light" w:cs="Poppins Light"/>
          <w:bCs/>
          <w:noProof/>
        </w:rPr>
        <w:t xml:space="preserve"> – organização do tempo/prazos (quando fazer).</w:t>
      </w:r>
    </w:p>
    <w:p w14:paraId="267C67F7" w14:textId="4A81233B" w:rsidR="0056713D" w:rsidRDefault="00C13A55" w:rsidP="0056713D">
      <w:pPr>
        <w:numPr>
          <w:ilvl w:val="0"/>
          <w:numId w:val="2"/>
        </w:numPr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/>
          <w:bCs/>
          <w:noProof/>
        </w:rPr>
        <w:t>Trello ou Notion</w:t>
      </w:r>
      <w:r w:rsidRPr="00B46197">
        <w:rPr>
          <w:rFonts w:ascii="Poppins Light" w:hAnsi="Poppins Light" w:cs="Poppins Light"/>
          <w:bCs/>
          <w:noProof/>
        </w:rPr>
        <w:t xml:space="preserve"> – organização visual de tarefas e projetos (o que fazer).</w:t>
      </w:r>
    </w:p>
    <w:p w14:paraId="575E972C" w14:textId="36DF102D" w:rsidR="00C13A55" w:rsidRPr="0056713D" w:rsidRDefault="00C13A55" w:rsidP="00AF0CF1">
      <w:pPr>
        <w:ind w:left="720"/>
        <w:rPr>
          <w:rFonts w:ascii="Poppins Light" w:hAnsi="Poppins Light" w:cs="Poppins Light"/>
          <w:bCs/>
          <w:noProof/>
        </w:rPr>
      </w:pPr>
      <w:r w:rsidRPr="0056713D">
        <w:rPr>
          <w:rFonts w:ascii="Poppins Light" w:hAnsi="Poppins Light" w:cs="Poppins Light"/>
          <w:bCs/>
          <w:noProof/>
        </w:rPr>
        <w:t>Essas ferramentas simulam práticas usadas por equipes profissionais e projetos reais.</w:t>
      </w:r>
    </w:p>
    <w:p w14:paraId="62DA585C" w14:textId="77777777" w:rsidR="00C13A55" w:rsidRPr="005F251E" w:rsidRDefault="00C13A55" w:rsidP="00B46197">
      <w:pPr>
        <w:rPr>
          <w:rFonts w:ascii="Poppins" w:hAnsi="Poppins" w:cs="Poppins"/>
          <w:bCs/>
          <w:noProof/>
        </w:rPr>
      </w:pPr>
    </w:p>
    <w:p w14:paraId="6D7CB868" w14:textId="77777777" w:rsidR="00C13A55" w:rsidRPr="005F251E" w:rsidRDefault="00C13A55" w:rsidP="00B46197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5F251E">
        <w:rPr>
          <w:rFonts w:ascii="Poppins" w:hAnsi="Poppins" w:cs="Poppins"/>
          <w:b/>
          <w:bCs/>
          <w:noProof/>
          <w:sz w:val="32"/>
          <w:szCs w:val="32"/>
        </w:rPr>
        <w:lastRenderedPageBreak/>
        <w:t xml:space="preserve">Contexto </w:t>
      </w:r>
    </w:p>
    <w:p w14:paraId="50EDE3A6" w14:textId="573179F4" w:rsidR="0056713D" w:rsidRPr="00B46197" w:rsidRDefault="00C13A55" w:rsidP="00B46197">
      <w:pPr>
        <w:ind w:firstLine="708"/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>Você é aluno de um curso técnico e precisa lidar com diversas tarefas: provas, trabalhos, estudos, compromissos pessoais e prazos.</w:t>
      </w:r>
    </w:p>
    <w:p w14:paraId="0246D307" w14:textId="77777777" w:rsidR="00C13A55" w:rsidRPr="00B46197" w:rsidRDefault="00C13A55" w:rsidP="00AF0CF1">
      <w:pPr>
        <w:ind w:firstLine="708"/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>Para evitar desorganização, você deverá criar uma estrutura digital de planejamento, usando ferramentas diferentes para organizar tempo e tarefas.</w:t>
      </w:r>
    </w:p>
    <w:p w14:paraId="721A5AA7" w14:textId="77777777" w:rsidR="00C13A55" w:rsidRPr="00B46197" w:rsidRDefault="00C13A55" w:rsidP="00B46197">
      <w:pPr>
        <w:ind w:firstLine="708"/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>Essa estrutura não será finalizada em apenas uma aula. Ela será retomada, integrada e aprimorada na próxima aula, como ocorre em projetos reais.</w:t>
      </w:r>
    </w:p>
    <w:p w14:paraId="7814B1D4" w14:textId="77777777" w:rsidR="00C13A55" w:rsidRPr="00B46197" w:rsidRDefault="00C13A55" w:rsidP="00B46197">
      <w:pPr>
        <w:spacing w:after="240"/>
        <w:ind w:firstLine="708"/>
        <w:rPr>
          <w:rFonts w:ascii="Poppins Light" w:hAnsi="Poppins Light" w:cs="Poppins Light"/>
          <w:b/>
          <w:noProof/>
        </w:rPr>
      </w:pPr>
      <w:r w:rsidRPr="00B46197">
        <w:rPr>
          <w:rFonts w:ascii="Poppins Light" w:hAnsi="Poppins Light" w:cs="Poppins Light"/>
          <w:bCs/>
          <w:noProof/>
        </w:rPr>
        <w:t>Nesta aula, o trabalho será realizado em duplas. Conversem antes de cada ação, confirmem se ambos entenderam o que está sendo feito e revisem juntos cada etapa antes de avançar.</w:t>
      </w:r>
    </w:p>
    <w:p w14:paraId="4CF6F7D8" w14:textId="77777777" w:rsidR="00C13A55" w:rsidRPr="00B46197" w:rsidRDefault="00C13A55" w:rsidP="00B46197">
      <w:pPr>
        <w:pStyle w:val="PargrafodaLista"/>
        <w:numPr>
          <w:ilvl w:val="0"/>
          <w:numId w:val="3"/>
        </w:numPr>
        <w:rPr>
          <w:rFonts w:ascii="Poppins Light" w:hAnsi="Poppins Light" w:cs="Poppins Light"/>
          <w:b/>
          <w:noProof/>
        </w:rPr>
      </w:pPr>
      <w:r w:rsidRPr="00B46197">
        <w:rPr>
          <w:rFonts w:ascii="Poppins Light" w:hAnsi="Poppins Light" w:cs="Poppins Light"/>
          <w:b/>
          <w:noProof/>
        </w:rPr>
        <w:t>Planejamento de compromissos no Google Agenda</w:t>
      </w:r>
    </w:p>
    <w:p w14:paraId="398EED9D" w14:textId="77777777" w:rsidR="00C13A55" w:rsidRPr="00B46197" w:rsidRDefault="00C13A55" w:rsidP="00B46197">
      <w:pPr>
        <w:pStyle w:val="PargrafodaLista"/>
        <w:rPr>
          <w:rFonts w:ascii="Poppins Light" w:hAnsi="Poppins Light" w:cs="Poppins Light"/>
          <w:b/>
          <w:noProof/>
        </w:rPr>
      </w:pPr>
      <w:r w:rsidRPr="00B46197">
        <w:rPr>
          <w:rFonts w:ascii="Poppins Light" w:hAnsi="Poppins Light" w:cs="Poppins Light"/>
          <w:b/>
          <w:noProof/>
        </w:rPr>
        <w:t>Passo a passo:</w:t>
      </w:r>
    </w:p>
    <w:p w14:paraId="3B3E7933" w14:textId="20207895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/>
          <w:bCs/>
        </w:rPr>
      </w:pPr>
      <w:r w:rsidRPr="00B46197">
        <w:rPr>
          <w:rFonts w:ascii="Poppins Light" w:hAnsi="Poppins Light" w:cs="Poppins Light"/>
        </w:rPr>
        <w:t xml:space="preserve">Acesse </w:t>
      </w:r>
      <w:hyperlink r:id="rId10">
        <w:r w:rsidRPr="00B46197">
          <w:rPr>
            <w:rStyle w:val="Hyperlink"/>
            <w:rFonts w:ascii="Poppins Light" w:hAnsi="Poppins Light" w:cs="Poppins Light"/>
            <w:b/>
            <w:bCs/>
          </w:rPr>
          <w:t>calendar.google.com</w:t>
        </w:r>
      </w:hyperlink>
      <w:r w:rsidR="4F57A6D4" w:rsidRPr="00B46197">
        <w:rPr>
          <w:rFonts w:ascii="Poppins Light" w:hAnsi="Poppins Light" w:cs="Poppins Light"/>
        </w:rPr>
        <w:t xml:space="preserve"> </w:t>
      </w:r>
      <w:r w:rsidR="4F57A6D4" w:rsidRPr="00B46197">
        <w:rPr>
          <w:rFonts w:ascii="Poppins Light" w:eastAsia="Segoe UI" w:hAnsi="Poppins Light" w:cs="Poppins Light"/>
          <w:color w:val="242424"/>
          <w:sz w:val="21"/>
          <w:szCs w:val="21"/>
        </w:rPr>
        <w:t xml:space="preserve">(Acesso em: </w:t>
      </w:r>
      <w:r w:rsidR="0056713D">
        <w:rPr>
          <w:rFonts w:ascii="Poppins Light" w:eastAsia="Segoe UI" w:hAnsi="Poppins Light" w:cs="Poppins Light"/>
          <w:color w:val="242424"/>
          <w:sz w:val="21"/>
          <w:szCs w:val="21"/>
        </w:rPr>
        <w:t>23</w:t>
      </w:r>
      <w:r w:rsidR="4F57A6D4" w:rsidRPr="00B46197">
        <w:rPr>
          <w:rFonts w:ascii="Poppins Light" w:eastAsia="Segoe UI" w:hAnsi="Poppins Light" w:cs="Poppins Light"/>
          <w:color w:val="242424"/>
          <w:sz w:val="21"/>
          <w:szCs w:val="21"/>
        </w:rPr>
        <w:t xml:space="preserve"> fev. 2026)</w:t>
      </w:r>
      <w:r w:rsidR="00525ADD">
        <w:rPr>
          <w:rFonts w:ascii="Poppins Light" w:eastAsia="Segoe UI" w:hAnsi="Poppins Light" w:cs="Poppins Light"/>
          <w:color w:val="242424"/>
          <w:sz w:val="21"/>
          <w:szCs w:val="21"/>
        </w:rPr>
        <w:t>.</w:t>
      </w:r>
    </w:p>
    <w:p w14:paraId="66BC7935" w14:textId="12E67258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 xml:space="preserve">Verifique se está </w:t>
      </w:r>
      <w:proofErr w:type="spellStart"/>
      <w:r w:rsidRPr="00B46197">
        <w:rPr>
          <w:rFonts w:ascii="Poppins Light" w:hAnsi="Poppins Light" w:cs="Poppins Light"/>
        </w:rPr>
        <w:t>logado</w:t>
      </w:r>
      <w:proofErr w:type="spellEnd"/>
      <w:r w:rsidRPr="00B46197">
        <w:rPr>
          <w:rFonts w:ascii="Poppins Light" w:hAnsi="Poppins Light" w:cs="Poppins Light"/>
        </w:rPr>
        <w:t xml:space="preserve"> na sua conta Google</w:t>
      </w:r>
      <w:r w:rsidR="00525ADD">
        <w:rPr>
          <w:rFonts w:ascii="Poppins Light" w:hAnsi="Poppins Light" w:cs="Poppins Light"/>
        </w:rPr>
        <w:t>.</w:t>
      </w:r>
    </w:p>
    <w:p w14:paraId="6782E4BB" w14:textId="0022A3FE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 xml:space="preserve">Observe a visualização semanal do </w:t>
      </w:r>
      <w:r w:rsidR="00525ADD">
        <w:rPr>
          <w:rFonts w:ascii="Poppins Light" w:hAnsi="Poppins Light" w:cs="Poppins Light"/>
        </w:rPr>
        <w:t>calendário.</w:t>
      </w:r>
    </w:p>
    <w:p w14:paraId="238DCB27" w14:textId="4F7190CB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 xml:space="preserve">Clique em </w:t>
      </w:r>
      <w:r w:rsidRPr="00B46197">
        <w:rPr>
          <w:rStyle w:val="Forte"/>
          <w:rFonts w:ascii="Poppins Light" w:hAnsi="Poppins Light" w:cs="Poppins Light"/>
        </w:rPr>
        <w:t>Criar</w:t>
      </w:r>
      <w:r w:rsidRPr="00B46197">
        <w:rPr>
          <w:rFonts w:ascii="Poppins Light" w:hAnsi="Poppins Light" w:cs="Poppins Light"/>
        </w:rPr>
        <w:t xml:space="preserve"> (ou clique em um horário do calendário)</w:t>
      </w:r>
      <w:r w:rsidR="00525ADD">
        <w:rPr>
          <w:rFonts w:ascii="Poppins Light" w:hAnsi="Poppins Light" w:cs="Poppins Light"/>
        </w:rPr>
        <w:t>.</w:t>
      </w:r>
    </w:p>
    <w:p w14:paraId="11B75C41" w14:textId="105F2CF7" w:rsidR="00C13A55" w:rsidRPr="00B46197" w:rsidRDefault="00C13A55" w:rsidP="00B46197">
      <w:pPr>
        <w:pStyle w:val="PargrafodaLista"/>
        <w:numPr>
          <w:ilvl w:val="0"/>
          <w:numId w:val="4"/>
        </w:numPr>
        <w:rPr>
          <w:rStyle w:val="Forte"/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 xml:space="preserve">Crie o evento: </w:t>
      </w:r>
      <w:r w:rsidRPr="00B46197">
        <w:rPr>
          <w:rStyle w:val="Forte"/>
          <w:rFonts w:ascii="Poppins Light" w:hAnsi="Poppins Light" w:cs="Poppins Light"/>
        </w:rPr>
        <w:t>Trabalho de Matemática – Entrega</w:t>
      </w:r>
      <w:r w:rsidR="00525ADD">
        <w:rPr>
          <w:rStyle w:val="Forte"/>
          <w:rFonts w:ascii="Poppins Light" w:hAnsi="Poppins Light" w:cs="Poppins Light"/>
        </w:rPr>
        <w:t>.</w:t>
      </w:r>
    </w:p>
    <w:p w14:paraId="425AEF39" w14:textId="77777777" w:rsidR="00C13A55" w:rsidRPr="00B46197" w:rsidRDefault="00C13A55" w:rsidP="00B46197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>Data: 12/01/2026 (atualizar a data)</w:t>
      </w:r>
    </w:p>
    <w:p w14:paraId="35982DBB" w14:textId="77777777" w:rsidR="00C13A55" w:rsidRPr="00B46197" w:rsidRDefault="00C13A55" w:rsidP="00B46197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>Horário: 14:00 – 14:30</w:t>
      </w:r>
    </w:p>
    <w:p w14:paraId="080026C0" w14:textId="4FA88348" w:rsidR="00C13A55" w:rsidRPr="00B46197" w:rsidRDefault="00C13A55" w:rsidP="00AF0CF1">
      <w:pPr>
        <w:pStyle w:val="PargrafodaLista"/>
        <w:ind w:left="1440"/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bCs/>
          <w:noProof/>
        </w:rPr>
        <w:drawing>
          <wp:anchor distT="0" distB="0" distL="114300" distR="114300" simplePos="0" relativeHeight="251659264" behindDoc="0" locked="1" layoutInCell="1" allowOverlap="1" wp14:anchorId="381068FF" wp14:editId="6898CFA2">
            <wp:simplePos x="0" y="0"/>
            <wp:positionH relativeFrom="page">
              <wp:align>center</wp:align>
            </wp:positionH>
            <wp:positionV relativeFrom="paragraph">
              <wp:posOffset>342265</wp:posOffset>
            </wp:positionV>
            <wp:extent cx="3564000" cy="2379600"/>
            <wp:effectExtent l="0" t="0" r="0" b="1905"/>
            <wp:wrapTopAndBottom/>
            <wp:docPr id="1836039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39042" name="Imagem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23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5D2AC0B1" w:rsidRPr="00B46197">
        <w:rPr>
          <w:rFonts w:ascii="Poppins Light" w:hAnsi="Poppins Light" w:cs="Poppins Light"/>
          <w:noProof/>
          <w:sz w:val="20"/>
          <w:szCs w:val="20"/>
        </w:rPr>
        <w:t>Produzido pela SEDUC-SP com a ferramenta Google Agenda.</w:t>
      </w:r>
    </w:p>
    <w:p w14:paraId="1324C6A9" w14:textId="77777777" w:rsidR="00C13A55" w:rsidRPr="00B46197" w:rsidRDefault="00C13A55" w:rsidP="00B46197">
      <w:pPr>
        <w:pStyle w:val="NormalWeb"/>
        <w:ind w:left="1080"/>
        <w:rPr>
          <w:rFonts w:ascii="Poppins Light" w:hAnsi="Poppins Light" w:cs="Poppins Light"/>
        </w:rPr>
      </w:pPr>
    </w:p>
    <w:p w14:paraId="35E1DAD9" w14:textId="657F84B7" w:rsidR="5D2AC0B1" w:rsidRPr="00B46197" w:rsidRDefault="5D2AC0B1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 xml:space="preserve">Clique em </w:t>
      </w:r>
      <w:r w:rsidRPr="00B46197">
        <w:rPr>
          <w:rStyle w:val="Forte"/>
          <w:rFonts w:ascii="Poppins Light" w:hAnsi="Poppins Light" w:cs="Poppins Light"/>
        </w:rPr>
        <w:t>Salvar/Guardar</w:t>
      </w:r>
      <w:r w:rsidRPr="00B46197">
        <w:rPr>
          <w:rFonts w:ascii="Poppins Light" w:hAnsi="Poppins Light" w:cs="Poppins Light"/>
        </w:rPr>
        <w:t>.</w:t>
      </w:r>
    </w:p>
    <w:p w14:paraId="43FAAEFD" w14:textId="7EED337F" w:rsidR="5CCAE529" w:rsidRPr="00B46197" w:rsidRDefault="5CCAE529" w:rsidP="00B46197">
      <w:pPr>
        <w:pStyle w:val="NormalWeb"/>
        <w:ind w:left="1080"/>
        <w:rPr>
          <w:rFonts w:ascii="Poppins Light" w:hAnsi="Poppins Light" w:cs="Poppins Light"/>
        </w:rPr>
      </w:pPr>
    </w:p>
    <w:p w14:paraId="04E5F4E0" w14:textId="50E55A05" w:rsidR="00C13A55" w:rsidRPr="00B46197" w:rsidRDefault="00C13A55" w:rsidP="00B46197">
      <w:pPr>
        <w:pStyle w:val="NormalWeb"/>
        <w:numPr>
          <w:ilvl w:val="0"/>
          <w:numId w:val="5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 xml:space="preserve">Clique em </w:t>
      </w:r>
      <w:r w:rsidRPr="00B46197">
        <w:rPr>
          <w:rStyle w:val="Forte"/>
          <w:rFonts w:ascii="Poppins Light" w:hAnsi="Poppins Light" w:cs="Poppins Light"/>
        </w:rPr>
        <w:t>Criar</w:t>
      </w:r>
      <w:r w:rsidRPr="00B46197">
        <w:rPr>
          <w:rFonts w:ascii="Poppins Light" w:hAnsi="Poppins Light" w:cs="Poppins Light"/>
        </w:rPr>
        <w:t xml:space="preserve"> novamente e adicione: </w:t>
      </w:r>
      <w:r w:rsidRPr="00B46197">
        <w:rPr>
          <w:rStyle w:val="Forte"/>
          <w:rFonts w:ascii="Poppins Light" w:hAnsi="Poppins Light" w:cs="Poppins Light"/>
        </w:rPr>
        <w:t>Estudo – Matemática (60 min)</w:t>
      </w:r>
      <w:r w:rsidR="00525ADD">
        <w:rPr>
          <w:rStyle w:val="Forte"/>
          <w:rFonts w:ascii="Poppins Light" w:hAnsi="Poppins Light" w:cs="Poppins Light"/>
        </w:rPr>
        <w:t>.</w:t>
      </w:r>
    </w:p>
    <w:p w14:paraId="04EFE0B0" w14:textId="77777777" w:rsidR="00C13A55" w:rsidRPr="00B46197" w:rsidRDefault="00C13A55" w:rsidP="00B46197">
      <w:pPr>
        <w:pStyle w:val="NormalWeb"/>
        <w:numPr>
          <w:ilvl w:val="1"/>
          <w:numId w:val="5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>Data: 11/01/2026 (atualizar a data)</w:t>
      </w:r>
    </w:p>
    <w:p w14:paraId="018B72F8" w14:textId="77777777" w:rsidR="00C13A55" w:rsidRPr="00B46197" w:rsidRDefault="00C13A55" w:rsidP="00B46197">
      <w:pPr>
        <w:pStyle w:val="NormalWeb"/>
        <w:numPr>
          <w:ilvl w:val="1"/>
          <w:numId w:val="5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>Horário: 19:00 – 20:00</w:t>
      </w:r>
    </w:p>
    <w:p w14:paraId="0884E3C9" w14:textId="5F2BA76A" w:rsidR="00C13A55" w:rsidRPr="00B46197" w:rsidRDefault="00C13A55" w:rsidP="00AF0CF1">
      <w:pPr>
        <w:pStyle w:val="NormalWeb"/>
        <w:ind w:left="1800"/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bCs/>
          <w:noProof/>
        </w:rPr>
        <w:drawing>
          <wp:anchor distT="0" distB="0" distL="114300" distR="114300" simplePos="0" relativeHeight="251660288" behindDoc="0" locked="1" layoutInCell="1" allowOverlap="1" wp14:anchorId="49626141" wp14:editId="5E39C790">
            <wp:simplePos x="0" y="0"/>
            <wp:positionH relativeFrom="margin">
              <wp:align>center</wp:align>
            </wp:positionH>
            <wp:positionV relativeFrom="page">
              <wp:posOffset>2462530</wp:posOffset>
            </wp:positionV>
            <wp:extent cx="3564000" cy="2437200"/>
            <wp:effectExtent l="0" t="0" r="0" b="1270"/>
            <wp:wrapTopAndBottom/>
            <wp:docPr id="629973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73718" name="Imagem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243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1CF61571" w:rsidRPr="00B46197">
        <w:rPr>
          <w:rFonts w:ascii="Poppins Light" w:hAnsi="Poppins Light" w:cs="Poppins Light"/>
          <w:noProof/>
          <w:sz w:val="20"/>
          <w:szCs w:val="20"/>
        </w:rPr>
        <w:t>Produzido pela SEDUC-SP com a ferramenta Google Agenda.</w:t>
      </w:r>
    </w:p>
    <w:p w14:paraId="00616588" w14:textId="18BEB809" w:rsidR="00C13A55" w:rsidRPr="00B46197" w:rsidRDefault="1CF61571" w:rsidP="00B46197">
      <w:pPr>
        <w:pStyle w:val="NormalWeb"/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</w:rPr>
        <w:t xml:space="preserve">Clique em </w:t>
      </w:r>
      <w:r w:rsidRPr="00B46197">
        <w:rPr>
          <w:rFonts w:ascii="Poppins Light" w:hAnsi="Poppins Light" w:cs="Poppins Light"/>
          <w:b/>
          <w:bCs/>
        </w:rPr>
        <w:t>Salvar/Guardar</w:t>
      </w:r>
      <w:r w:rsidR="00525ADD">
        <w:rPr>
          <w:rFonts w:ascii="Poppins Light" w:hAnsi="Poppins Light" w:cs="Poppins Light"/>
        </w:rPr>
        <w:t>.</w:t>
      </w:r>
    </w:p>
    <w:p w14:paraId="54A576EB" w14:textId="7B254018" w:rsidR="00C13A55" w:rsidRPr="00B46197" w:rsidRDefault="00C13A55" w:rsidP="00B46197">
      <w:pPr>
        <w:pStyle w:val="NormalWeb"/>
        <w:numPr>
          <w:ilvl w:val="0"/>
          <w:numId w:val="5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 xml:space="preserve">Clique em </w:t>
      </w:r>
      <w:r w:rsidRPr="00B46197">
        <w:rPr>
          <w:rStyle w:val="Forte"/>
          <w:rFonts w:ascii="Poppins Light" w:hAnsi="Poppins Light" w:cs="Poppins Light"/>
        </w:rPr>
        <w:t>Criar</w:t>
      </w:r>
      <w:r w:rsidRPr="00B46197">
        <w:rPr>
          <w:rFonts w:ascii="Poppins Light" w:hAnsi="Poppins Light" w:cs="Poppins Light"/>
        </w:rPr>
        <w:t xml:space="preserve"> novamente e adicione: </w:t>
      </w:r>
      <w:r w:rsidRPr="00B46197">
        <w:rPr>
          <w:rStyle w:val="Forte"/>
          <w:rFonts w:ascii="Poppins Light" w:hAnsi="Poppins Light" w:cs="Poppins Light"/>
        </w:rPr>
        <w:t>Compromisso pessoal – Consulta</w:t>
      </w:r>
      <w:r w:rsidR="00525ADD">
        <w:rPr>
          <w:rStyle w:val="Forte"/>
          <w:rFonts w:ascii="Poppins Light" w:hAnsi="Poppins Light" w:cs="Poppins Light"/>
        </w:rPr>
        <w:t>.</w:t>
      </w:r>
    </w:p>
    <w:p w14:paraId="6ACFEE3C" w14:textId="77777777" w:rsidR="00C13A55" w:rsidRPr="00B46197" w:rsidRDefault="00C13A55" w:rsidP="00B46197">
      <w:pPr>
        <w:pStyle w:val="NormalWeb"/>
        <w:numPr>
          <w:ilvl w:val="1"/>
          <w:numId w:val="5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>Data: 13/01/2026 (atualizar a data)</w:t>
      </w:r>
    </w:p>
    <w:p w14:paraId="45F35DF8" w14:textId="77777777" w:rsidR="00C13A55" w:rsidRPr="00B46197" w:rsidRDefault="00C13A55" w:rsidP="00B46197">
      <w:pPr>
        <w:pStyle w:val="NormalWeb"/>
        <w:numPr>
          <w:ilvl w:val="1"/>
          <w:numId w:val="5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>Horário: 09:00 – 10:00</w:t>
      </w:r>
    </w:p>
    <w:p w14:paraId="2E7F1469" w14:textId="571E25CD" w:rsidR="00C13A55" w:rsidRPr="00B46197" w:rsidRDefault="00C13A55" w:rsidP="00AF0CF1">
      <w:pPr>
        <w:pStyle w:val="NormalWeb"/>
        <w:ind w:left="2160"/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bCs/>
          <w:noProof/>
        </w:rPr>
        <w:lastRenderedPageBreak/>
        <w:drawing>
          <wp:anchor distT="0" distB="0" distL="114300" distR="114300" simplePos="0" relativeHeight="251661312" behindDoc="0" locked="1" layoutInCell="1" allowOverlap="1" wp14:anchorId="69A9CE0E" wp14:editId="3252DAC2">
            <wp:simplePos x="0" y="0"/>
            <wp:positionH relativeFrom="page">
              <wp:align>center</wp:align>
            </wp:positionH>
            <wp:positionV relativeFrom="page">
              <wp:posOffset>6584950</wp:posOffset>
            </wp:positionV>
            <wp:extent cx="3564000" cy="2466000"/>
            <wp:effectExtent l="0" t="0" r="0" b="0"/>
            <wp:wrapTopAndBottom/>
            <wp:docPr id="295620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20229" name="Imagem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246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3463AEB1" w:rsidRPr="00B46197">
        <w:rPr>
          <w:rFonts w:ascii="Poppins Light" w:hAnsi="Poppins Light" w:cs="Poppins Light"/>
          <w:noProof/>
          <w:sz w:val="20"/>
          <w:szCs w:val="20"/>
        </w:rPr>
        <w:t>Produzido pela SEDUC-SP com a ferramenta Google Agenda.</w:t>
      </w:r>
    </w:p>
    <w:p w14:paraId="2730CDE1" w14:textId="1345DB4A" w:rsidR="00C13A55" w:rsidRPr="00B46197" w:rsidRDefault="0056713D" w:rsidP="00AF0CF1">
      <w:pPr>
        <w:spacing w:before="240"/>
        <w:ind w:left="720" w:firstLine="696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 xml:space="preserve">- </w:t>
      </w:r>
      <w:r w:rsidR="3463AEB1" w:rsidRPr="00B46197">
        <w:rPr>
          <w:rFonts w:ascii="Poppins Light" w:hAnsi="Poppins Light" w:cs="Poppins Light"/>
          <w:noProof/>
        </w:rPr>
        <w:t xml:space="preserve">Clique em </w:t>
      </w:r>
      <w:r w:rsidR="3463AEB1" w:rsidRPr="00B46197">
        <w:rPr>
          <w:rFonts w:ascii="Poppins Light" w:hAnsi="Poppins Light" w:cs="Poppins Light"/>
          <w:b/>
          <w:bCs/>
          <w:noProof/>
        </w:rPr>
        <w:t>Salvar/Guardar</w:t>
      </w:r>
      <w:r w:rsidR="3463AEB1" w:rsidRPr="00B46197">
        <w:rPr>
          <w:rFonts w:ascii="Poppins Light" w:hAnsi="Poppins Light" w:cs="Poppins Light"/>
          <w:noProof/>
        </w:rPr>
        <w:t>.</w:t>
      </w:r>
    </w:p>
    <w:p w14:paraId="798936CB" w14:textId="7247D908" w:rsidR="5CCAE529" w:rsidRPr="00B46197" w:rsidRDefault="5CCAE529" w:rsidP="00B46197">
      <w:pPr>
        <w:spacing w:before="240"/>
        <w:ind w:left="720"/>
        <w:rPr>
          <w:rFonts w:ascii="Poppins Light" w:hAnsi="Poppins Light" w:cs="Poppins Light"/>
          <w:noProof/>
        </w:rPr>
      </w:pPr>
    </w:p>
    <w:p w14:paraId="1656FC6B" w14:textId="77777777" w:rsidR="00C13A55" w:rsidRPr="00B46197" w:rsidRDefault="00C13A55" w:rsidP="00B46197">
      <w:pPr>
        <w:pStyle w:val="PargrafodaLista"/>
        <w:numPr>
          <w:ilvl w:val="0"/>
          <w:numId w:val="3"/>
        </w:numPr>
        <w:rPr>
          <w:rFonts w:ascii="Poppins Light" w:hAnsi="Poppins Light" w:cs="Poppins Light"/>
          <w:b/>
          <w:noProof/>
        </w:rPr>
      </w:pPr>
      <w:r w:rsidRPr="00B46197">
        <w:rPr>
          <w:rFonts w:ascii="Poppins Light" w:hAnsi="Poppins Light" w:cs="Poppins Light"/>
          <w:b/>
          <w:noProof/>
        </w:rPr>
        <w:t>Organização de tarefas no Trello</w:t>
      </w:r>
    </w:p>
    <w:p w14:paraId="221E59E2" w14:textId="77777777" w:rsidR="00C13A55" w:rsidRPr="00B46197" w:rsidRDefault="00C13A55" w:rsidP="00B46197">
      <w:pPr>
        <w:pStyle w:val="PargrafodaLista"/>
        <w:rPr>
          <w:rFonts w:ascii="Poppins Light" w:hAnsi="Poppins Light" w:cs="Poppins Light"/>
          <w:b/>
          <w:noProof/>
        </w:rPr>
      </w:pPr>
      <w:r w:rsidRPr="00B46197">
        <w:rPr>
          <w:rFonts w:ascii="Poppins Light" w:hAnsi="Poppins Light" w:cs="Poppins Light"/>
          <w:b/>
          <w:noProof/>
        </w:rPr>
        <w:t>Passo a passo:</w:t>
      </w:r>
    </w:p>
    <w:p w14:paraId="016AF1BF" w14:textId="67A6E4D1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/>
          <w:bCs/>
          <w:noProof/>
        </w:rPr>
      </w:pPr>
      <w:r w:rsidRPr="00B46197">
        <w:rPr>
          <w:rFonts w:ascii="Poppins Light" w:hAnsi="Poppins Light" w:cs="Poppins Light"/>
          <w:noProof/>
        </w:rPr>
        <w:t xml:space="preserve">Acesse a ferramenta: </w:t>
      </w:r>
      <w:hyperlink r:id="rId14">
        <w:r w:rsidRPr="00B46197">
          <w:rPr>
            <w:rStyle w:val="Hyperlink"/>
            <w:rFonts w:ascii="Poppins Light" w:hAnsi="Poppins Light" w:cs="Poppins Light"/>
            <w:b/>
            <w:bCs/>
            <w:noProof/>
          </w:rPr>
          <w:t>trello.com</w:t>
        </w:r>
      </w:hyperlink>
      <w:r w:rsidR="4FF78FCF" w:rsidRPr="00B46197">
        <w:rPr>
          <w:rFonts w:ascii="Poppins Light" w:hAnsi="Poppins Light" w:cs="Poppins Light"/>
        </w:rPr>
        <w:t xml:space="preserve"> </w:t>
      </w:r>
      <w:r w:rsidR="4FF78FCF" w:rsidRPr="00B46197">
        <w:rPr>
          <w:rFonts w:ascii="Poppins Light" w:eastAsia="Segoe UI" w:hAnsi="Poppins Light" w:cs="Poppins Light"/>
          <w:color w:val="242424"/>
          <w:sz w:val="21"/>
          <w:szCs w:val="21"/>
        </w:rPr>
        <w:t xml:space="preserve">(Acesso em: </w:t>
      </w:r>
      <w:r w:rsidR="0056713D">
        <w:rPr>
          <w:rFonts w:ascii="Poppins Light" w:eastAsia="Segoe UI" w:hAnsi="Poppins Light" w:cs="Poppins Light"/>
          <w:color w:val="242424"/>
          <w:sz w:val="21"/>
          <w:szCs w:val="21"/>
        </w:rPr>
        <w:t>23</w:t>
      </w:r>
      <w:r w:rsidR="4FF78FCF" w:rsidRPr="00B46197">
        <w:rPr>
          <w:rFonts w:ascii="Poppins Light" w:eastAsia="Segoe UI" w:hAnsi="Poppins Light" w:cs="Poppins Light"/>
          <w:color w:val="242424"/>
          <w:sz w:val="21"/>
          <w:szCs w:val="21"/>
        </w:rPr>
        <w:t xml:space="preserve"> fev. 2026)</w:t>
      </w:r>
      <w:r w:rsidR="00525ADD">
        <w:rPr>
          <w:rFonts w:ascii="Poppins Light" w:eastAsia="Segoe UI" w:hAnsi="Poppins Light" w:cs="Poppins Light"/>
          <w:color w:val="242424"/>
          <w:sz w:val="21"/>
          <w:szCs w:val="21"/>
        </w:rPr>
        <w:t>.</w:t>
      </w:r>
    </w:p>
    <w:p w14:paraId="7EC8DA2A" w14:textId="470D4B91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/>
          <w:noProof/>
        </w:rPr>
      </w:pPr>
      <w:r w:rsidRPr="00B46197">
        <w:rPr>
          <w:rFonts w:ascii="Poppins Light" w:hAnsi="Poppins Light" w:cs="Poppins Light"/>
          <w:bCs/>
          <w:noProof/>
        </w:rPr>
        <w:t xml:space="preserve">Crie um quadro ou página com o nome: </w:t>
      </w:r>
      <w:r w:rsidRPr="00B46197">
        <w:rPr>
          <w:rFonts w:ascii="Poppins Light" w:hAnsi="Poppins Light" w:cs="Poppins Light"/>
          <w:b/>
          <w:noProof/>
        </w:rPr>
        <w:t>Planejamento de Tarefas – (Nome do aluno/dupla)</w:t>
      </w:r>
      <w:r w:rsidR="00525ADD">
        <w:rPr>
          <w:rFonts w:ascii="Poppins Light" w:hAnsi="Poppins Light" w:cs="Poppins Light"/>
          <w:b/>
          <w:noProof/>
        </w:rPr>
        <w:t>.</w:t>
      </w:r>
    </w:p>
    <w:p w14:paraId="7A667CC9" w14:textId="77777777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>Veja as três colunas:</w:t>
      </w:r>
    </w:p>
    <w:p w14:paraId="48CE163E" w14:textId="77777777" w:rsidR="00C13A55" w:rsidRPr="00B46197" w:rsidRDefault="00C13A55" w:rsidP="00B46197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>A fazer</w:t>
      </w:r>
    </w:p>
    <w:p w14:paraId="25381FAB" w14:textId="77777777" w:rsidR="00C13A55" w:rsidRPr="00B46197" w:rsidRDefault="00C13A55" w:rsidP="00B46197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>Em andamento</w:t>
      </w:r>
    </w:p>
    <w:p w14:paraId="7523A01C" w14:textId="77777777" w:rsidR="00C13A55" w:rsidRPr="00B46197" w:rsidRDefault="00C13A55" w:rsidP="00B46197">
      <w:pPr>
        <w:pStyle w:val="PargrafodaLista"/>
        <w:numPr>
          <w:ilvl w:val="1"/>
          <w:numId w:val="4"/>
        </w:numPr>
        <w:rPr>
          <w:rFonts w:ascii="Poppins Light" w:hAnsi="Poppins Light" w:cs="Poppins Light"/>
          <w:b/>
          <w:noProof/>
        </w:rPr>
      </w:pPr>
      <w:r w:rsidRPr="00B46197">
        <w:rPr>
          <w:rFonts w:ascii="Poppins Light" w:hAnsi="Poppins Light" w:cs="Poppins Light"/>
        </w:rPr>
        <w:t>Concluído</w:t>
      </w:r>
    </w:p>
    <w:p w14:paraId="72C24CD4" w14:textId="27F89ACF" w:rsidR="00C13A55" w:rsidRPr="00B46197" w:rsidRDefault="00C13A55" w:rsidP="00B46197">
      <w:pPr>
        <w:pStyle w:val="PargrafodaLista"/>
        <w:numPr>
          <w:ilvl w:val="0"/>
          <w:numId w:val="4"/>
        </w:numPr>
        <w:ind w:left="1080"/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 xml:space="preserve">Na lista </w:t>
      </w:r>
      <w:r w:rsidRPr="00B46197">
        <w:rPr>
          <w:rStyle w:val="Forte"/>
          <w:rFonts w:ascii="Poppins Light" w:hAnsi="Poppins Light" w:cs="Poppins Light"/>
        </w:rPr>
        <w:t>A fazer</w:t>
      </w:r>
      <w:r w:rsidRPr="00B46197">
        <w:rPr>
          <w:rFonts w:ascii="Poppins Light" w:hAnsi="Poppins Light" w:cs="Poppins Light"/>
        </w:rPr>
        <w:t xml:space="preserve">, clique em </w:t>
      </w:r>
      <w:r w:rsidRPr="00B46197">
        <w:rPr>
          <w:rStyle w:val="Forte"/>
          <w:rFonts w:ascii="Poppins Light" w:hAnsi="Poppins Light" w:cs="Poppins Light"/>
        </w:rPr>
        <w:t>Adicionar um cartão</w:t>
      </w:r>
      <w:r w:rsidR="00525ADD">
        <w:rPr>
          <w:rFonts w:ascii="Poppins Light" w:hAnsi="Poppins Light" w:cs="Poppins Light"/>
        </w:rPr>
        <w:t>.</w:t>
      </w:r>
    </w:p>
    <w:p w14:paraId="230A4832" w14:textId="77777777" w:rsidR="00C13A55" w:rsidRPr="00B46197" w:rsidRDefault="00C13A55" w:rsidP="00B46197">
      <w:pPr>
        <w:pStyle w:val="PargrafodaLista"/>
        <w:numPr>
          <w:ilvl w:val="0"/>
          <w:numId w:val="4"/>
        </w:numPr>
        <w:ind w:left="1080"/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>Crie os seguintes cartões (um por vez):</w:t>
      </w:r>
    </w:p>
    <w:p w14:paraId="5C805E49" w14:textId="77777777" w:rsidR="00C13A55" w:rsidRPr="00B46197" w:rsidRDefault="00C13A55" w:rsidP="00B46197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>Trabalho de Matemática – Entrega</w:t>
      </w:r>
    </w:p>
    <w:p w14:paraId="43ADF23B" w14:textId="77777777" w:rsidR="00C13A55" w:rsidRPr="00B46197" w:rsidRDefault="00C13A55" w:rsidP="00B46197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>Estudo – Matemática (60 min)</w:t>
      </w:r>
    </w:p>
    <w:p w14:paraId="0332A7DD" w14:textId="77777777" w:rsidR="00C13A55" w:rsidRPr="00B46197" w:rsidRDefault="00C13A55" w:rsidP="00B46197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>Leitura de Português – 20 min</w:t>
      </w:r>
    </w:p>
    <w:p w14:paraId="495E8860" w14:textId="77777777" w:rsidR="00C13A55" w:rsidRPr="00B46197" w:rsidRDefault="00C13A55" w:rsidP="00B46197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</w:rPr>
        <w:t>Organizar mochila e materiais</w:t>
      </w:r>
    </w:p>
    <w:p w14:paraId="4AA2A278" w14:textId="77777777" w:rsidR="00C13A55" w:rsidRPr="00B46197" w:rsidRDefault="00C13A55" w:rsidP="00B46197">
      <w:pPr>
        <w:rPr>
          <w:rFonts w:ascii="Poppins Light" w:hAnsi="Poppins Light" w:cs="Poppins Light"/>
          <w:b/>
          <w:noProof/>
        </w:rPr>
      </w:pPr>
    </w:p>
    <w:p w14:paraId="5C3FAD09" w14:textId="5DF81321" w:rsidR="00C13A55" w:rsidRPr="00B46197" w:rsidRDefault="00C13A55" w:rsidP="00B46197">
      <w:pPr>
        <w:rPr>
          <w:rFonts w:ascii="Poppins Light" w:hAnsi="Poppins Light" w:cs="Poppins Light"/>
          <w:noProof/>
          <w:sz w:val="20"/>
          <w:szCs w:val="20"/>
        </w:rPr>
      </w:pPr>
      <w:r w:rsidRPr="00B46197">
        <w:rPr>
          <w:rFonts w:ascii="Poppins Light" w:hAnsi="Poppins Light" w:cs="Poppins Light"/>
          <w:noProof/>
        </w:rPr>
        <w:lastRenderedPageBreak/>
        <w:drawing>
          <wp:inline distT="0" distB="0" distL="0" distR="0" wp14:anchorId="2F9F1EFE" wp14:editId="7CFDA34A">
            <wp:extent cx="6120765" cy="2687320"/>
            <wp:effectExtent l="0" t="0" r="0" b="0"/>
            <wp:docPr id="173420175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01759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9B5B" w14:textId="6E9C5DF8" w:rsidR="0A3F7B59" w:rsidRPr="00B46197" w:rsidRDefault="0A3F7B59" w:rsidP="00B46197">
      <w:pPr>
        <w:rPr>
          <w:rFonts w:ascii="Poppins Light" w:hAnsi="Poppins Light" w:cs="Poppins Light"/>
          <w:b/>
          <w:bCs/>
          <w:noProof/>
        </w:rPr>
      </w:pPr>
      <w:r w:rsidRPr="00B46197">
        <w:rPr>
          <w:rFonts w:ascii="Poppins Light" w:hAnsi="Poppins Light" w:cs="Poppins Light"/>
          <w:noProof/>
          <w:sz w:val="20"/>
          <w:szCs w:val="20"/>
        </w:rPr>
        <w:t>Produzido pela SEDUC-SP com a ferramenta Trello.</w:t>
      </w:r>
    </w:p>
    <w:p w14:paraId="11DE0B23" w14:textId="77777777" w:rsidR="00C13A55" w:rsidRPr="00B46197" w:rsidRDefault="00C13A55" w:rsidP="00B46197">
      <w:pPr>
        <w:rPr>
          <w:rFonts w:ascii="Poppins Light" w:hAnsi="Poppins Light" w:cs="Poppins Light"/>
          <w:bCs/>
          <w:noProof/>
        </w:rPr>
      </w:pPr>
    </w:p>
    <w:p w14:paraId="0E5E0187" w14:textId="77777777" w:rsidR="00C13A55" w:rsidRPr="00B46197" w:rsidRDefault="00C13A55" w:rsidP="00B46197">
      <w:pPr>
        <w:rPr>
          <w:rFonts w:ascii="Poppins Light" w:hAnsi="Poppins Light" w:cs="Poppins Light"/>
          <w:b/>
          <w:noProof/>
        </w:rPr>
      </w:pPr>
    </w:p>
    <w:p w14:paraId="476D5A48" w14:textId="77777777" w:rsidR="00C13A55" w:rsidRPr="00B46197" w:rsidRDefault="00C13A55" w:rsidP="00B46197">
      <w:pPr>
        <w:pStyle w:val="PargrafodaLista"/>
        <w:numPr>
          <w:ilvl w:val="0"/>
          <w:numId w:val="3"/>
        </w:numPr>
        <w:rPr>
          <w:rFonts w:ascii="Poppins Light" w:hAnsi="Poppins Light" w:cs="Poppins Light"/>
          <w:b/>
          <w:noProof/>
        </w:rPr>
      </w:pPr>
      <w:r w:rsidRPr="00B46197">
        <w:rPr>
          <w:rFonts w:ascii="Poppins Light" w:hAnsi="Poppins Light" w:cs="Poppins Light"/>
          <w:b/>
          <w:noProof/>
        </w:rPr>
        <w:t>Aplicativos combinados (Agenda + Trello)</w:t>
      </w:r>
    </w:p>
    <w:p w14:paraId="492D4583" w14:textId="77777777" w:rsidR="00C13A55" w:rsidRPr="00B46197" w:rsidRDefault="00C13A55" w:rsidP="00B46197">
      <w:pPr>
        <w:pStyle w:val="PargrafodaLista"/>
        <w:rPr>
          <w:rFonts w:ascii="Poppins Light" w:hAnsi="Poppins Light" w:cs="Poppins Light"/>
          <w:b/>
          <w:noProof/>
        </w:rPr>
      </w:pPr>
      <w:r w:rsidRPr="00B46197">
        <w:rPr>
          <w:rFonts w:ascii="Poppins Light" w:hAnsi="Poppins Light" w:cs="Poppins Light"/>
          <w:b/>
          <w:noProof/>
        </w:rPr>
        <w:t>Passo a passo:</w:t>
      </w:r>
    </w:p>
    <w:p w14:paraId="68D085C2" w14:textId="4A1E964D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 xml:space="preserve">Volte ao </w:t>
      </w:r>
      <w:r w:rsidRPr="00B46197">
        <w:rPr>
          <w:rFonts w:ascii="Poppins Light" w:hAnsi="Poppins Light" w:cs="Poppins Light"/>
          <w:b/>
          <w:bCs/>
          <w:noProof/>
        </w:rPr>
        <w:t>Google Agenda</w:t>
      </w:r>
      <w:r w:rsidR="00525ADD">
        <w:rPr>
          <w:rFonts w:ascii="Poppins Light" w:hAnsi="Poppins Light" w:cs="Poppins Light"/>
          <w:bCs/>
          <w:noProof/>
        </w:rPr>
        <w:t>.</w:t>
      </w:r>
    </w:p>
    <w:p w14:paraId="22A85525" w14:textId="455E78FF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 xml:space="preserve">Clique no evento </w:t>
      </w:r>
      <w:r w:rsidRPr="00B46197">
        <w:rPr>
          <w:rFonts w:ascii="Poppins Light" w:hAnsi="Poppins Light" w:cs="Poppins Light"/>
          <w:b/>
          <w:bCs/>
          <w:noProof/>
        </w:rPr>
        <w:t>Trabalho de Matemática – Entrega</w:t>
      </w:r>
      <w:r w:rsidR="00525ADD">
        <w:rPr>
          <w:rFonts w:ascii="Poppins Light" w:hAnsi="Poppins Light" w:cs="Poppins Light"/>
          <w:bCs/>
          <w:noProof/>
        </w:rPr>
        <w:t>.</w:t>
      </w:r>
    </w:p>
    <w:p w14:paraId="2ED734F9" w14:textId="5100A8C6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>Confira a data: 12/01/2026 e horário: 14:00</w:t>
      </w:r>
      <w:r w:rsidR="00525ADD">
        <w:rPr>
          <w:rFonts w:ascii="Poppins Light" w:hAnsi="Poppins Light" w:cs="Poppins Light"/>
          <w:bCs/>
          <w:noProof/>
        </w:rPr>
        <w:t>.</w:t>
      </w:r>
    </w:p>
    <w:p w14:paraId="111807B5" w14:textId="3722ED86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 xml:space="preserve">Vá para o </w:t>
      </w:r>
      <w:r w:rsidRPr="00B46197">
        <w:rPr>
          <w:rFonts w:ascii="Poppins Light" w:hAnsi="Poppins Light" w:cs="Poppins Light"/>
          <w:b/>
          <w:bCs/>
          <w:noProof/>
        </w:rPr>
        <w:t>Trello</w:t>
      </w:r>
      <w:r w:rsidR="00525ADD">
        <w:rPr>
          <w:rFonts w:ascii="Poppins Light" w:hAnsi="Poppins Light" w:cs="Poppins Light"/>
          <w:bCs/>
          <w:noProof/>
        </w:rPr>
        <w:t>.</w:t>
      </w:r>
    </w:p>
    <w:p w14:paraId="61EC56A9" w14:textId="3E467CB5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 xml:space="preserve">Abra o cartão </w:t>
      </w:r>
      <w:r w:rsidRPr="00B46197">
        <w:rPr>
          <w:rFonts w:ascii="Poppins Light" w:hAnsi="Poppins Light" w:cs="Poppins Light"/>
          <w:b/>
          <w:bCs/>
          <w:noProof/>
        </w:rPr>
        <w:t>Trabalho de Matemática – Entrega</w:t>
      </w:r>
      <w:r w:rsidR="00525ADD">
        <w:rPr>
          <w:rFonts w:ascii="Poppins Light" w:hAnsi="Poppins Light" w:cs="Poppins Light"/>
          <w:bCs/>
          <w:noProof/>
        </w:rPr>
        <w:t>.</w:t>
      </w:r>
    </w:p>
    <w:p w14:paraId="42C57C2B" w14:textId="21DDFD8C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>No título do cartão, edite para ficar exatamente:</w:t>
      </w:r>
      <w:r w:rsidRPr="00B46197">
        <w:rPr>
          <w:rFonts w:ascii="Poppins Light" w:hAnsi="Poppins Light" w:cs="Poppins Light"/>
          <w:bCs/>
          <w:noProof/>
        </w:rPr>
        <w:br/>
      </w:r>
      <w:r w:rsidRPr="00B46197">
        <w:rPr>
          <w:rFonts w:ascii="Poppins Light" w:hAnsi="Poppins Light" w:cs="Poppins Light"/>
          <w:b/>
          <w:bCs/>
          <w:noProof/>
        </w:rPr>
        <w:t>Trabalho de Matemática – Entrega (12/01 – 14h)</w:t>
      </w:r>
      <w:r w:rsidR="00525ADD">
        <w:rPr>
          <w:rFonts w:ascii="Poppins Light" w:hAnsi="Poppins Light" w:cs="Poppins Light"/>
          <w:bCs/>
          <w:noProof/>
        </w:rPr>
        <w:t>.</w:t>
      </w:r>
    </w:p>
    <w:p w14:paraId="2D39513E" w14:textId="77777777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 xml:space="preserve">Se aparecer a opção, clique em </w:t>
      </w:r>
      <w:r w:rsidRPr="00B46197">
        <w:rPr>
          <w:rFonts w:ascii="Poppins Light" w:hAnsi="Poppins Light" w:cs="Poppins Light"/>
          <w:b/>
          <w:bCs/>
          <w:noProof/>
        </w:rPr>
        <w:t>Data de entrega</w:t>
      </w:r>
      <w:r w:rsidRPr="00B46197">
        <w:rPr>
          <w:rFonts w:ascii="Poppins Light" w:hAnsi="Poppins Light" w:cs="Poppins Light"/>
          <w:bCs/>
          <w:noProof/>
        </w:rPr>
        <w:t xml:space="preserve"> e selecione:</w:t>
      </w:r>
      <w:r w:rsidRPr="00B46197">
        <w:rPr>
          <w:rFonts w:ascii="Poppins Light" w:hAnsi="Poppins Light" w:cs="Poppins Light"/>
          <w:bCs/>
          <w:noProof/>
        </w:rPr>
        <w:br/>
        <w:t>12/01/2026 – 14:00.</w:t>
      </w:r>
    </w:p>
    <w:p w14:paraId="0AEE8647" w14:textId="77777777" w:rsidR="00C13A55" w:rsidRPr="00B46197" w:rsidRDefault="00C13A55" w:rsidP="00B46197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t xml:space="preserve">Clique em </w:t>
      </w:r>
      <w:r w:rsidRPr="00B46197">
        <w:rPr>
          <w:rFonts w:ascii="Poppins Light" w:hAnsi="Poppins Light" w:cs="Poppins Light"/>
          <w:b/>
          <w:bCs/>
          <w:noProof/>
        </w:rPr>
        <w:t>Salvar</w:t>
      </w:r>
      <w:r w:rsidRPr="00B46197">
        <w:rPr>
          <w:rFonts w:ascii="Poppins Light" w:hAnsi="Poppins Light" w:cs="Poppins Light"/>
          <w:bCs/>
          <w:noProof/>
        </w:rPr>
        <w:t>.</w:t>
      </w:r>
    </w:p>
    <w:p w14:paraId="7BA20198" w14:textId="77777777" w:rsidR="00C13A55" w:rsidRPr="00B46197" w:rsidRDefault="00C13A55" w:rsidP="00B46197">
      <w:pPr>
        <w:pStyle w:val="PargrafodaLista"/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bCs/>
          <w:noProof/>
        </w:rPr>
        <w:lastRenderedPageBreak/>
        <w:drawing>
          <wp:anchor distT="0" distB="0" distL="114300" distR="114300" simplePos="0" relativeHeight="251662336" behindDoc="0" locked="1" layoutInCell="1" allowOverlap="1" wp14:anchorId="470DE07D" wp14:editId="7A69ED01">
            <wp:simplePos x="0" y="0"/>
            <wp:positionH relativeFrom="page">
              <wp:align>center</wp:align>
            </wp:positionH>
            <wp:positionV relativeFrom="paragraph">
              <wp:posOffset>277495</wp:posOffset>
            </wp:positionV>
            <wp:extent cx="5648400" cy="2376000"/>
            <wp:effectExtent l="0" t="0" r="0" b="5715"/>
            <wp:wrapTopAndBottom/>
            <wp:docPr id="1751552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52020" name="Imagem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4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A1BC3" w14:textId="76A23420" w:rsidR="5641A795" w:rsidRPr="00B46197" w:rsidRDefault="5641A795" w:rsidP="00B46197">
      <w:pPr>
        <w:spacing w:before="240"/>
        <w:rPr>
          <w:rFonts w:ascii="Poppins Light" w:hAnsi="Poppins Light" w:cs="Poppins Light"/>
          <w:noProof/>
          <w:sz w:val="20"/>
          <w:szCs w:val="20"/>
        </w:rPr>
      </w:pPr>
      <w:r w:rsidRPr="00B46197">
        <w:rPr>
          <w:rFonts w:ascii="Poppins Light" w:hAnsi="Poppins Light" w:cs="Poppins Light"/>
          <w:noProof/>
          <w:sz w:val="20"/>
          <w:szCs w:val="20"/>
        </w:rPr>
        <w:t>Produzido pela SEDUC-SP com a ferramenta Google Agenda.</w:t>
      </w:r>
    </w:p>
    <w:p w14:paraId="0FD903AD" w14:textId="61854160" w:rsidR="00C13A55" w:rsidRPr="00BB7085" w:rsidRDefault="00C13A55" w:rsidP="00BB7085">
      <w:pPr>
        <w:rPr>
          <w:rFonts w:ascii="Poppins Light" w:hAnsi="Poppins Light" w:cs="Poppins Light"/>
          <w:bCs/>
          <w:noProof/>
        </w:rPr>
      </w:pPr>
    </w:p>
    <w:p w14:paraId="0FC4F2A8" w14:textId="77777777" w:rsidR="00BB7085" w:rsidRDefault="00BB7085" w:rsidP="00B46197">
      <w:pPr>
        <w:pStyle w:val="PargrafodaLista"/>
        <w:rPr>
          <w:rFonts w:ascii="Poppins Light" w:hAnsi="Poppins Light" w:cs="Poppins Light"/>
          <w:bCs/>
          <w:noProof/>
        </w:rPr>
      </w:pPr>
    </w:p>
    <w:p w14:paraId="136EABCA" w14:textId="4539D5EE" w:rsidR="00C13A55" w:rsidRPr="00B46197" w:rsidRDefault="00C13A55" w:rsidP="00B46197">
      <w:pPr>
        <w:pStyle w:val="PargrafodaLista"/>
        <w:rPr>
          <w:rFonts w:ascii="Poppins Light" w:hAnsi="Poppins Light" w:cs="Poppins Light"/>
          <w:bCs/>
          <w:noProof/>
        </w:rPr>
      </w:pPr>
    </w:p>
    <w:p w14:paraId="64AC10E1" w14:textId="73911965" w:rsidR="00C13A55" w:rsidRDefault="00BB7085" w:rsidP="00B46197">
      <w:pPr>
        <w:pStyle w:val="PargrafodaLista"/>
        <w:rPr>
          <w:rFonts w:ascii="Poppins" w:hAnsi="Poppins" w:cs="Poppins"/>
          <w:bCs/>
          <w:noProof/>
        </w:rPr>
      </w:pPr>
      <w:r w:rsidRPr="00B46197">
        <w:rPr>
          <w:rFonts w:ascii="Poppins Light" w:hAnsi="Poppins Light" w:cs="Poppins Light"/>
          <w:bCs/>
          <w:noProof/>
        </w:rPr>
        <w:drawing>
          <wp:anchor distT="0" distB="0" distL="114300" distR="114300" simplePos="0" relativeHeight="251668480" behindDoc="0" locked="1" layoutInCell="1" allowOverlap="1" wp14:anchorId="20881EDF" wp14:editId="3022E8DA">
            <wp:simplePos x="0" y="0"/>
            <wp:positionH relativeFrom="margin">
              <wp:align>left</wp:align>
            </wp:positionH>
            <wp:positionV relativeFrom="page">
              <wp:posOffset>5519420</wp:posOffset>
            </wp:positionV>
            <wp:extent cx="4553585" cy="2976880"/>
            <wp:effectExtent l="0" t="0" r="0" b="0"/>
            <wp:wrapTopAndBottom/>
            <wp:docPr id="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1769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DB821" w14:textId="77777777" w:rsidR="00595B18" w:rsidRPr="00FC4BEF" w:rsidRDefault="00595B18" w:rsidP="00B46197">
      <w:pPr>
        <w:rPr>
          <w:rFonts w:ascii="Poppins" w:hAnsi="Poppins" w:cs="Poppins"/>
          <w:bCs/>
          <w:noProof/>
        </w:rPr>
      </w:pPr>
    </w:p>
    <w:p w14:paraId="3D7D75B3" w14:textId="77777777" w:rsidR="00BB7085" w:rsidRDefault="00BB7085" w:rsidP="00BB7085">
      <w:pPr>
        <w:pStyle w:val="PargrafodaLista"/>
        <w:rPr>
          <w:rFonts w:ascii="Poppins Light" w:hAnsi="Poppins Light" w:cs="Poppins Light"/>
          <w:noProof/>
          <w:sz w:val="20"/>
          <w:szCs w:val="20"/>
        </w:rPr>
      </w:pPr>
    </w:p>
    <w:p w14:paraId="2F40A49C" w14:textId="211BAB0A" w:rsidR="00BB7085" w:rsidRPr="00B46197" w:rsidRDefault="00BB7085" w:rsidP="00BB7085">
      <w:pPr>
        <w:pStyle w:val="PargrafodaLista"/>
        <w:rPr>
          <w:rFonts w:ascii="Poppins Light" w:hAnsi="Poppins Light" w:cs="Poppins Light"/>
        </w:rPr>
      </w:pPr>
      <w:r w:rsidRPr="00B46197">
        <w:rPr>
          <w:rFonts w:ascii="Poppins Light" w:hAnsi="Poppins Light" w:cs="Poppins Light"/>
          <w:noProof/>
          <w:sz w:val="20"/>
          <w:szCs w:val="20"/>
        </w:rPr>
        <w:t>Produzido pela SEDUC-SP com a ferramenta Trello.</w:t>
      </w:r>
    </w:p>
    <w:p w14:paraId="58EB34F3" w14:textId="77777777" w:rsidR="00BB7085" w:rsidRDefault="00BB7085" w:rsidP="00B46197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34FE9067" w14:textId="26B1E93A" w:rsidR="00BB7085" w:rsidRDefault="00BB7085" w:rsidP="00B46197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B46197">
        <w:rPr>
          <w:rFonts w:ascii="Poppins Light" w:hAnsi="Poppins Light" w:cs="Poppins Light"/>
          <w:bCs/>
          <w:noProof/>
        </w:rPr>
        <w:lastRenderedPageBreak/>
        <w:drawing>
          <wp:anchor distT="0" distB="0" distL="114300" distR="114300" simplePos="0" relativeHeight="251666432" behindDoc="0" locked="1" layoutInCell="1" allowOverlap="1" wp14:anchorId="342F0B08" wp14:editId="1EEF66FE">
            <wp:simplePos x="0" y="0"/>
            <wp:positionH relativeFrom="margin">
              <wp:align>left</wp:align>
            </wp:positionH>
            <wp:positionV relativeFrom="page">
              <wp:posOffset>1617980</wp:posOffset>
            </wp:positionV>
            <wp:extent cx="5683885" cy="2894330"/>
            <wp:effectExtent l="0" t="0" r="0" b="1270"/>
            <wp:wrapTopAndBottom/>
            <wp:docPr id="1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93070" name="Imagem 1" descr="Interface gráfica do usuário, Site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B58C7" w14:textId="77777777" w:rsidR="00BB7085" w:rsidRDefault="00BB7085" w:rsidP="00BB7085">
      <w:pPr>
        <w:rPr>
          <w:rFonts w:ascii="Poppins Light" w:hAnsi="Poppins Light" w:cs="Poppins Light"/>
          <w:noProof/>
          <w:sz w:val="20"/>
          <w:szCs w:val="20"/>
        </w:rPr>
      </w:pPr>
    </w:p>
    <w:p w14:paraId="3C35006F" w14:textId="6295AC99" w:rsidR="00BB7085" w:rsidRPr="00B46197" w:rsidRDefault="00BB7085" w:rsidP="00BB7085">
      <w:pPr>
        <w:rPr>
          <w:rFonts w:ascii="Poppins Light" w:hAnsi="Poppins Light" w:cs="Poppins Light"/>
          <w:noProof/>
          <w:sz w:val="20"/>
          <w:szCs w:val="20"/>
        </w:rPr>
      </w:pPr>
      <w:r w:rsidRPr="00B46197">
        <w:rPr>
          <w:rFonts w:ascii="Poppins Light" w:hAnsi="Poppins Light" w:cs="Poppins Light"/>
          <w:noProof/>
          <w:sz w:val="20"/>
          <w:szCs w:val="20"/>
        </w:rPr>
        <w:t>Produzido pela SEDUC-SP com a ferramenta Trello.</w:t>
      </w:r>
    </w:p>
    <w:p w14:paraId="4688BD07" w14:textId="77777777" w:rsidR="00BB7085" w:rsidRDefault="00BB7085" w:rsidP="00B46197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C73BB23" w14:textId="77777777" w:rsidR="00BB7085" w:rsidRDefault="00BB7085" w:rsidP="00B46197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39CE3E9" w14:textId="51EB56F4" w:rsidR="00646996" w:rsidRPr="00FC4BEF" w:rsidRDefault="00646996" w:rsidP="00B46197">
      <w:pPr>
        <w:rPr>
          <w:rFonts w:ascii="Poppins" w:hAnsi="Poppins" w:cs="Poppins"/>
          <w:noProof/>
        </w:rPr>
      </w:pPr>
      <w:r w:rsidRPr="00FC4BEF">
        <w:rPr>
          <w:rFonts w:ascii="Poppins" w:hAnsi="Poppins" w:cs="Poppins"/>
          <w:b/>
          <w:bCs/>
          <w:noProof/>
          <w:sz w:val="32"/>
          <w:szCs w:val="32"/>
        </w:rPr>
        <w:t xml:space="preserve">Orientações ao </w:t>
      </w:r>
      <w:r w:rsidR="0056713D">
        <w:rPr>
          <w:rFonts w:ascii="Poppins" w:hAnsi="Poppins" w:cs="Poppins"/>
          <w:b/>
          <w:bCs/>
          <w:noProof/>
          <w:sz w:val="32"/>
          <w:szCs w:val="32"/>
        </w:rPr>
        <w:t>p</w:t>
      </w:r>
      <w:r w:rsidRPr="00FC4BEF">
        <w:rPr>
          <w:rFonts w:ascii="Poppins" w:hAnsi="Poppins" w:cs="Poppins"/>
          <w:b/>
          <w:bCs/>
          <w:noProof/>
          <w:sz w:val="32"/>
          <w:szCs w:val="32"/>
        </w:rPr>
        <w:t>rofessor</w:t>
      </w:r>
      <w:r w:rsidRPr="00FC4BEF">
        <w:rPr>
          <w:rFonts w:ascii="Poppins" w:hAnsi="Poppins" w:cs="Poppins"/>
          <w:noProof/>
        </w:rPr>
        <w:t xml:space="preserve"> </w:t>
      </w:r>
    </w:p>
    <w:p w14:paraId="706F2037" w14:textId="77777777" w:rsidR="0056713D" w:rsidRDefault="0056713D" w:rsidP="00B46197">
      <w:pPr>
        <w:rPr>
          <w:rFonts w:ascii="Poppins Light" w:hAnsi="Poppins Light" w:cs="Poppins Light"/>
          <w:noProof/>
        </w:rPr>
      </w:pPr>
    </w:p>
    <w:p w14:paraId="34E0034A" w14:textId="428693BB" w:rsidR="00646996" w:rsidRPr="00B46197" w:rsidRDefault="00CC65DB" w:rsidP="00AF0CF1">
      <w:pPr>
        <w:ind w:firstLine="708"/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noProof/>
        </w:rPr>
        <w:t>Professor, o objetivo desta atividade é l</w:t>
      </w:r>
      <w:r w:rsidR="00646996" w:rsidRPr="00B46197">
        <w:rPr>
          <w:rFonts w:ascii="Poppins Light" w:hAnsi="Poppins Light" w:cs="Poppins Light"/>
          <w:noProof/>
        </w:rPr>
        <w:t>evar os estudantes a aplicar os conhecimentos construídos durante a aula, incentivando autonomia, senso crítico e criatividade.</w:t>
      </w:r>
    </w:p>
    <w:p w14:paraId="32335E65" w14:textId="77777777" w:rsidR="00646996" w:rsidRPr="00B46197" w:rsidRDefault="00646996" w:rsidP="00B46197">
      <w:pPr>
        <w:rPr>
          <w:rFonts w:ascii="Poppins Light" w:hAnsi="Poppins Light" w:cs="Poppins Light"/>
          <w:noProof/>
        </w:rPr>
      </w:pPr>
    </w:p>
    <w:p w14:paraId="10EAF6B7" w14:textId="758F13CF" w:rsidR="00646996" w:rsidRPr="00B46197" w:rsidRDefault="00646996" w:rsidP="00B46197">
      <w:pPr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b/>
          <w:bCs/>
          <w:noProof/>
        </w:rPr>
        <w:t>Tempo previsto</w:t>
      </w:r>
      <w:r w:rsidRPr="00B46197">
        <w:rPr>
          <w:rFonts w:ascii="Poppins Light" w:hAnsi="Poppins Light" w:cs="Poppins Light"/>
          <w:noProof/>
        </w:rPr>
        <w:t>: 37 minutos</w:t>
      </w:r>
      <w:r w:rsidR="0056713D">
        <w:rPr>
          <w:rFonts w:ascii="Poppins Light" w:hAnsi="Poppins Light" w:cs="Poppins Light"/>
          <w:noProof/>
        </w:rPr>
        <w:t>.</w:t>
      </w:r>
    </w:p>
    <w:p w14:paraId="2107933D" w14:textId="77777777" w:rsidR="00646996" w:rsidRPr="00B46197" w:rsidRDefault="00646996" w:rsidP="00B46197">
      <w:pPr>
        <w:rPr>
          <w:rFonts w:ascii="Poppins Light" w:hAnsi="Poppins Light" w:cs="Poppins Light"/>
          <w:noProof/>
        </w:rPr>
      </w:pPr>
    </w:p>
    <w:p w14:paraId="3AA84CF3" w14:textId="5BD1D8E2" w:rsidR="00646996" w:rsidRPr="00B46197" w:rsidRDefault="00646996" w:rsidP="00B46197">
      <w:pPr>
        <w:rPr>
          <w:rFonts w:ascii="Poppins Light" w:hAnsi="Poppins Light" w:cs="Poppins Light"/>
          <w:b/>
          <w:bCs/>
          <w:noProof/>
        </w:rPr>
      </w:pPr>
      <w:r w:rsidRPr="00B46197">
        <w:rPr>
          <w:rFonts w:ascii="Poppins Light" w:hAnsi="Poppins Light" w:cs="Poppins Light"/>
          <w:b/>
          <w:bCs/>
          <w:noProof/>
        </w:rPr>
        <w:t>Gestão de sala de aula</w:t>
      </w:r>
      <w:r w:rsidR="0056713D">
        <w:rPr>
          <w:rFonts w:ascii="Poppins Light" w:hAnsi="Poppins Light" w:cs="Poppins Light"/>
          <w:b/>
          <w:bCs/>
          <w:noProof/>
        </w:rPr>
        <w:t>:</w:t>
      </w:r>
    </w:p>
    <w:p w14:paraId="00CC8FEA" w14:textId="4B9EBF00" w:rsidR="00646996" w:rsidRPr="00B46197" w:rsidRDefault="0056713D" w:rsidP="00B46197">
      <w:pPr>
        <w:pStyle w:val="PargrafodaLista"/>
        <w:numPr>
          <w:ilvl w:val="0"/>
          <w:numId w:val="7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o</w:t>
      </w:r>
      <w:r w:rsidR="00646996" w:rsidRPr="00B46197">
        <w:rPr>
          <w:rFonts w:ascii="Poppins Light" w:hAnsi="Poppins Light" w:cs="Poppins Light"/>
          <w:noProof/>
        </w:rPr>
        <w:t>rganize os estudantes em duplas (ou individualmente, conforme os recursos disponíveis)</w:t>
      </w:r>
      <w:r>
        <w:rPr>
          <w:rFonts w:ascii="Poppins Light" w:hAnsi="Poppins Light" w:cs="Poppins Light"/>
          <w:noProof/>
        </w:rPr>
        <w:t>;</w:t>
      </w:r>
    </w:p>
    <w:p w14:paraId="42B9B3AA" w14:textId="6B4A4F0D" w:rsidR="00646996" w:rsidRPr="00B46197" w:rsidRDefault="0056713D" w:rsidP="00B46197">
      <w:pPr>
        <w:pStyle w:val="PargrafodaLista"/>
        <w:numPr>
          <w:ilvl w:val="0"/>
          <w:numId w:val="7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p</w:t>
      </w:r>
      <w:r w:rsidR="00646996" w:rsidRPr="00B46197">
        <w:rPr>
          <w:rFonts w:ascii="Poppins Light" w:hAnsi="Poppins Light" w:cs="Poppins Light"/>
          <w:noProof/>
        </w:rPr>
        <w:t>eça para fecharem outras abas, evitando distrações</w:t>
      </w:r>
      <w:r>
        <w:rPr>
          <w:rFonts w:ascii="Poppins Light" w:hAnsi="Poppins Light" w:cs="Poppins Light"/>
          <w:noProof/>
        </w:rPr>
        <w:t>;</w:t>
      </w:r>
    </w:p>
    <w:p w14:paraId="692E4850" w14:textId="2EC5AE6B" w:rsidR="00646996" w:rsidRPr="00B46197" w:rsidRDefault="0056713D" w:rsidP="00B46197">
      <w:pPr>
        <w:pStyle w:val="PargrafodaLista"/>
        <w:numPr>
          <w:ilvl w:val="0"/>
          <w:numId w:val="7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g</w:t>
      </w:r>
      <w:r w:rsidR="00646996" w:rsidRPr="00B46197">
        <w:rPr>
          <w:rFonts w:ascii="Poppins Light" w:hAnsi="Poppins Light" w:cs="Poppins Light"/>
          <w:noProof/>
        </w:rPr>
        <w:t>aranta que todos estejam logados corretamente em suas contas Google antes de iniciar</w:t>
      </w:r>
      <w:r>
        <w:rPr>
          <w:rFonts w:ascii="Poppins Light" w:hAnsi="Poppins Light" w:cs="Poppins Light"/>
          <w:noProof/>
        </w:rPr>
        <w:t>;</w:t>
      </w:r>
    </w:p>
    <w:p w14:paraId="2F991C46" w14:textId="70C11A48" w:rsidR="00646996" w:rsidRPr="00B46197" w:rsidRDefault="0056713D" w:rsidP="00B46197">
      <w:pPr>
        <w:pStyle w:val="PargrafodaLista"/>
        <w:numPr>
          <w:ilvl w:val="0"/>
          <w:numId w:val="7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c</w:t>
      </w:r>
      <w:r w:rsidR="00646996" w:rsidRPr="00B46197">
        <w:rPr>
          <w:rFonts w:ascii="Poppins Light" w:hAnsi="Poppins Light" w:cs="Poppins Light"/>
          <w:noProof/>
        </w:rPr>
        <w:t>ombine previamente:</w:t>
      </w:r>
    </w:p>
    <w:p w14:paraId="1FDE82E5" w14:textId="3B1A2D13" w:rsidR="00646996" w:rsidRPr="00B46197" w:rsidRDefault="00646996" w:rsidP="00B46197">
      <w:pPr>
        <w:pStyle w:val="PargrafodaLista"/>
        <w:numPr>
          <w:ilvl w:val="1"/>
          <w:numId w:val="7"/>
        </w:numPr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noProof/>
        </w:rPr>
        <w:t>“Só avance quando eu disser”</w:t>
      </w:r>
      <w:r w:rsidR="0056713D">
        <w:rPr>
          <w:rFonts w:ascii="Poppins Light" w:hAnsi="Poppins Light" w:cs="Poppins Light"/>
          <w:noProof/>
        </w:rPr>
        <w:t>;</w:t>
      </w:r>
    </w:p>
    <w:p w14:paraId="36506063" w14:textId="7640018C" w:rsidR="00646996" w:rsidRPr="00B46197" w:rsidRDefault="00646996" w:rsidP="00B46197">
      <w:pPr>
        <w:pStyle w:val="PargrafodaLista"/>
        <w:numPr>
          <w:ilvl w:val="1"/>
          <w:numId w:val="7"/>
        </w:numPr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noProof/>
        </w:rPr>
        <w:t>“Se algo der errado, levante a mão”</w:t>
      </w:r>
      <w:r w:rsidR="0056713D">
        <w:rPr>
          <w:rFonts w:ascii="Poppins Light" w:hAnsi="Poppins Light" w:cs="Poppins Light"/>
          <w:noProof/>
        </w:rPr>
        <w:t>.</w:t>
      </w:r>
    </w:p>
    <w:p w14:paraId="448E7D99" w14:textId="10885B49" w:rsidR="00646996" w:rsidRPr="00B46197" w:rsidRDefault="0056713D" w:rsidP="00B46197">
      <w:pPr>
        <w:pStyle w:val="PargrafodaLista"/>
        <w:numPr>
          <w:ilvl w:val="0"/>
          <w:numId w:val="7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lastRenderedPageBreak/>
        <w:t>c</w:t>
      </w:r>
      <w:r w:rsidR="00646996" w:rsidRPr="00B46197">
        <w:rPr>
          <w:rFonts w:ascii="Poppins Light" w:hAnsi="Poppins Light" w:cs="Poppins Light"/>
          <w:noProof/>
        </w:rPr>
        <w:t>ircule pela sala durante a atividade, observando e intervindo quando necessário.</w:t>
      </w:r>
    </w:p>
    <w:p w14:paraId="14C3B641" w14:textId="77777777" w:rsidR="00646996" w:rsidRPr="00B46197" w:rsidRDefault="00646996" w:rsidP="00B46197">
      <w:pPr>
        <w:rPr>
          <w:rFonts w:ascii="Poppins Light" w:hAnsi="Poppins Light" w:cs="Poppins Light"/>
          <w:noProof/>
        </w:rPr>
      </w:pPr>
    </w:p>
    <w:p w14:paraId="3333910A" w14:textId="34E5207C" w:rsidR="00646996" w:rsidRPr="00B46197" w:rsidRDefault="00646996" w:rsidP="00B46197">
      <w:pPr>
        <w:rPr>
          <w:rFonts w:ascii="Poppins Light" w:hAnsi="Poppins Light" w:cs="Poppins Light"/>
          <w:b/>
          <w:bCs/>
          <w:noProof/>
        </w:rPr>
      </w:pPr>
      <w:r w:rsidRPr="00B46197">
        <w:rPr>
          <w:rFonts w:ascii="Poppins Light" w:hAnsi="Poppins Light" w:cs="Poppins Light"/>
          <w:b/>
          <w:bCs/>
          <w:noProof/>
        </w:rPr>
        <w:t>Condução da dinâmica</w:t>
      </w:r>
      <w:r w:rsidR="0056713D">
        <w:rPr>
          <w:rFonts w:ascii="Poppins Light" w:hAnsi="Poppins Light" w:cs="Poppins Light"/>
          <w:b/>
          <w:bCs/>
          <w:noProof/>
        </w:rPr>
        <w:t>:</w:t>
      </w:r>
    </w:p>
    <w:p w14:paraId="340B8E84" w14:textId="03AF0A7B" w:rsidR="00646996" w:rsidRPr="00B46197" w:rsidRDefault="0056713D" w:rsidP="00B46197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d</w:t>
      </w:r>
      <w:r w:rsidR="00646996" w:rsidRPr="00B46197">
        <w:rPr>
          <w:rFonts w:ascii="Poppins Light" w:hAnsi="Poppins Light" w:cs="Poppins Light"/>
          <w:noProof/>
        </w:rPr>
        <w:t>emonstre a ação no projetor</w:t>
      </w:r>
      <w:r>
        <w:rPr>
          <w:rFonts w:ascii="Poppins Light" w:hAnsi="Poppins Light" w:cs="Poppins Light"/>
          <w:noProof/>
        </w:rPr>
        <w:t>;</w:t>
      </w:r>
    </w:p>
    <w:p w14:paraId="3A673F96" w14:textId="28AF7109" w:rsidR="00646996" w:rsidRPr="00B46197" w:rsidRDefault="0056713D" w:rsidP="00B46197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o</w:t>
      </w:r>
      <w:r w:rsidR="00646996" w:rsidRPr="00B46197">
        <w:rPr>
          <w:rFonts w:ascii="Poppins Light" w:hAnsi="Poppins Light" w:cs="Poppins Light"/>
          <w:noProof/>
        </w:rPr>
        <w:t>riente os alunos a realizarem a mesma ação em seus computadores</w:t>
      </w:r>
      <w:r>
        <w:rPr>
          <w:rFonts w:ascii="Poppins Light" w:hAnsi="Poppins Light" w:cs="Poppins Light"/>
          <w:noProof/>
        </w:rPr>
        <w:t>;</w:t>
      </w:r>
    </w:p>
    <w:p w14:paraId="59CDB274" w14:textId="7217E2DE" w:rsidR="00FE706B" w:rsidRPr="00B46197" w:rsidRDefault="0056713D" w:rsidP="00B46197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v</w:t>
      </w:r>
      <w:r w:rsidR="00646996" w:rsidRPr="00B46197">
        <w:rPr>
          <w:rFonts w:ascii="Poppins Light" w:hAnsi="Poppins Light" w:cs="Poppins Light"/>
          <w:noProof/>
        </w:rPr>
        <w:t>erifique se todos conseguiram executar corretamente e esclareça dúvidas</w:t>
      </w:r>
      <w:r>
        <w:rPr>
          <w:rFonts w:ascii="Poppins Light" w:hAnsi="Poppins Light" w:cs="Poppins Light"/>
          <w:noProof/>
        </w:rPr>
        <w:t>;</w:t>
      </w:r>
    </w:p>
    <w:p w14:paraId="5DA9304B" w14:textId="2D9C85C3" w:rsidR="0056713D" w:rsidRPr="00B46197" w:rsidRDefault="0056713D" w:rsidP="00FE706B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FE706B">
        <w:rPr>
          <w:rFonts w:ascii="Poppins Light" w:hAnsi="Poppins Light" w:cs="Poppins Light"/>
          <w:noProof/>
        </w:rPr>
        <w:t>a</w:t>
      </w:r>
      <w:r w:rsidR="00646996" w:rsidRPr="00FE706B">
        <w:rPr>
          <w:rFonts w:ascii="Poppins Light" w:hAnsi="Poppins Light" w:cs="Poppins Light"/>
          <w:noProof/>
        </w:rPr>
        <w:t>vance somente após garantir que a turma acompanhou a etapa</w:t>
      </w:r>
      <w:r>
        <w:rPr>
          <w:rFonts w:ascii="Poppins Light" w:hAnsi="Poppins Light" w:cs="Poppins Light"/>
          <w:noProof/>
        </w:rPr>
        <w:t>;</w:t>
      </w:r>
    </w:p>
    <w:p w14:paraId="0C21D55E" w14:textId="4FDDAB25" w:rsidR="0056713D" w:rsidRDefault="0056713D" w:rsidP="0056713D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m</w:t>
      </w:r>
      <w:r w:rsidR="00646996" w:rsidRPr="0056713D">
        <w:rPr>
          <w:rFonts w:ascii="Poppins Light" w:hAnsi="Poppins Light" w:cs="Poppins Light"/>
          <w:noProof/>
        </w:rPr>
        <w:t>antenha o ritmo da aula contínuo, evitando que alguns alunos avancem sozinhos enquanto outros ficam para trás</w:t>
      </w:r>
      <w:r>
        <w:rPr>
          <w:rFonts w:ascii="Poppins Light" w:hAnsi="Poppins Light" w:cs="Poppins Light"/>
          <w:noProof/>
        </w:rPr>
        <w:t>;</w:t>
      </w:r>
      <w:r w:rsidR="00646996" w:rsidRPr="0056713D">
        <w:rPr>
          <w:rFonts w:ascii="Poppins Light" w:hAnsi="Poppins Light" w:cs="Poppins Light"/>
          <w:noProof/>
        </w:rPr>
        <w:t xml:space="preserve"> </w:t>
      </w:r>
    </w:p>
    <w:p w14:paraId="2FA9AEAD" w14:textId="3B616C36" w:rsidR="0056713D" w:rsidRPr="0056713D" w:rsidRDefault="0056713D" w:rsidP="00AF0CF1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</w:t>
      </w:r>
      <w:r w:rsidR="00646996" w:rsidRPr="0056713D">
        <w:rPr>
          <w:rFonts w:ascii="Poppins Light" w:hAnsi="Poppins Light" w:cs="Poppins Light"/>
          <w:noProof/>
        </w:rPr>
        <w:t>eforce que a atividade deve ser realizada passo a passo, conforme as orientações</w:t>
      </w:r>
      <w:r w:rsidR="00FE706B">
        <w:rPr>
          <w:rFonts w:ascii="Poppins Light" w:hAnsi="Poppins Light" w:cs="Poppins Light"/>
          <w:noProof/>
        </w:rPr>
        <w:t>;</w:t>
      </w:r>
    </w:p>
    <w:p w14:paraId="3F72EA79" w14:textId="0C0B1FE2" w:rsidR="0056713D" w:rsidRPr="00AF0CF1" w:rsidRDefault="0056713D" w:rsidP="00AF0CF1">
      <w:pPr>
        <w:numPr>
          <w:ilvl w:val="0"/>
          <w:numId w:val="9"/>
        </w:numPr>
        <w:rPr>
          <w:rFonts w:ascii="Poppins Light" w:hAnsi="Poppins Light" w:cs="Poppins Light"/>
          <w:noProof/>
        </w:rPr>
      </w:pPr>
      <w:r w:rsidRPr="0056713D">
        <w:rPr>
          <w:rFonts w:ascii="Poppins Light" w:hAnsi="Poppins Light" w:cs="Poppins Light"/>
          <w:b/>
          <w:bCs/>
          <w:noProof/>
        </w:rPr>
        <w:t>a</w:t>
      </w:r>
      <w:r w:rsidR="00646996" w:rsidRPr="00AF0CF1">
        <w:rPr>
          <w:rFonts w:ascii="Poppins Light" w:hAnsi="Poppins Light" w:cs="Poppins Light"/>
          <w:b/>
          <w:bCs/>
          <w:noProof/>
        </w:rPr>
        <w:t>presentação (5 minutos)</w:t>
      </w:r>
      <w:r w:rsidRPr="0056713D">
        <w:rPr>
          <w:rFonts w:ascii="Poppins Light" w:hAnsi="Poppins Light" w:cs="Poppins Light"/>
          <w:b/>
          <w:bCs/>
          <w:noProof/>
        </w:rPr>
        <w:t>:</w:t>
      </w:r>
      <w:r w:rsidRPr="0056713D">
        <w:rPr>
          <w:rFonts w:ascii="Poppins Light" w:hAnsi="Poppins Light" w:cs="Poppins Light"/>
          <w:noProof/>
        </w:rPr>
        <w:t xml:space="preserve"> e</w:t>
      </w:r>
      <w:r w:rsidR="00646996" w:rsidRPr="0056713D">
        <w:rPr>
          <w:rFonts w:ascii="Poppins Light" w:hAnsi="Poppins Light" w:cs="Poppins Light"/>
          <w:noProof/>
        </w:rPr>
        <w:t>xplique claramente o objetivo da atividade: “Hoje vamos começar a organizar nossos compromissos e tarefas usando ferramentas digitais</w:t>
      </w:r>
      <w:r w:rsidRPr="0056713D">
        <w:rPr>
          <w:rFonts w:ascii="Poppins Light" w:hAnsi="Poppins Light" w:cs="Poppins Light"/>
          <w:noProof/>
        </w:rPr>
        <w:t>”.</w:t>
      </w:r>
      <w:r>
        <w:rPr>
          <w:rFonts w:ascii="Poppins Light" w:hAnsi="Poppins Light" w:cs="Poppins Light"/>
          <w:noProof/>
        </w:rPr>
        <w:t xml:space="preserve"> </w:t>
      </w:r>
      <w:r w:rsidR="00646996" w:rsidRPr="0056713D">
        <w:rPr>
          <w:rFonts w:ascii="Poppins Light" w:hAnsi="Poppins Light" w:cs="Poppins Light"/>
          <w:noProof/>
        </w:rPr>
        <w:t>Apresente rapidamente as ferramentas:</w:t>
      </w:r>
      <w:r>
        <w:rPr>
          <w:rFonts w:ascii="Poppins Light" w:hAnsi="Poppins Light" w:cs="Poppins Light"/>
          <w:noProof/>
        </w:rPr>
        <w:t xml:space="preserve"> </w:t>
      </w:r>
      <w:r w:rsidR="00646996" w:rsidRPr="00AF0CF1">
        <w:rPr>
          <w:rFonts w:ascii="Poppins Light" w:hAnsi="Poppins Light" w:cs="Poppins Light"/>
          <w:noProof/>
        </w:rPr>
        <w:t xml:space="preserve">Google Agenda </w:t>
      </w:r>
      <w:r w:rsidR="00FC4BEF" w:rsidRPr="00AF0CF1">
        <w:rPr>
          <w:rFonts w:ascii="Poppins Light" w:hAnsi="Poppins Light" w:cs="Poppins Light"/>
          <w:noProof/>
        </w:rPr>
        <w:t xml:space="preserve">para </w:t>
      </w:r>
      <w:r w:rsidR="00646996" w:rsidRPr="00AF0CF1">
        <w:rPr>
          <w:rFonts w:ascii="Poppins Light" w:hAnsi="Poppins Light" w:cs="Poppins Light"/>
          <w:noProof/>
        </w:rPr>
        <w:t>organização de datas e horários</w:t>
      </w:r>
      <w:r>
        <w:rPr>
          <w:rFonts w:ascii="Poppins Light" w:hAnsi="Poppins Light" w:cs="Poppins Light"/>
          <w:noProof/>
        </w:rPr>
        <w:t xml:space="preserve"> e </w:t>
      </w:r>
      <w:r w:rsidR="00646996" w:rsidRPr="00AF0CF1">
        <w:rPr>
          <w:rFonts w:ascii="Poppins Light" w:hAnsi="Poppins Light" w:cs="Poppins Light"/>
          <w:noProof/>
        </w:rPr>
        <w:t xml:space="preserve">Trello/Notion </w:t>
      </w:r>
      <w:r w:rsidR="00FC4BEF" w:rsidRPr="00AF0CF1">
        <w:rPr>
          <w:rFonts w:ascii="Poppins Light" w:hAnsi="Poppins Light" w:cs="Poppins Light"/>
          <w:noProof/>
        </w:rPr>
        <w:t xml:space="preserve">para </w:t>
      </w:r>
      <w:r w:rsidR="00646996" w:rsidRPr="00AF0CF1">
        <w:rPr>
          <w:rFonts w:ascii="Poppins Light" w:hAnsi="Poppins Light" w:cs="Poppins Light"/>
          <w:noProof/>
        </w:rPr>
        <w:t>organização de tarefas</w:t>
      </w:r>
      <w:r w:rsidR="00FE706B">
        <w:rPr>
          <w:rFonts w:ascii="Poppins Light" w:hAnsi="Poppins Light" w:cs="Poppins Light"/>
          <w:noProof/>
        </w:rPr>
        <w:t>;</w:t>
      </w:r>
    </w:p>
    <w:p w14:paraId="268CBC50" w14:textId="1B362E4F" w:rsidR="00646996" w:rsidRPr="00AF0CF1" w:rsidRDefault="0056713D">
      <w:pPr>
        <w:pStyle w:val="PargrafodaLista"/>
        <w:numPr>
          <w:ilvl w:val="0"/>
          <w:numId w:val="9"/>
        </w:numPr>
        <w:rPr>
          <w:rFonts w:ascii="Poppins Light" w:hAnsi="Poppins Light" w:cs="Poppins Light"/>
          <w:noProof/>
        </w:rPr>
      </w:pPr>
      <w:r w:rsidRPr="00FE706B">
        <w:rPr>
          <w:rFonts w:ascii="Poppins Light" w:hAnsi="Poppins Light" w:cs="Poppins Light"/>
          <w:b/>
          <w:bCs/>
          <w:noProof/>
        </w:rPr>
        <w:t>e</w:t>
      </w:r>
      <w:r w:rsidR="00646996" w:rsidRPr="00AF0CF1">
        <w:rPr>
          <w:rFonts w:ascii="Poppins Light" w:hAnsi="Poppins Light" w:cs="Poppins Light"/>
          <w:b/>
          <w:bCs/>
          <w:noProof/>
        </w:rPr>
        <w:t>xecução (30 minutos)</w:t>
      </w:r>
      <w:r w:rsidRPr="00FE706B">
        <w:rPr>
          <w:rFonts w:ascii="Poppins Light" w:hAnsi="Poppins Light" w:cs="Poppins Light"/>
          <w:b/>
          <w:bCs/>
          <w:noProof/>
        </w:rPr>
        <w:t xml:space="preserve">: </w:t>
      </w:r>
      <w:r w:rsidR="00FE706B">
        <w:rPr>
          <w:rFonts w:ascii="Poppins Light" w:hAnsi="Poppins Light" w:cs="Poppins Light"/>
          <w:b/>
          <w:bCs/>
          <w:noProof/>
        </w:rPr>
        <w:t>d</w:t>
      </w:r>
      <w:r w:rsidR="00646996" w:rsidRPr="00FE706B">
        <w:rPr>
          <w:rFonts w:ascii="Poppins Light" w:hAnsi="Poppins Light" w:cs="Poppins Light"/>
          <w:b/>
          <w:bCs/>
          <w:noProof/>
        </w:rPr>
        <w:t>urante o uso do Google Agenda</w:t>
      </w:r>
      <w:r w:rsidR="00FE706B">
        <w:rPr>
          <w:rFonts w:ascii="Poppins Light" w:hAnsi="Poppins Light" w:cs="Poppins Light"/>
          <w:b/>
          <w:bCs/>
          <w:noProof/>
        </w:rPr>
        <w:t xml:space="preserve">: </w:t>
      </w:r>
      <w:r w:rsidR="00FE706B">
        <w:rPr>
          <w:rFonts w:ascii="Poppins Light" w:hAnsi="Poppins Light" w:cs="Poppins Light"/>
          <w:noProof/>
        </w:rPr>
        <w:t>r</w:t>
      </w:r>
      <w:r w:rsidR="00646996" w:rsidRPr="00AF0CF1">
        <w:rPr>
          <w:rFonts w:ascii="Poppins Light" w:hAnsi="Poppins Light" w:cs="Poppins Light"/>
          <w:noProof/>
        </w:rPr>
        <w:t>eforce que a Agenda organiza quando algo acontece.</w:t>
      </w:r>
      <w:r w:rsidR="00FE706B">
        <w:rPr>
          <w:rFonts w:ascii="Poppins Light" w:hAnsi="Poppins Light" w:cs="Poppins Light"/>
          <w:noProof/>
        </w:rPr>
        <w:t xml:space="preserve"> </w:t>
      </w:r>
      <w:r w:rsidR="00646996" w:rsidRPr="00AF0CF1">
        <w:rPr>
          <w:rFonts w:ascii="Poppins Light" w:hAnsi="Poppins Light" w:cs="Poppins Light"/>
          <w:noProof/>
        </w:rPr>
        <w:t>Pontos de atenção:</w:t>
      </w:r>
      <w:r w:rsidR="00FE706B">
        <w:rPr>
          <w:rFonts w:ascii="Poppins Light" w:hAnsi="Poppins Light" w:cs="Poppins Light"/>
          <w:noProof/>
        </w:rPr>
        <w:t xml:space="preserve"> t</w:t>
      </w:r>
      <w:r w:rsidR="00646996" w:rsidRPr="00AF0CF1">
        <w:rPr>
          <w:rFonts w:ascii="Poppins Light" w:hAnsi="Poppins Light" w:cs="Poppins Light"/>
          <w:noProof/>
        </w:rPr>
        <w:t>ítulos claros</w:t>
      </w:r>
      <w:r w:rsidR="00FE706B">
        <w:rPr>
          <w:rFonts w:ascii="Poppins Light" w:hAnsi="Poppins Light" w:cs="Poppins Light"/>
          <w:noProof/>
        </w:rPr>
        <w:t>, d</w:t>
      </w:r>
      <w:r w:rsidR="00646996" w:rsidRPr="00AF0CF1">
        <w:rPr>
          <w:rFonts w:ascii="Poppins Light" w:hAnsi="Poppins Light" w:cs="Poppins Light"/>
          <w:noProof/>
        </w:rPr>
        <w:t>atas corretas</w:t>
      </w:r>
      <w:r w:rsidR="00FE706B">
        <w:rPr>
          <w:rFonts w:ascii="Poppins Light" w:hAnsi="Poppins Light" w:cs="Poppins Light"/>
          <w:noProof/>
        </w:rPr>
        <w:t>, e</w:t>
      </w:r>
      <w:r w:rsidR="00646996" w:rsidRPr="00AF0CF1">
        <w:rPr>
          <w:rFonts w:ascii="Poppins Light" w:hAnsi="Poppins Light" w:cs="Poppins Light"/>
          <w:noProof/>
        </w:rPr>
        <w:t>vitar eventos genéricos</w:t>
      </w:r>
      <w:r w:rsidR="00FC4BEF" w:rsidRPr="00AF0CF1">
        <w:rPr>
          <w:rFonts w:ascii="Poppins Light" w:hAnsi="Poppins Light" w:cs="Poppins Light"/>
          <w:noProof/>
        </w:rPr>
        <w:t>.</w:t>
      </w:r>
      <w:r w:rsidR="00FE706B">
        <w:rPr>
          <w:rFonts w:ascii="Poppins Light" w:hAnsi="Poppins Light" w:cs="Poppins Light"/>
          <w:b/>
          <w:bCs/>
          <w:noProof/>
        </w:rPr>
        <w:t xml:space="preserve"> </w:t>
      </w:r>
    </w:p>
    <w:p w14:paraId="2FBE3309" w14:textId="611E3FDA" w:rsidR="00AF0CF1" w:rsidRDefault="00646996" w:rsidP="00AF0CF1">
      <w:pPr>
        <w:pStyle w:val="PargrafodaLista"/>
        <w:rPr>
          <w:rFonts w:ascii="Poppins Light" w:hAnsi="Poppins Light" w:cs="Poppins Light"/>
          <w:b/>
          <w:bCs/>
          <w:noProof/>
        </w:rPr>
      </w:pPr>
      <w:r w:rsidRPr="00AF0CF1">
        <w:rPr>
          <w:rFonts w:ascii="Poppins Light" w:hAnsi="Poppins Light" w:cs="Poppins Light"/>
          <w:b/>
          <w:bCs/>
          <w:noProof/>
        </w:rPr>
        <w:t>Durante o uso do Trello/Notion</w:t>
      </w:r>
      <w:r w:rsidR="00FE706B">
        <w:rPr>
          <w:rFonts w:ascii="Poppins Light" w:hAnsi="Poppins Light" w:cs="Poppins Light"/>
          <w:b/>
          <w:bCs/>
          <w:noProof/>
        </w:rPr>
        <w:t>:</w:t>
      </w:r>
      <w:r w:rsidR="00FE706B">
        <w:rPr>
          <w:rFonts w:ascii="Poppins Light" w:hAnsi="Poppins Light" w:cs="Poppins Light"/>
          <w:noProof/>
        </w:rPr>
        <w:t xml:space="preserve"> o</w:t>
      </w:r>
      <w:r w:rsidRPr="00AF0CF1">
        <w:rPr>
          <w:rFonts w:ascii="Poppins Light" w:hAnsi="Poppins Light" w:cs="Poppins Light"/>
          <w:noProof/>
        </w:rPr>
        <w:t>riente a criação do quadro e das colunas</w:t>
      </w:r>
      <w:r w:rsidR="00FE706B">
        <w:rPr>
          <w:rFonts w:ascii="Poppins Light" w:hAnsi="Poppins Light" w:cs="Poppins Light"/>
          <w:noProof/>
        </w:rPr>
        <w:t xml:space="preserve"> e r</w:t>
      </w:r>
      <w:r w:rsidRPr="00AF0CF1">
        <w:rPr>
          <w:rFonts w:ascii="Poppins Light" w:hAnsi="Poppins Light" w:cs="Poppins Light"/>
          <w:noProof/>
        </w:rPr>
        <w:t>eforce que o quadro organiza o que precisa ser feito.</w:t>
      </w:r>
      <w:r w:rsidR="00FE706B">
        <w:rPr>
          <w:rFonts w:ascii="Poppins Light" w:hAnsi="Poppins Light" w:cs="Poppins Light"/>
          <w:noProof/>
        </w:rPr>
        <w:t xml:space="preserve"> </w:t>
      </w:r>
      <w:r w:rsidRPr="00AF0CF1">
        <w:rPr>
          <w:rFonts w:ascii="Poppins Light" w:hAnsi="Poppins Light" w:cs="Poppins Light"/>
          <w:noProof/>
        </w:rPr>
        <w:t>Pontos de atenção:</w:t>
      </w:r>
      <w:r w:rsidR="00FE706B">
        <w:rPr>
          <w:rFonts w:ascii="Poppins Light" w:hAnsi="Poppins Light" w:cs="Poppins Light"/>
          <w:noProof/>
        </w:rPr>
        <w:t xml:space="preserve"> t</w:t>
      </w:r>
      <w:r w:rsidRPr="00AF0CF1">
        <w:rPr>
          <w:rFonts w:ascii="Poppins Light" w:hAnsi="Poppins Light" w:cs="Poppins Light"/>
          <w:noProof/>
        </w:rPr>
        <w:t>arefas bem nomeadas</w:t>
      </w:r>
      <w:r w:rsidR="00FE706B">
        <w:rPr>
          <w:rFonts w:ascii="Poppins Light" w:hAnsi="Poppins Light" w:cs="Poppins Light"/>
          <w:noProof/>
        </w:rPr>
        <w:t>, d</w:t>
      </w:r>
      <w:r w:rsidRPr="00AF0CF1">
        <w:rPr>
          <w:rFonts w:ascii="Poppins Light" w:hAnsi="Poppins Light" w:cs="Poppins Light"/>
          <w:noProof/>
        </w:rPr>
        <w:t>istribuição correta entre colunas</w:t>
      </w:r>
      <w:r w:rsidR="00FE706B">
        <w:rPr>
          <w:rFonts w:ascii="Poppins Light" w:hAnsi="Poppins Light" w:cs="Poppins Light"/>
          <w:noProof/>
        </w:rPr>
        <w:t>, e</w:t>
      </w:r>
      <w:r w:rsidRPr="00AF0CF1">
        <w:rPr>
          <w:rFonts w:ascii="Poppins Light" w:hAnsi="Poppins Light" w:cs="Poppins Light"/>
          <w:noProof/>
        </w:rPr>
        <w:t>vitar deixar tudo em “A fazer”</w:t>
      </w:r>
      <w:r w:rsidR="00FE706B">
        <w:rPr>
          <w:rFonts w:ascii="Poppins Light" w:hAnsi="Poppins Light" w:cs="Poppins Light"/>
          <w:noProof/>
        </w:rPr>
        <w:t>.</w:t>
      </w:r>
      <w:r w:rsidR="00FE706B">
        <w:rPr>
          <w:rFonts w:ascii="Poppins Light" w:hAnsi="Poppins Light" w:cs="Poppins Light"/>
          <w:b/>
          <w:bCs/>
          <w:noProof/>
        </w:rPr>
        <w:t xml:space="preserve"> </w:t>
      </w:r>
    </w:p>
    <w:p w14:paraId="3C1B6FED" w14:textId="3DEF6B64" w:rsidR="00FE706B" w:rsidRPr="00AF0CF1" w:rsidRDefault="00646996" w:rsidP="00AF0CF1">
      <w:pPr>
        <w:pStyle w:val="PargrafodaLista"/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b/>
          <w:bCs/>
          <w:noProof/>
        </w:rPr>
        <w:t>Uso combinado das ferramentas</w:t>
      </w:r>
      <w:r w:rsidR="00FE706B">
        <w:rPr>
          <w:rFonts w:ascii="Poppins Light" w:hAnsi="Poppins Light" w:cs="Poppins Light"/>
          <w:b/>
          <w:bCs/>
          <w:noProof/>
        </w:rPr>
        <w:t xml:space="preserve">: </w:t>
      </w:r>
      <w:r w:rsidR="00FE706B">
        <w:rPr>
          <w:rFonts w:ascii="Poppins Light" w:hAnsi="Poppins Light" w:cs="Poppins Light"/>
          <w:noProof/>
        </w:rPr>
        <w:t>a</w:t>
      </w:r>
      <w:r w:rsidRPr="00AF0CF1">
        <w:rPr>
          <w:rFonts w:ascii="Poppins Light" w:hAnsi="Poppins Light" w:cs="Poppins Light"/>
          <w:noProof/>
        </w:rPr>
        <w:t>jude os alunos a relacionar um evento da Agenda com uma tarefa no quadro.</w:t>
      </w:r>
      <w:r w:rsidR="00FE706B">
        <w:rPr>
          <w:rFonts w:ascii="Poppins Light" w:hAnsi="Poppins Light" w:cs="Poppins Light"/>
          <w:noProof/>
        </w:rPr>
        <w:t xml:space="preserve"> </w:t>
      </w:r>
      <w:r w:rsidRPr="00AF0CF1">
        <w:rPr>
          <w:rFonts w:ascii="Poppins Light" w:hAnsi="Poppins Light" w:cs="Poppins Light"/>
          <w:noProof/>
        </w:rPr>
        <w:t>Reforce verbalmente:</w:t>
      </w:r>
      <w:r w:rsidR="00FE706B">
        <w:rPr>
          <w:rFonts w:ascii="Poppins Light" w:hAnsi="Poppins Light" w:cs="Poppins Light"/>
          <w:noProof/>
        </w:rPr>
        <w:t xml:space="preserve"> </w:t>
      </w:r>
      <w:r w:rsidRPr="00AF0CF1">
        <w:rPr>
          <w:rFonts w:ascii="Poppins Light" w:hAnsi="Poppins Light" w:cs="Poppins Light"/>
          <w:noProof/>
        </w:rPr>
        <w:t>“Uma ferramenta não substitui a outr</w:t>
      </w:r>
      <w:r w:rsidR="00FE706B">
        <w:rPr>
          <w:rFonts w:ascii="Poppins Light" w:hAnsi="Poppins Light" w:cs="Poppins Light"/>
          <w:noProof/>
        </w:rPr>
        <w:t>a</w:t>
      </w:r>
      <w:r w:rsidRPr="00AF0CF1">
        <w:rPr>
          <w:rFonts w:ascii="Poppins Light" w:hAnsi="Poppins Light" w:cs="Poppins Light"/>
          <w:noProof/>
        </w:rPr>
        <w:t>”</w:t>
      </w:r>
      <w:r w:rsidR="00FE706B">
        <w:rPr>
          <w:rFonts w:ascii="Poppins Light" w:hAnsi="Poppins Light" w:cs="Poppins Light"/>
          <w:noProof/>
        </w:rPr>
        <w:t xml:space="preserve"> e </w:t>
      </w:r>
      <w:r w:rsidRPr="00AF0CF1">
        <w:rPr>
          <w:rFonts w:ascii="Poppins Light" w:hAnsi="Poppins Light" w:cs="Poppins Light"/>
          <w:noProof/>
        </w:rPr>
        <w:t>“Elas se complementam”</w:t>
      </w:r>
      <w:r w:rsidR="00FE706B">
        <w:rPr>
          <w:rFonts w:ascii="Poppins Light" w:hAnsi="Poppins Light" w:cs="Poppins Light"/>
          <w:noProof/>
        </w:rPr>
        <w:t xml:space="preserve">; </w:t>
      </w:r>
    </w:p>
    <w:p w14:paraId="1541453B" w14:textId="34EC45B8" w:rsidR="00646996" w:rsidRPr="00AF0CF1" w:rsidRDefault="00FE706B" w:rsidP="00AF0CF1">
      <w:pPr>
        <w:pStyle w:val="PargrafodaLista"/>
        <w:numPr>
          <w:ilvl w:val="0"/>
          <w:numId w:val="9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b/>
          <w:bCs/>
          <w:noProof/>
        </w:rPr>
        <w:t>e</w:t>
      </w:r>
      <w:r w:rsidR="00646996" w:rsidRPr="00AF0CF1">
        <w:rPr>
          <w:rFonts w:ascii="Poppins Light" w:hAnsi="Poppins Light" w:cs="Poppins Light"/>
          <w:b/>
          <w:bCs/>
          <w:noProof/>
        </w:rPr>
        <w:t>ncerramento (2 minutos)</w:t>
      </w:r>
      <w:r>
        <w:rPr>
          <w:rFonts w:ascii="Poppins Light" w:hAnsi="Poppins Light" w:cs="Poppins Light"/>
          <w:b/>
          <w:bCs/>
          <w:noProof/>
        </w:rPr>
        <w:t xml:space="preserve">: </w:t>
      </w:r>
      <w:r>
        <w:rPr>
          <w:rFonts w:ascii="Poppins Light" w:hAnsi="Poppins Light" w:cs="Poppins Light"/>
          <w:noProof/>
        </w:rPr>
        <w:t>p</w:t>
      </w:r>
      <w:r w:rsidR="00646996" w:rsidRPr="00AF0CF1">
        <w:rPr>
          <w:rFonts w:ascii="Poppins Light" w:hAnsi="Poppins Light" w:cs="Poppins Light"/>
          <w:noProof/>
        </w:rPr>
        <w:t>eça que os alunos observem a Agenda criada e o quadro de tarefas.</w:t>
      </w:r>
      <w:r>
        <w:rPr>
          <w:rFonts w:ascii="Poppins Light" w:hAnsi="Poppins Light" w:cs="Poppins Light"/>
          <w:noProof/>
        </w:rPr>
        <w:t xml:space="preserve"> </w:t>
      </w:r>
      <w:r w:rsidR="00646996" w:rsidRPr="00AF0CF1">
        <w:rPr>
          <w:rFonts w:ascii="Poppins Light" w:hAnsi="Poppins Light" w:cs="Poppins Light"/>
          <w:noProof/>
        </w:rPr>
        <w:t>Faça perguntas rápidas à turma:</w:t>
      </w:r>
      <w:r>
        <w:rPr>
          <w:rFonts w:ascii="Poppins Light" w:hAnsi="Poppins Light" w:cs="Poppins Light"/>
          <w:noProof/>
        </w:rPr>
        <w:t xml:space="preserve"> </w:t>
      </w:r>
      <w:r w:rsidR="00646996" w:rsidRPr="00AF0CF1">
        <w:rPr>
          <w:rFonts w:ascii="Poppins Light" w:hAnsi="Poppins Light" w:cs="Poppins Light"/>
          <w:noProof/>
        </w:rPr>
        <w:t>“Qual ferramenta ajudou a organizar o tempo?”</w:t>
      </w:r>
      <w:r>
        <w:rPr>
          <w:rFonts w:ascii="Poppins Light" w:hAnsi="Poppins Light" w:cs="Poppins Light"/>
          <w:noProof/>
        </w:rPr>
        <w:t xml:space="preserve"> e </w:t>
      </w:r>
      <w:r w:rsidR="00646996" w:rsidRPr="00AF0CF1">
        <w:rPr>
          <w:rFonts w:ascii="Poppins Light" w:hAnsi="Poppins Light" w:cs="Poppins Light"/>
          <w:noProof/>
        </w:rPr>
        <w:t>“Qual ajudou a organizar as tarefas?”</w:t>
      </w:r>
      <w:r>
        <w:rPr>
          <w:rFonts w:ascii="Poppins Light" w:hAnsi="Poppins Light" w:cs="Poppins Light"/>
          <w:noProof/>
        </w:rPr>
        <w:t xml:space="preserve">. </w:t>
      </w:r>
      <w:r w:rsidR="00646996" w:rsidRPr="00AF0CF1">
        <w:rPr>
          <w:rFonts w:ascii="Poppins Light" w:hAnsi="Poppins Light" w:cs="Poppins Light"/>
          <w:noProof/>
        </w:rPr>
        <w:t>Finalize reforçando:</w:t>
      </w:r>
      <w:r>
        <w:rPr>
          <w:rFonts w:ascii="Poppins Light" w:hAnsi="Poppins Light" w:cs="Poppins Light"/>
          <w:noProof/>
        </w:rPr>
        <w:t xml:space="preserve"> </w:t>
      </w:r>
      <w:r w:rsidR="00646996" w:rsidRPr="00AF0CF1">
        <w:rPr>
          <w:rFonts w:ascii="Poppins Light" w:hAnsi="Poppins Light" w:cs="Poppins Light"/>
          <w:noProof/>
        </w:rPr>
        <w:t>“Hoje criamos a base da organização digital. Essa estrutura ainda não está pronta, mas já facilita muito o planejamento”</w:t>
      </w:r>
      <w:r>
        <w:rPr>
          <w:rFonts w:ascii="Poppins Light" w:hAnsi="Poppins Light" w:cs="Poppins Light"/>
          <w:noProof/>
        </w:rPr>
        <w:t>.</w:t>
      </w:r>
    </w:p>
    <w:p w14:paraId="0409A0A2" w14:textId="407E43FC" w:rsidR="00646996" w:rsidRPr="00B46197" w:rsidRDefault="00646996" w:rsidP="00B46197">
      <w:pPr>
        <w:rPr>
          <w:rFonts w:ascii="Poppins Light" w:hAnsi="Poppins Light" w:cs="Poppins Light"/>
          <w:b/>
          <w:bCs/>
          <w:noProof/>
        </w:rPr>
      </w:pPr>
    </w:p>
    <w:p w14:paraId="693E70D2" w14:textId="77777777" w:rsidR="00BB7085" w:rsidRDefault="00BB7085" w:rsidP="00B46197">
      <w:pPr>
        <w:rPr>
          <w:rFonts w:ascii="Poppins Light" w:hAnsi="Poppins Light" w:cs="Poppins Light"/>
          <w:b/>
          <w:bCs/>
          <w:noProof/>
        </w:rPr>
      </w:pPr>
    </w:p>
    <w:p w14:paraId="1CA60AEE" w14:textId="5CBD67A8" w:rsidR="00646996" w:rsidRPr="00B46197" w:rsidRDefault="00646996" w:rsidP="00B46197">
      <w:pPr>
        <w:rPr>
          <w:rFonts w:ascii="Poppins Light" w:hAnsi="Poppins Light" w:cs="Poppins Light"/>
          <w:noProof/>
        </w:rPr>
      </w:pPr>
      <w:bookmarkStart w:id="0" w:name="_GoBack"/>
      <w:bookmarkEnd w:id="0"/>
      <w:r w:rsidRPr="00B46197">
        <w:rPr>
          <w:rFonts w:ascii="Poppins Light" w:hAnsi="Poppins Light" w:cs="Poppins Light"/>
          <w:b/>
          <w:bCs/>
          <w:noProof/>
        </w:rPr>
        <w:lastRenderedPageBreak/>
        <w:t>Expectativas de resposta</w:t>
      </w:r>
      <w:r w:rsidR="0056713D">
        <w:rPr>
          <w:rFonts w:ascii="Poppins Light" w:hAnsi="Poppins Light" w:cs="Poppins Light"/>
          <w:b/>
          <w:bCs/>
          <w:noProof/>
        </w:rPr>
        <w:t xml:space="preserve">s: </w:t>
      </w:r>
      <w:r w:rsidRPr="00B46197">
        <w:rPr>
          <w:rFonts w:ascii="Poppins Light" w:hAnsi="Poppins Light" w:cs="Poppins Light"/>
          <w:noProof/>
        </w:rPr>
        <w:t>professor</w:t>
      </w:r>
      <w:r w:rsidR="00DF7D01" w:rsidRPr="00B46197">
        <w:rPr>
          <w:rFonts w:ascii="Poppins Light" w:hAnsi="Poppins Light" w:cs="Poppins Light"/>
          <w:noProof/>
        </w:rPr>
        <w:t>, verifique se:</w:t>
      </w:r>
    </w:p>
    <w:p w14:paraId="28FE0BEE" w14:textId="170E3839" w:rsidR="00646996" w:rsidRPr="00B46197" w:rsidRDefault="00646996" w:rsidP="00B46197">
      <w:pPr>
        <w:pStyle w:val="PargrafodaLista"/>
        <w:numPr>
          <w:ilvl w:val="1"/>
          <w:numId w:val="9"/>
        </w:numPr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noProof/>
        </w:rPr>
        <w:t>a Agenda mostra o prazo e o Trello mostra as etapas</w:t>
      </w:r>
      <w:r w:rsidR="0056713D">
        <w:rPr>
          <w:rFonts w:ascii="Poppins Light" w:hAnsi="Poppins Light" w:cs="Poppins Light"/>
          <w:noProof/>
        </w:rPr>
        <w:t>;</w:t>
      </w:r>
    </w:p>
    <w:p w14:paraId="351C658E" w14:textId="7D4FFA69" w:rsidR="00646996" w:rsidRPr="00B46197" w:rsidRDefault="00646996" w:rsidP="00B46197">
      <w:pPr>
        <w:pStyle w:val="PargrafodaLista"/>
        <w:numPr>
          <w:ilvl w:val="1"/>
          <w:numId w:val="9"/>
        </w:numPr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noProof/>
        </w:rPr>
        <w:t>a tarefa tem referência clara ao compromisso da Agenda</w:t>
      </w:r>
      <w:r w:rsidR="0056713D">
        <w:rPr>
          <w:rFonts w:ascii="Poppins Light" w:hAnsi="Poppins Light" w:cs="Poppins Light"/>
          <w:noProof/>
        </w:rPr>
        <w:t>;</w:t>
      </w:r>
    </w:p>
    <w:p w14:paraId="1D70C5FD" w14:textId="00469372" w:rsidR="00646996" w:rsidRPr="00B46197" w:rsidRDefault="00646996" w:rsidP="00B46197">
      <w:pPr>
        <w:pStyle w:val="PargrafodaLista"/>
        <w:numPr>
          <w:ilvl w:val="1"/>
          <w:numId w:val="9"/>
        </w:numPr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noProof/>
        </w:rPr>
        <w:t>o aluno compreende que se trata de uso combinado, e não repetição.</w:t>
      </w:r>
    </w:p>
    <w:p w14:paraId="0A6846BE" w14:textId="56F7BC72" w:rsidR="00646996" w:rsidRPr="00B46197" w:rsidRDefault="00646996" w:rsidP="00B46197">
      <w:pPr>
        <w:rPr>
          <w:rFonts w:ascii="Poppins Light" w:hAnsi="Poppins Light" w:cs="Poppins Light"/>
          <w:b/>
          <w:bCs/>
          <w:noProof/>
        </w:rPr>
      </w:pPr>
      <w:r w:rsidRPr="00B46197">
        <w:rPr>
          <w:rFonts w:ascii="Poppins Light" w:hAnsi="Poppins Light" w:cs="Poppins Light"/>
          <w:b/>
          <w:bCs/>
          <w:noProof/>
        </w:rPr>
        <w:t>No fechamento, refor</w:t>
      </w:r>
      <w:r w:rsidR="00DF7D01" w:rsidRPr="00B46197">
        <w:rPr>
          <w:rFonts w:ascii="Poppins Light" w:hAnsi="Poppins Light" w:cs="Poppins Light"/>
          <w:b/>
          <w:bCs/>
          <w:noProof/>
        </w:rPr>
        <w:t>ce</w:t>
      </w:r>
      <w:r w:rsidRPr="00B46197">
        <w:rPr>
          <w:rFonts w:ascii="Poppins Light" w:hAnsi="Poppins Light" w:cs="Poppins Light"/>
          <w:b/>
          <w:bCs/>
          <w:noProof/>
        </w:rPr>
        <w:t xml:space="preserve"> que:</w:t>
      </w:r>
    </w:p>
    <w:p w14:paraId="5D6E939B" w14:textId="60700630" w:rsidR="00646996" w:rsidRPr="00B46197" w:rsidRDefault="0056713D" w:rsidP="00B46197">
      <w:pPr>
        <w:pStyle w:val="PargrafodaLista"/>
        <w:numPr>
          <w:ilvl w:val="1"/>
          <w:numId w:val="9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u</w:t>
      </w:r>
      <w:r w:rsidR="00646996" w:rsidRPr="00B46197">
        <w:rPr>
          <w:rFonts w:ascii="Poppins Light" w:hAnsi="Poppins Light" w:cs="Poppins Light"/>
          <w:noProof/>
        </w:rPr>
        <w:t>samos mais de uma ferramenta, mas com funções diferentes</w:t>
      </w:r>
      <w:r>
        <w:rPr>
          <w:rFonts w:ascii="Poppins Light" w:hAnsi="Poppins Light" w:cs="Poppins Light"/>
          <w:noProof/>
        </w:rPr>
        <w:t>;</w:t>
      </w:r>
    </w:p>
    <w:p w14:paraId="76217E11" w14:textId="44AA5167" w:rsidR="00646996" w:rsidRPr="00B46197" w:rsidRDefault="0056713D" w:rsidP="00B46197">
      <w:pPr>
        <w:pStyle w:val="PargrafodaLista"/>
        <w:numPr>
          <w:ilvl w:val="1"/>
          <w:numId w:val="9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q</w:t>
      </w:r>
      <w:r w:rsidR="00646996" w:rsidRPr="00B46197">
        <w:rPr>
          <w:rFonts w:ascii="Poppins Light" w:hAnsi="Poppins Light" w:cs="Poppins Light"/>
          <w:noProof/>
        </w:rPr>
        <w:t>uando combinamos aplicativos, trabalhamos melhor.</w:t>
      </w:r>
    </w:p>
    <w:p w14:paraId="7DEE4D6E" w14:textId="77777777" w:rsidR="00646996" w:rsidRPr="00B46197" w:rsidRDefault="00646996" w:rsidP="00B46197">
      <w:pPr>
        <w:rPr>
          <w:rFonts w:ascii="Poppins Light" w:hAnsi="Poppins Light" w:cs="Poppins Light"/>
          <w:b/>
          <w:bCs/>
          <w:noProof/>
        </w:rPr>
      </w:pPr>
      <w:r w:rsidRPr="00B46197">
        <w:rPr>
          <w:rFonts w:ascii="Poppins Light" w:hAnsi="Poppins Light" w:cs="Poppins Light"/>
          <w:b/>
          <w:bCs/>
          <w:noProof/>
        </w:rPr>
        <w:t>Antecipação da próxima aula:</w:t>
      </w:r>
    </w:p>
    <w:p w14:paraId="3A1D6D85" w14:textId="7F4FDB46" w:rsidR="00646996" w:rsidRPr="00B46197" w:rsidRDefault="00AF0CF1" w:rsidP="00B46197">
      <w:pPr>
        <w:pStyle w:val="PargrafodaLista"/>
        <w:numPr>
          <w:ilvl w:val="1"/>
          <w:numId w:val="9"/>
        </w:numPr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noProof/>
        </w:rPr>
        <w:t>vamos integrar de forma mais avançada.</w:t>
      </w:r>
    </w:p>
    <w:p w14:paraId="15FF6B33" w14:textId="3BBD95B5" w:rsidR="00646996" w:rsidRPr="00B46197" w:rsidRDefault="00AF0CF1" w:rsidP="00B46197">
      <w:pPr>
        <w:pStyle w:val="PargrafodaLista"/>
        <w:numPr>
          <w:ilvl w:val="1"/>
          <w:numId w:val="9"/>
        </w:numPr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noProof/>
        </w:rPr>
        <w:t>reduzir retrabalho.</w:t>
      </w:r>
    </w:p>
    <w:p w14:paraId="02C03BE1" w14:textId="6F9440BE" w:rsidR="00646996" w:rsidRPr="00B46197" w:rsidRDefault="00AF0CF1" w:rsidP="00B46197">
      <w:pPr>
        <w:pStyle w:val="PargrafodaLista"/>
        <w:numPr>
          <w:ilvl w:val="1"/>
          <w:numId w:val="9"/>
        </w:numPr>
        <w:rPr>
          <w:rFonts w:ascii="Poppins Light" w:hAnsi="Poppins Light" w:cs="Poppins Light"/>
          <w:noProof/>
        </w:rPr>
      </w:pPr>
      <w:r w:rsidRPr="00B46197">
        <w:rPr>
          <w:rFonts w:ascii="Poppins Light" w:hAnsi="Poppins Light" w:cs="Poppins Light"/>
          <w:noProof/>
        </w:rPr>
        <w:t xml:space="preserve">aproximar </w:t>
      </w:r>
      <w:r w:rsidR="00646996" w:rsidRPr="00B46197">
        <w:rPr>
          <w:rFonts w:ascii="Poppins Light" w:hAnsi="Poppins Light" w:cs="Poppins Light"/>
          <w:noProof/>
        </w:rPr>
        <w:t>da lógica de sistemas e da Ciência de Dados.</w:t>
      </w:r>
    </w:p>
    <w:p w14:paraId="7411A064" w14:textId="77777777" w:rsidR="00646996" w:rsidRPr="00B46197" w:rsidRDefault="00646996" w:rsidP="00B46197">
      <w:pPr>
        <w:rPr>
          <w:rFonts w:ascii="Poppins Light" w:hAnsi="Poppins Light" w:cs="Poppins Light"/>
          <w:noProof/>
        </w:rPr>
      </w:pPr>
    </w:p>
    <w:sectPr w:rsidR="00646996" w:rsidRPr="00B46197" w:rsidSect="00553CA2">
      <w:headerReference w:type="default" r:id="rId19"/>
      <w:footerReference w:type="even" r:id="rId20"/>
      <w:footerReference w:type="default" r:id="rId21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536C46" w16cex:dateUtc="2026-02-18T1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0AF8D4" w16cid:durableId="0B536C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32F0B6" w14:textId="77777777" w:rsidR="001D1CDF" w:rsidRDefault="001D1CDF">
      <w:r>
        <w:separator/>
      </w:r>
    </w:p>
  </w:endnote>
  <w:endnote w:type="continuationSeparator" w:id="0">
    <w:p w14:paraId="35BA8B91" w14:textId="77777777" w:rsidR="001D1CDF" w:rsidRDefault="001D1CDF">
      <w:r>
        <w:continuationSeparator/>
      </w:r>
    </w:p>
  </w:endnote>
  <w:endnote w:type="continuationNotice" w:id="1">
    <w:p w14:paraId="35E6BED1" w14:textId="77777777" w:rsidR="001D1CDF" w:rsidRDefault="001D1C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69491F9" w14:textId="2E8EB6C1" w:rsidR="00DF7D01" w:rsidRPr="00B46197" w:rsidRDefault="00AF0CF1" w:rsidP="00AF0CF1">
            <w:pPr>
              <w:pStyle w:val="Rodap"/>
              <w:spacing w:before="240" w:line="276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[DADOS]</w:t>
            </w:r>
            <w:r>
              <w:rPr>
                <w:rFonts w:ascii="Poppins" w:hAnsi="Poppins" w:cs="Poppins"/>
                <w:sz w:val="20"/>
                <w:szCs w:val="20"/>
              </w:rPr>
              <w:tab/>
              <w:t>[UNIDADE 1]</w:t>
            </w:r>
            <w:r>
              <w:rPr>
                <w:rFonts w:ascii="Poppins" w:hAnsi="Poppins" w:cs="Poppins"/>
                <w:sz w:val="20"/>
                <w:szCs w:val="20"/>
              </w:rPr>
              <w:tab/>
              <w:t>[COMPONENTE 1]</w:t>
            </w:r>
          </w:p>
          <w:p w14:paraId="214D1726" w14:textId="51A8F2E7" w:rsidR="00E227A8" w:rsidRPr="00E227A8" w:rsidRDefault="003009B4" w:rsidP="00B46197">
            <w:pPr>
              <w:pStyle w:val="Rodap"/>
              <w:spacing w:line="276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B7085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8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B7085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9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C2CE54" w14:textId="77777777" w:rsidR="001D1CDF" w:rsidRDefault="001D1CDF">
      <w:r>
        <w:separator/>
      </w:r>
    </w:p>
  </w:footnote>
  <w:footnote w:type="continuationSeparator" w:id="0">
    <w:p w14:paraId="60831166" w14:textId="77777777" w:rsidR="001D1CDF" w:rsidRDefault="001D1CDF">
      <w:r>
        <w:continuationSeparator/>
      </w:r>
    </w:p>
  </w:footnote>
  <w:footnote w:type="continuationNotice" w:id="1">
    <w:p w14:paraId="5E52AE8C" w14:textId="77777777" w:rsidR="001D1CDF" w:rsidRDefault="001D1C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A140A"/>
    <w:multiLevelType w:val="hybridMultilevel"/>
    <w:tmpl w:val="01A2086E"/>
    <w:lvl w:ilvl="0" w:tplc="1AFEE432">
      <w:start w:val="1"/>
      <w:numFmt w:val="bullet"/>
      <w:lvlText w:val="-"/>
      <w:lvlJc w:val="left"/>
      <w:pPr>
        <w:ind w:left="1440" w:hanging="360"/>
      </w:pPr>
      <w:rPr>
        <w:rFonts w:ascii="Poppins" w:hAnsi="Poppins" w:hint="default"/>
        <w:sz w:val="24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BA522C"/>
    <w:multiLevelType w:val="multilevel"/>
    <w:tmpl w:val="076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0A30"/>
    <w:multiLevelType w:val="hybridMultilevel"/>
    <w:tmpl w:val="FBD480AE"/>
    <w:lvl w:ilvl="0" w:tplc="0960F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4476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920E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62BB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DCF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321D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F8A6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36C2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0458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BAE7439"/>
    <w:multiLevelType w:val="hybridMultilevel"/>
    <w:tmpl w:val="DA5476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72E35"/>
    <w:multiLevelType w:val="hybridMultilevel"/>
    <w:tmpl w:val="BAF004CE"/>
    <w:lvl w:ilvl="0" w:tplc="1AFEE432">
      <w:start w:val="1"/>
      <w:numFmt w:val="bullet"/>
      <w:lvlText w:val="-"/>
      <w:lvlJc w:val="left"/>
      <w:pPr>
        <w:ind w:left="1440" w:hanging="360"/>
      </w:pPr>
      <w:rPr>
        <w:rFonts w:ascii="Poppins" w:hAnsi="Poppins" w:hint="default"/>
        <w:sz w:val="24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3748E2"/>
    <w:multiLevelType w:val="multilevel"/>
    <w:tmpl w:val="6E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E3DCD"/>
    <w:multiLevelType w:val="hybridMultilevel"/>
    <w:tmpl w:val="42FAE970"/>
    <w:lvl w:ilvl="0" w:tplc="E2B0FE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6B5026"/>
    <w:multiLevelType w:val="hybridMultilevel"/>
    <w:tmpl w:val="F4FE6C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6D3C12"/>
    <w:multiLevelType w:val="hybridMultilevel"/>
    <w:tmpl w:val="77B4943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0"/>
  </w:num>
  <w:num w:numId="5">
    <w:abstractNumId w:val="4"/>
  </w:num>
  <w:num w:numId="6">
    <w:abstractNumId w:val="1"/>
  </w:num>
  <w:num w:numId="7">
    <w:abstractNumId w:val="8"/>
  </w:num>
  <w:num w:numId="8">
    <w:abstractNumId w:val="6"/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32C86"/>
    <w:rsid w:val="00063041"/>
    <w:rsid w:val="00085EEA"/>
    <w:rsid w:val="00093C5A"/>
    <w:rsid w:val="000A4E65"/>
    <w:rsid w:val="000B2757"/>
    <w:rsid w:val="000C6619"/>
    <w:rsid w:val="000E5B3C"/>
    <w:rsid w:val="000F7DE9"/>
    <w:rsid w:val="00124756"/>
    <w:rsid w:val="00160195"/>
    <w:rsid w:val="00163AE4"/>
    <w:rsid w:val="001A2D86"/>
    <w:rsid w:val="001A32C9"/>
    <w:rsid w:val="001C335A"/>
    <w:rsid w:val="001D1CDF"/>
    <w:rsid w:val="001E12A8"/>
    <w:rsid w:val="001E7BC0"/>
    <w:rsid w:val="001F6F17"/>
    <w:rsid w:val="00206119"/>
    <w:rsid w:val="002344C7"/>
    <w:rsid w:val="002372B1"/>
    <w:rsid w:val="00252F67"/>
    <w:rsid w:val="00256D8D"/>
    <w:rsid w:val="002632D3"/>
    <w:rsid w:val="00264B6B"/>
    <w:rsid w:val="00272F47"/>
    <w:rsid w:val="00285A49"/>
    <w:rsid w:val="002A6788"/>
    <w:rsid w:val="002C3478"/>
    <w:rsid w:val="002C64BC"/>
    <w:rsid w:val="002C6EC9"/>
    <w:rsid w:val="002D1A6D"/>
    <w:rsid w:val="002D51E3"/>
    <w:rsid w:val="002E6314"/>
    <w:rsid w:val="003009B4"/>
    <w:rsid w:val="003031BD"/>
    <w:rsid w:val="00310C33"/>
    <w:rsid w:val="00320933"/>
    <w:rsid w:val="003365AE"/>
    <w:rsid w:val="00355373"/>
    <w:rsid w:val="00367C72"/>
    <w:rsid w:val="00371021"/>
    <w:rsid w:val="003C032E"/>
    <w:rsid w:val="003D2352"/>
    <w:rsid w:val="003D71CA"/>
    <w:rsid w:val="003E5BED"/>
    <w:rsid w:val="003E6850"/>
    <w:rsid w:val="003F2D2E"/>
    <w:rsid w:val="00454835"/>
    <w:rsid w:val="00464B32"/>
    <w:rsid w:val="004738D5"/>
    <w:rsid w:val="00476D22"/>
    <w:rsid w:val="00481F71"/>
    <w:rsid w:val="00491C71"/>
    <w:rsid w:val="004B66A3"/>
    <w:rsid w:val="004E713D"/>
    <w:rsid w:val="00500916"/>
    <w:rsid w:val="005036A5"/>
    <w:rsid w:val="00525ADD"/>
    <w:rsid w:val="005317E5"/>
    <w:rsid w:val="0054497C"/>
    <w:rsid w:val="0054587F"/>
    <w:rsid w:val="005517B2"/>
    <w:rsid w:val="00553CA2"/>
    <w:rsid w:val="0056713D"/>
    <w:rsid w:val="0057491E"/>
    <w:rsid w:val="00585F34"/>
    <w:rsid w:val="00595B18"/>
    <w:rsid w:val="005A5A09"/>
    <w:rsid w:val="005A64B8"/>
    <w:rsid w:val="005B090F"/>
    <w:rsid w:val="005E3329"/>
    <w:rsid w:val="005E4165"/>
    <w:rsid w:val="005F74BB"/>
    <w:rsid w:val="006023CB"/>
    <w:rsid w:val="0060776C"/>
    <w:rsid w:val="00624DD6"/>
    <w:rsid w:val="0063273B"/>
    <w:rsid w:val="00646996"/>
    <w:rsid w:val="006563ED"/>
    <w:rsid w:val="00661793"/>
    <w:rsid w:val="00666B84"/>
    <w:rsid w:val="00676B29"/>
    <w:rsid w:val="0068331B"/>
    <w:rsid w:val="006B3AE9"/>
    <w:rsid w:val="006F4741"/>
    <w:rsid w:val="00715D93"/>
    <w:rsid w:val="007671B4"/>
    <w:rsid w:val="00773A8C"/>
    <w:rsid w:val="0078262D"/>
    <w:rsid w:val="007B6ABF"/>
    <w:rsid w:val="007D13A0"/>
    <w:rsid w:val="0080516A"/>
    <w:rsid w:val="00814E58"/>
    <w:rsid w:val="0083474B"/>
    <w:rsid w:val="00841D59"/>
    <w:rsid w:val="00851368"/>
    <w:rsid w:val="00876026"/>
    <w:rsid w:val="008925A9"/>
    <w:rsid w:val="008B0185"/>
    <w:rsid w:val="008B3FF5"/>
    <w:rsid w:val="008B4C24"/>
    <w:rsid w:val="008F775A"/>
    <w:rsid w:val="00925B12"/>
    <w:rsid w:val="0092769D"/>
    <w:rsid w:val="00966015"/>
    <w:rsid w:val="00973304"/>
    <w:rsid w:val="009A37A4"/>
    <w:rsid w:val="009B33B6"/>
    <w:rsid w:val="009C5FCF"/>
    <w:rsid w:val="009F6AFF"/>
    <w:rsid w:val="00A02288"/>
    <w:rsid w:val="00A367BF"/>
    <w:rsid w:val="00AA319D"/>
    <w:rsid w:val="00AA60A0"/>
    <w:rsid w:val="00AD78A6"/>
    <w:rsid w:val="00AF0CF1"/>
    <w:rsid w:val="00AF2FFF"/>
    <w:rsid w:val="00B000A4"/>
    <w:rsid w:val="00B034E6"/>
    <w:rsid w:val="00B14CA3"/>
    <w:rsid w:val="00B423E8"/>
    <w:rsid w:val="00B45591"/>
    <w:rsid w:val="00B46197"/>
    <w:rsid w:val="00B91700"/>
    <w:rsid w:val="00B9713F"/>
    <w:rsid w:val="00BA5063"/>
    <w:rsid w:val="00BA6A76"/>
    <w:rsid w:val="00BB7085"/>
    <w:rsid w:val="00BD6C1C"/>
    <w:rsid w:val="00C12E4A"/>
    <w:rsid w:val="00C13A55"/>
    <w:rsid w:val="00C42339"/>
    <w:rsid w:val="00C4723D"/>
    <w:rsid w:val="00C50FCA"/>
    <w:rsid w:val="00C6070E"/>
    <w:rsid w:val="00C62CE1"/>
    <w:rsid w:val="00C83DA2"/>
    <w:rsid w:val="00CA4523"/>
    <w:rsid w:val="00CC2A45"/>
    <w:rsid w:val="00CC5C3A"/>
    <w:rsid w:val="00CC6100"/>
    <w:rsid w:val="00CC65DB"/>
    <w:rsid w:val="00CE1A1F"/>
    <w:rsid w:val="00CE306A"/>
    <w:rsid w:val="00CF76E4"/>
    <w:rsid w:val="00D03B93"/>
    <w:rsid w:val="00D05B9C"/>
    <w:rsid w:val="00D24C11"/>
    <w:rsid w:val="00D24F86"/>
    <w:rsid w:val="00D466B2"/>
    <w:rsid w:val="00D553AB"/>
    <w:rsid w:val="00D60F22"/>
    <w:rsid w:val="00D61A8F"/>
    <w:rsid w:val="00DA53CF"/>
    <w:rsid w:val="00DB0B85"/>
    <w:rsid w:val="00DD2118"/>
    <w:rsid w:val="00DD30AF"/>
    <w:rsid w:val="00DD5204"/>
    <w:rsid w:val="00DE0C0D"/>
    <w:rsid w:val="00DF7D01"/>
    <w:rsid w:val="00E01CA4"/>
    <w:rsid w:val="00E03383"/>
    <w:rsid w:val="00E10D86"/>
    <w:rsid w:val="00E227A8"/>
    <w:rsid w:val="00E30826"/>
    <w:rsid w:val="00E400A6"/>
    <w:rsid w:val="00E61E49"/>
    <w:rsid w:val="00E71901"/>
    <w:rsid w:val="00E73E76"/>
    <w:rsid w:val="00E77AF3"/>
    <w:rsid w:val="00EA3B37"/>
    <w:rsid w:val="00EF3577"/>
    <w:rsid w:val="00EF47B1"/>
    <w:rsid w:val="00EF4AFE"/>
    <w:rsid w:val="00F044D7"/>
    <w:rsid w:val="00F472E5"/>
    <w:rsid w:val="00F51FEF"/>
    <w:rsid w:val="00F52905"/>
    <w:rsid w:val="00F52AA0"/>
    <w:rsid w:val="00F56034"/>
    <w:rsid w:val="00F57059"/>
    <w:rsid w:val="00FA5FCE"/>
    <w:rsid w:val="00FC4BEF"/>
    <w:rsid w:val="00FD7F1E"/>
    <w:rsid w:val="00FE706B"/>
    <w:rsid w:val="00FF3340"/>
    <w:rsid w:val="00FF3ECB"/>
    <w:rsid w:val="0930AE9E"/>
    <w:rsid w:val="0A3F7B59"/>
    <w:rsid w:val="18B6FD97"/>
    <w:rsid w:val="1BE473BF"/>
    <w:rsid w:val="1CF61571"/>
    <w:rsid w:val="24E95282"/>
    <w:rsid w:val="2E634BEB"/>
    <w:rsid w:val="3463AEB1"/>
    <w:rsid w:val="3CC657CD"/>
    <w:rsid w:val="42AF6970"/>
    <w:rsid w:val="490197B6"/>
    <w:rsid w:val="4F57A6D4"/>
    <w:rsid w:val="4FF78FCF"/>
    <w:rsid w:val="5227E004"/>
    <w:rsid w:val="5641A795"/>
    <w:rsid w:val="5CCAE529"/>
    <w:rsid w:val="5D2AC0B1"/>
    <w:rsid w:val="6ADA9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595B18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95B1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61E4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1E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calendar.google.com/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trello.com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100</TotalTime>
  <Pages>9</Pages>
  <Words>1075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6</cp:revision>
  <cp:lastPrinted>2006-08-31T06:40:00Z</cp:lastPrinted>
  <dcterms:created xsi:type="dcterms:W3CDTF">2026-02-23T16:47:00Z</dcterms:created>
  <dcterms:modified xsi:type="dcterms:W3CDTF">2026-03-03T14:07:00Z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