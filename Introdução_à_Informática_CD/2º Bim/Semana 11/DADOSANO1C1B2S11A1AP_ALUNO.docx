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2E2FD2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2E2FD2"/>
    <w:p w14:paraId="3859BC60" w14:textId="7A01095D" w:rsidR="00E227A8" w:rsidRPr="00814E58" w:rsidRDefault="00E227A8" w:rsidP="002E2FD2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2E2FD2">
      <w:pPr>
        <w:spacing w:line="288" w:lineRule="auto"/>
        <w:rPr>
          <w:rFonts w:ascii="Poppins Light" w:hAnsi="Poppins Light" w:cs="Poppins Light"/>
          <w:u w:val="single"/>
        </w:rPr>
      </w:pPr>
    </w:p>
    <w:p w14:paraId="2AB50212" w14:textId="26BFEFBE" w:rsidR="003F2D2E" w:rsidRPr="003F2D2E" w:rsidRDefault="0060776C" w:rsidP="002E2FD2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="00234792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3F2D2E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Criação do documento: </w:t>
      </w:r>
      <w:r w:rsidR="005B41EB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O Papel </w:t>
      </w:r>
      <w:r w:rsidR="004E68CD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da </w:t>
      </w:r>
      <w:r w:rsidR="005B41EB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Tecnologia </w:t>
      </w:r>
      <w:r w:rsidR="004E68CD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na </w:t>
      </w:r>
      <w:r w:rsidR="005B41EB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Vida </w:t>
      </w:r>
      <w:r w:rsidR="004E68CD" w:rsidRPr="003F2D2E">
        <w:rPr>
          <w:rFonts w:ascii="Poppins" w:hAnsi="Poppins" w:cs="Poppins"/>
          <w:b/>
          <w:bCs/>
          <w:noProof/>
          <w:sz w:val="32"/>
          <w:szCs w:val="32"/>
        </w:rPr>
        <w:t xml:space="preserve">das </w:t>
      </w:r>
      <w:r w:rsidR="005B41EB" w:rsidRPr="003F2D2E">
        <w:rPr>
          <w:rFonts w:ascii="Poppins" w:hAnsi="Poppins" w:cs="Poppins"/>
          <w:b/>
          <w:bCs/>
          <w:noProof/>
          <w:sz w:val="32"/>
          <w:szCs w:val="32"/>
        </w:rPr>
        <w:t>Pessoas</w:t>
      </w:r>
    </w:p>
    <w:p w14:paraId="6C49C706" w14:textId="7D1D4207" w:rsidR="0060776C" w:rsidRPr="00454835" w:rsidRDefault="0060776C" w:rsidP="002E2FD2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68EC7770" w:rsidR="00E227A8" w:rsidRPr="0083474B" w:rsidRDefault="00E227A8" w:rsidP="002E2FD2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12B97FA6" w14:textId="1BB16913" w:rsidR="00D60F22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Compreender os conceitos de uso básico de editores de texto, explorando a criação e edição de textos simples, a formatação de fonte e parágrafo e o uso de recursos básicos.</w:t>
      </w:r>
    </w:p>
    <w:p w14:paraId="01070306" w14:textId="77777777" w:rsidR="00E227A8" w:rsidRPr="005A5A09" w:rsidRDefault="00E227A8" w:rsidP="002E2FD2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2E2FD2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2E2FD2" w:rsidRDefault="00D60F22" w:rsidP="002E2FD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Computadores com acesso à internet.</w:t>
      </w:r>
    </w:p>
    <w:p w14:paraId="4536F943" w14:textId="22C65E4F" w:rsidR="00D60F22" w:rsidRPr="002E2FD2" w:rsidRDefault="00D60F22" w:rsidP="002E2FD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Conta Google ativa para uso do Google </w:t>
      </w:r>
      <w:r w:rsidR="003F2D2E" w:rsidRPr="002E2FD2">
        <w:rPr>
          <w:rFonts w:ascii="Poppins Light" w:hAnsi="Poppins Light" w:cs="Poppins Light"/>
          <w:noProof/>
        </w:rPr>
        <w:t>Docs</w:t>
      </w:r>
      <w:r w:rsidRPr="002E2FD2">
        <w:rPr>
          <w:rFonts w:ascii="Poppins Light" w:hAnsi="Poppins Light" w:cs="Poppins Light"/>
          <w:noProof/>
        </w:rPr>
        <w:t xml:space="preserve"> ou</w:t>
      </w:r>
    </w:p>
    <w:p w14:paraId="18F37AA4" w14:textId="33F31070" w:rsidR="00D60F22" w:rsidRPr="002E2FD2" w:rsidRDefault="00D60F22" w:rsidP="005B41EB">
      <w:pPr>
        <w:ind w:left="720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Microsoft </w:t>
      </w:r>
      <w:r w:rsidR="003F2D2E" w:rsidRPr="002E2FD2">
        <w:rPr>
          <w:rFonts w:ascii="Poppins Light" w:hAnsi="Poppins Light" w:cs="Poppins Light"/>
          <w:noProof/>
        </w:rPr>
        <w:t>Word</w:t>
      </w:r>
      <w:r w:rsidRPr="002E2FD2">
        <w:rPr>
          <w:rFonts w:ascii="Poppins Light" w:hAnsi="Poppins Light" w:cs="Poppins Light"/>
          <w:noProof/>
        </w:rPr>
        <w:t xml:space="preserve"> instalado.</w:t>
      </w:r>
    </w:p>
    <w:p w14:paraId="08004E8D" w14:textId="5E20BEA3" w:rsidR="00E227A8" w:rsidRPr="002E2FD2" w:rsidRDefault="00D60F22" w:rsidP="002E2FD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Projeção multimídia ou tela para demonstração.</w:t>
      </w:r>
    </w:p>
    <w:p w14:paraId="2B089681" w14:textId="77777777" w:rsidR="00055745" w:rsidRPr="002E2FD2" w:rsidRDefault="00055745" w:rsidP="002E2FD2">
      <w:pPr>
        <w:pBdr>
          <w:bottom w:val="single" w:sz="4" w:space="1" w:color="auto"/>
        </w:pBdr>
        <w:rPr>
          <w:rFonts w:ascii="Poppins Light" w:hAnsi="Poppins Light" w:cs="Poppins Light"/>
          <w:b/>
          <w:noProof/>
          <w:sz w:val="28"/>
          <w:szCs w:val="28"/>
        </w:rPr>
      </w:pPr>
    </w:p>
    <w:p w14:paraId="5772147F" w14:textId="77777777" w:rsidR="004E68CD" w:rsidRDefault="004E68CD" w:rsidP="002E2FD2">
      <w:pPr>
        <w:rPr>
          <w:rFonts w:ascii="Poppins" w:hAnsi="Poppins" w:cs="Poppins"/>
          <w:b/>
          <w:noProof/>
          <w:sz w:val="28"/>
          <w:szCs w:val="28"/>
        </w:rPr>
      </w:pPr>
    </w:p>
    <w:p w14:paraId="1137DA91" w14:textId="5D331746" w:rsidR="003F2D2E" w:rsidRDefault="003F2D2E" w:rsidP="002E2FD2">
      <w:pPr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234792">
        <w:rPr>
          <w:rFonts w:ascii="Poppins" w:hAnsi="Poppins" w:cs="Poppins"/>
          <w:b/>
          <w:noProof/>
          <w:sz w:val="28"/>
          <w:szCs w:val="28"/>
        </w:rPr>
        <w:t>t</w:t>
      </w:r>
      <w:r w:rsidRPr="00C56EFA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123798F6" w14:textId="77777777" w:rsidR="00055745" w:rsidRPr="00055745" w:rsidRDefault="00055745" w:rsidP="002E2FD2">
      <w:pPr>
        <w:rPr>
          <w:rFonts w:ascii="Poppins" w:hAnsi="Poppins" w:cs="Poppins"/>
          <w:b/>
          <w:noProof/>
        </w:rPr>
      </w:pPr>
    </w:p>
    <w:p w14:paraId="26C89F7B" w14:textId="0D16FE46" w:rsidR="003F2D2E" w:rsidRPr="002E2FD2" w:rsidRDefault="003F2D2E" w:rsidP="005B41EB">
      <w:pPr>
        <w:pStyle w:val="PargrafodaLista"/>
        <w:numPr>
          <w:ilvl w:val="0"/>
          <w:numId w:val="26"/>
        </w:numPr>
        <w:rPr>
          <w:rFonts w:ascii="Poppins Light" w:hAnsi="Poppins Light" w:cs="Poppins Light"/>
          <w:b/>
          <w:noProof/>
        </w:rPr>
      </w:pPr>
      <w:r w:rsidRPr="002E2FD2">
        <w:rPr>
          <w:rFonts w:ascii="Poppins Light" w:hAnsi="Poppins Light" w:cs="Poppins Light"/>
          <w:b/>
          <w:noProof/>
        </w:rPr>
        <w:t>Textos simples</w:t>
      </w:r>
    </w:p>
    <w:p w14:paraId="799AEB00" w14:textId="344F3A01" w:rsidR="003F2D2E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Os editores de texto (como o </w:t>
      </w:r>
      <w:r w:rsidR="00234792" w:rsidRPr="005B41EB">
        <w:rPr>
          <w:rFonts w:ascii="Poppins Light" w:hAnsi="Poppins Light" w:cs="Poppins Light"/>
          <w:noProof/>
        </w:rPr>
        <w:t>Google Docs</w:t>
      </w:r>
      <w:r w:rsidR="00234792" w:rsidRPr="00234792">
        <w:rPr>
          <w:rFonts w:ascii="Poppins Light" w:hAnsi="Poppins Light" w:cs="Poppins Light"/>
          <w:noProof/>
        </w:rPr>
        <w:t xml:space="preserve"> e o </w:t>
      </w:r>
      <w:r w:rsidR="00234792" w:rsidRPr="005B41EB">
        <w:rPr>
          <w:rFonts w:ascii="Poppins Light" w:hAnsi="Poppins Light" w:cs="Poppins Light"/>
          <w:noProof/>
        </w:rPr>
        <w:t>Microsoft</w:t>
      </w:r>
      <w:r w:rsidR="00234792" w:rsidRPr="00234792">
        <w:rPr>
          <w:rFonts w:ascii="Poppins Light" w:hAnsi="Poppins Light" w:cs="Poppins Light"/>
          <w:noProof/>
        </w:rPr>
        <w:t xml:space="preserve"> </w:t>
      </w:r>
      <w:r w:rsidR="00234792" w:rsidRPr="005B41EB">
        <w:rPr>
          <w:rFonts w:ascii="Poppins Light" w:hAnsi="Poppins Light" w:cs="Poppins Light"/>
          <w:noProof/>
        </w:rPr>
        <w:t>Word</w:t>
      </w:r>
      <w:r w:rsidRPr="002E2FD2">
        <w:rPr>
          <w:rFonts w:ascii="Poppins Light" w:hAnsi="Poppins Light" w:cs="Poppins Light"/>
          <w:noProof/>
        </w:rPr>
        <w:t xml:space="preserve">) são ferramentas que permitem criar e editar documentos. Um texto simples contém apenas o conteúdo essencial, sem elementos gráficos </w:t>
      </w:r>
      <w:r w:rsidR="00923EDF">
        <w:rPr>
          <w:rFonts w:ascii="Poppins Light" w:hAnsi="Poppins Light" w:cs="Poppins Light"/>
          <w:noProof/>
        </w:rPr>
        <w:t>nem</w:t>
      </w:r>
      <w:r w:rsidRPr="002E2FD2">
        <w:rPr>
          <w:rFonts w:ascii="Poppins Light" w:hAnsi="Poppins Light" w:cs="Poppins Light"/>
          <w:noProof/>
        </w:rPr>
        <w:t xml:space="preserve"> formatações complexas.</w:t>
      </w:r>
    </w:p>
    <w:p w14:paraId="47365D7B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</w:p>
    <w:p w14:paraId="0BAD028A" w14:textId="22894DE3" w:rsidR="003F2D2E" w:rsidRPr="002E2FD2" w:rsidRDefault="003F2D2E" w:rsidP="005B41EB">
      <w:pPr>
        <w:pStyle w:val="PargrafodaLista"/>
        <w:numPr>
          <w:ilvl w:val="0"/>
          <w:numId w:val="26"/>
        </w:numPr>
        <w:rPr>
          <w:rFonts w:ascii="Poppins Light" w:hAnsi="Poppins Light" w:cs="Poppins Light"/>
          <w:b/>
          <w:noProof/>
        </w:rPr>
      </w:pPr>
      <w:r w:rsidRPr="002E2FD2">
        <w:rPr>
          <w:rFonts w:ascii="Poppins Light" w:hAnsi="Poppins Light" w:cs="Poppins Light"/>
          <w:b/>
          <w:noProof/>
        </w:rPr>
        <w:t>Formatação de fonte e parágrafo</w:t>
      </w:r>
    </w:p>
    <w:p w14:paraId="07472D38" w14:textId="79F3CE29" w:rsidR="003F2D2E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A </w:t>
      </w:r>
      <w:r w:rsidRPr="002E2FD2">
        <w:rPr>
          <w:rFonts w:ascii="Poppins Light" w:hAnsi="Poppins Light" w:cs="Poppins Light"/>
          <w:b/>
          <w:bCs/>
          <w:noProof/>
        </w:rPr>
        <w:t>formatação de fonte</w:t>
      </w:r>
      <w:r w:rsidRPr="002E2FD2">
        <w:rPr>
          <w:rFonts w:ascii="Poppins Light" w:hAnsi="Poppins Light" w:cs="Poppins Light"/>
          <w:noProof/>
        </w:rPr>
        <w:t xml:space="preserve"> define o estilo visual do texto – </w:t>
      </w:r>
      <w:r w:rsidRPr="002E2FD2">
        <w:rPr>
          <w:rFonts w:ascii="Poppins Light" w:hAnsi="Poppins Light" w:cs="Poppins Light"/>
          <w:b/>
          <w:bCs/>
          <w:noProof/>
        </w:rPr>
        <w:t>tipo, tamanho, cor e estilo</w:t>
      </w:r>
      <w:r w:rsidRPr="002E2FD2">
        <w:rPr>
          <w:rFonts w:ascii="Poppins Light" w:hAnsi="Poppins Light" w:cs="Poppins Light"/>
          <w:noProof/>
        </w:rPr>
        <w:t xml:space="preserve"> (negrito, itálico, sublinhado). Esses recursos ajudam na organização e na ênfase das informações mais importantes.</w:t>
      </w:r>
    </w:p>
    <w:p w14:paraId="2C268A2F" w14:textId="77777777" w:rsidR="00055745" w:rsidRPr="002E2FD2" w:rsidRDefault="00055745" w:rsidP="002E2FD2">
      <w:pPr>
        <w:rPr>
          <w:rFonts w:ascii="Poppins Light" w:hAnsi="Poppins Light" w:cs="Poppins Light"/>
          <w:noProof/>
        </w:rPr>
      </w:pPr>
    </w:p>
    <w:p w14:paraId="509E82F4" w14:textId="09C63831" w:rsidR="003F2D2E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A </w:t>
      </w:r>
      <w:r w:rsidRPr="002E2FD2">
        <w:rPr>
          <w:rFonts w:ascii="Poppins Light" w:hAnsi="Poppins Light" w:cs="Poppins Light"/>
          <w:b/>
          <w:bCs/>
          <w:noProof/>
        </w:rPr>
        <w:t>formatação de parágrafo</w:t>
      </w:r>
      <w:r w:rsidRPr="002E2FD2">
        <w:rPr>
          <w:rFonts w:ascii="Poppins Light" w:hAnsi="Poppins Light" w:cs="Poppins Light"/>
          <w:noProof/>
        </w:rPr>
        <w:t xml:space="preserve"> controla o </w:t>
      </w:r>
      <w:r w:rsidRPr="002E2FD2">
        <w:rPr>
          <w:rFonts w:ascii="Poppins Light" w:hAnsi="Poppins Light" w:cs="Poppins Light"/>
          <w:b/>
          <w:bCs/>
          <w:noProof/>
        </w:rPr>
        <w:t>alinhamento</w:t>
      </w:r>
      <w:r w:rsidRPr="002E2FD2">
        <w:rPr>
          <w:rFonts w:ascii="Poppins Light" w:hAnsi="Poppins Light" w:cs="Poppins Light"/>
          <w:noProof/>
        </w:rPr>
        <w:t xml:space="preserve"> (esquerda, centro, direita, justificado)</w:t>
      </w:r>
      <w:r w:rsidR="00934479">
        <w:rPr>
          <w:rFonts w:ascii="Poppins Light" w:hAnsi="Poppins Light" w:cs="Poppins Light"/>
          <w:noProof/>
        </w:rPr>
        <w:t>,</w:t>
      </w:r>
      <w:r w:rsidRPr="002E2FD2">
        <w:rPr>
          <w:rFonts w:ascii="Poppins Light" w:hAnsi="Poppins Light" w:cs="Poppins Light"/>
          <w:noProof/>
        </w:rPr>
        <w:t xml:space="preserve"> o </w:t>
      </w:r>
      <w:r w:rsidRPr="002E2FD2">
        <w:rPr>
          <w:rFonts w:ascii="Poppins Light" w:hAnsi="Poppins Light" w:cs="Poppins Light"/>
          <w:b/>
          <w:bCs/>
          <w:noProof/>
        </w:rPr>
        <w:t>espaçamento entre linhas</w:t>
      </w:r>
      <w:r w:rsidR="00934479">
        <w:rPr>
          <w:rFonts w:ascii="Poppins Light" w:hAnsi="Poppins Light" w:cs="Poppins Light"/>
          <w:noProof/>
        </w:rPr>
        <w:t>,</w:t>
      </w:r>
      <w:r w:rsidRPr="002E2FD2">
        <w:rPr>
          <w:rFonts w:ascii="Poppins Light" w:hAnsi="Poppins Light" w:cs="Poppins Light"/>
          <w:noProof/>
        </w:rPr>
        <w:t xml:space="preserve"> o re</w:t>
      </w:r>
      <w:r w:rsidRPr="002E2FD2">
        <w:rPr>
          <w:rFonts w:ascii="Poppins Light" w:hAnsi="Poppins Light" w:cs="Poppins Light"/>
          <w:b/>
          <w:bCs/>
          <w:noProof/>
        </w:rPr>
        <w:t>cuo do início dos parágrafo</w:t>
      </w:r>
      <w:r w:rsidRPr="002E2FD2">
        <w:rPr>
          <w:rFonts w:ascii="Poppins Light" w:hAnsi="Poppins Light" w:cs="Poppins Light"/>
          <w:noProof/>
        </w:rPr>
        <w:t>s</w:t>
      </w:r>
      <w:r w:rsidR="00934479">
        <w:rPr>
          <w:rFonts w:ascii="Poppins Light" w:hAnsi="Poppins Light" w:cs="Poppins Light"/>
          <w:noProof/>
        </w:rPr>
        <w:t xml:space="preserve"> e</w:t>
      </w:r>
      <w:r w:rsidRPr="002E2FD2">
        <w:rPr>
          <w:rFonts w:ascii="Poppins Light" w:hAnsi="Poppins Light" w:cs="Poppins Light"/>
          <w:noProof/>
        </w:rPr>
        <w:t xml:space="preserve"> o </w:t>
      </w:r>
      <w:r w:rsidRPr="002E2FD2">
        <w:rPr>
          <w:rFonts w:ascii="Poppins Light" w:hAnsi="Poppins Light" w:cs="Poppins Light"/>
          <w:b/>
          <w:bCs/>
          <w:noProof/>
        </w:rPr>
        <w:lastRenderedPageBreak/>
        <w:t>espaço antes e depois de cada parágrafo</w:t>
      </w:r>
      <w:r w:rsidRPr="002E2FD2">
        <w:rPr>
          <w:rFonts w:ascii="Poppins Light" w:hAnsi="Poppins Light" w:cs="Poppins Light"/>
          <w:noProof/>
        </w:rPr>
        <w:t>. Essas opções deixam o texto mais agradável e com aparência profissional.</w:t>
      </w:r>
    </w:p>
    <w:p w14:paraId="6C129AA9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</w:p>
    <w:p w14:paraId="20C4454D" w14:textId="1F64676F" w:rsidR="003F2D2E" w:rsidRPr="002E2FD2" w:rsidRDefault="003F2D2E" w:rsidP="005B41EB">
      <w:pPr>
        <w:pStyle w:val="PargrafodaLista"/>
        <w:numPr>
          <w:ilvl w:val="0"/>
          <w:numId w:val="26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noProof/>
        </w:rPr>
        <w:t>Recursos básicos</w:t>
      </w:r>
    </w:p>
    <w:p w14:paraId="24A350D9" w14:textId="16CB5913" w:rsidR="003F2D2E" w:rsidRPr="002E2FD2" w:rsidRDefault="003F2D2E" w:rsidP="002E2FD2">
      <w:pPr>
        <w:rPr>
          <w:rFonts w:ascii="Poppins Light" w:hAnsi="Poppins Light" w:cs="Poppins Light"/>
          <w:b/>
          <w:noProof/>
        </w:rPr>
      </w:pPr>
      <w:r w:rsidRPr="002E2FD2">
        <w:rPr>
          <w:rFonts w:ascii="Poppins Light" w:hAnsi="Poppins Light" w:cs="Poppins Light"/>
          <w:noProof/>
        </w:rPr>
        <w:t xml:space="preserve">Recursos como </w:t>
      </w:r>
      <w:r w:rsidRPr="002E2FD2">
        <w:rPr>
          <w:rFonts w:ascii="Poppins Light" w:hAnsi="Poppins Light" w:cs="Poppins Light"/>
          <w:b/>
          <w:bCs/>
          <w:noProof/>
        </w:rPr>
        <w:t>copiar</w:t>
      </w:r>
      <w:r w:rsidRPr="002E2FD2">
        <w:rPr>
          <w:rFonts w:ascii="Poppins Light" w:hAnsi="Poppins Light" w:cs="Poppins Light"/>
          <w:noProof/>
        </w:rPr>
        <w:t xml:space="preserve">, </w:t>
      </w:r>
      <w:r w:rsidRPr="002E2FD2">
        <w:rPr>
          <w:rFonts w:ascii="Poppins Light" w:hAnsi="Poppins Light" w:cs="Poppins Light"/>
          <w:b/>
          <w:bCs/>
          <w:noProof/>
        </w:rPr>
        <w:t>colar</w:t>
      </w:r>
      <w:r w:rsidRPr="002E2FD2">
        <w:rPr>
          <w:rFonts w:ascii="Poppins Light" w:hAnsi="Poppins Light" w:cs="Poppins Light"/>
          <w:noProof/>
        </w:rPr>
        <w:t xml:space="preserve">, </w:t>
      </w:r>
      <w:r w:rsidRPr="002E2FD2">
        <w:rPr>
          <w:rFonts w:ascii="Poppins Light" w:hAnsi="Poppins Light" w:cs="Poppins Light"/>
          <w:b/>
          <w:bCs/>
          <w:noProof/>
        </w:rPr>
        <w:t>desfazer</w:t>
      </w:r>
      <w:r w:rsidRPr="002E2FD2">
        <w:rPr>
          <w:rFonts w:ascii="Poppins Light" w:hAnsi="Poppins Light" w:cs="Poppins Light"/>
          <w:noProof/>
        </w:rPr>
        <w:t xml:space="preserve">, </w:t>
      </w:r>
      <w:r w:rsidRPr="002E2FD2">
        <w:rPr>
          <w:rFonts w:ascii="Poppins Light" w:hAnsi="Poppins Light" w:cs="Poppins Light"/>
          <w:b/>
          <w:bCs/>
          <w:noProof/>
        </w:rPr>
        <w:t>verificação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b/>
          <w:bCs/>
          <w:noProof/>
        </w:rPr>
        <w:t>ortográfica</w:t>
      </w:r>
      <w:r w:rsidRPr="002E2FD2">
        <w:rPr>
          <w:rFonts w:ascii="Poppins Light" w:hAnsi="Poppins Light" w:cs="Poppins Light"/>
          <w:noProof/>
        </w:rPr>
        <w:t xml:space="preserve"> e </w:t>
      </w:r>
      <w:r w:rsidRPr="002E2FD2">
        <w:rPr>
          <w:rFonts w:ascii="Poppins Light" w:hAnsi="Poppins Light" w:cs="Poppins Light"/>
          <w:b/>
          <w:bCs/>
          <w:noProof/>
        </w:rPr>
        <w:t>cabeçalhos e rodapés</w:t>
      </w:r>
      <w:r w:rsidRPr="002E2FD2">
        <w:rPr>
          <w:rFonts w:ascii="Poppins Light" w:hAnsi="Poppins Light" w:cs="Poppins Light"/>
          <w:noProof/>
        </w:rPr>
        <w:t xml:space="preserve"> facilitam a produção e </w:t>
      </w:r>
      <w:r w:rsidR="00934479">
        <w:rPr>
          <w:rFonts w:ascii="Poppins Light" w:hAnsi="Poppins Light" w:cs="Poppins Light"/>
          <w:noProof/>
        </w:rPr>
        <w:t xml:space="preserve">a </w:t>
      </w:r>
      <w:r w:rsidRPr="002E2FD2">
        <w:rPr>
          <w:rFonts w:ascii="Poppins Light" w:hAnsi="Poppins Light" w:cs="Poppins Light"/>
          <w:noProof/>
        </w:rPr>
        <w:t>revisão de textos. O Google Docs possui recursos automáticos que facilitam o trabalho.</w:t>
      </w:r>
    </w:p>
    <w:p w14:paraId="7F3B71B8" w14:textId="77777777" w:rsidR="003F2D2E" w:rsidRDefault="003F2D2E" w:rsidP="002E2FD2">
      <w:pPr>
        <w:pBdr>
          <w:bottom w:val="single" w:sz="4" w:space="1" w:color="auto"/>
        </w:pBdr>
        <w:rPr>
          <w:rFonts w:ascii="Poppins" w:hAnsi="Poppins" w:cs="Poppins"/>
          <w:b/>
          <w:noProof/>
          <w:sz w:val="28"/>
          <w:szCs w:val="28"/>
        </w:rPr>
      </w:pPr>
    </w:p>
    <w:p w14:paraId="4EE59AA1" w14:textId="77777777" w:rsidR="00D44581" w:rsidRDefault="00D44581" w:rsidP="002E2FD2">
      <w:pPr>
        <w:rPr>
          <w:rFonts w:ascii="Poppins" w:hAnsi="Poppins" w:cs="Poppins"/>
          <w:b/>
          <w:noProof/>
          <w:sz w:val="28"/>
          <w:szCs w:val="28"/>
        </w:rPr>
      </w:pPr>
    </w:p>
    <w:p w14:paraId="28615F50" w14:textId="14667842" w:rsidR="003F2D2E" w:rsidRPr="00C56EFA" w:rsidRDefault="003F2D2E" w:rsidP="002E2FD2">
      <w:pPr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934479">
        <w:rPr>
          <w:rFonts w:ascii="Poppins" w:hAnsi="Poppins" w:cs="Poppins"/>
          <w:b/>
          <w:noProof/>
          <w:sz w:val="28"/>
          <w:szCs w:val="28"/>
        </w:rPr>
        <w:t>a</w:t>
      </w:r>
      <w:r w:rsidRPr="00C56EFA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3A9248AB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Você faz parte de uma equipe que está organizando um material interno para orientar colaboradores e estagiários sobre o papel da tecnologia na vida das pessoas. O gestor solicitou a criação de um documento digital explicativo, claro e bem organizado, que possa ser usado em treinamentos e comunicações internas. Por isso, você deverá utilizar um editor de texto para criar, formatar e revisar o documento, garantindo legibilidade e profissionalismo. </w:t>
      </w:r>
    </w:p>
    <w:p w14:paraId="4BD44F25" w14:textId="77777777" w:rsidR="00E772F3" w:rsidRDefault="00E772F3" w:rsidP="002E2FD2">
      <w:pPr>
        <w:rPr>
          <w:rFonts w:ascii="Poppins" w:hAnsi="Poppins" w:cs="Poppins"/>
          <w:b/>
          <w:noProof/>
        </w:rPr>
      </w:pPr>
    </w:p>
    <w:p w14:paraId="62328B64" w14:textId="27ADA65F" w:rsidR="003F2D2E" w:rsidRDefault="003F2D2E" w:rsidP="002E2FD2">
      <w:pPr>
        <w:rPr>
          <w:rFonts w:ascii="Poppins" w:hAnsi="Poppins" w:cs="Poppins"/>
          <w:b/>
          <w:noProof/>
          <w:sz w:val="28"/>
          <w:szCs w:val="28"/>
        </w:rPr>
      </w:pPr>
      <w:r w:rsidRPr="00882969">
        <w:rPr>
          <w:rFonts w:ascii="Poppins" w:hAnsi="Poppins" w:cs="Poppins"/>
          <w:b/>
          <w:noProof/>
          <w:sz w:val="28"/>
          <w:szCs w:val="28"/>
        </w:rPr>
        <w:t>Atividade prática guiada no Google Docs</w:t>
      </w:r>
    </w:p>
    <w:p w14:paraId="1E95895A" w14:textId="77777777" w:rsidR="00055745" w:rsidRDefault="00055745" w:rsidP="002E2FD2">
      <w:pPr>
        <w:rPr>
          <w:rFonts w:ascii="Poppins" w:hAnsi="Poppins" w:cs="Poppins"/>
          <w:b/>
          <w:noProof/>
          <w:sz w:val="28"/>
          <w:szCs w:val="28"/>
        </w:rPr>
      </w:pPr>
    </w:p>
    <w:p w14:paraId="481A667A" w14:textId="77777777" w:rsidR="003F2D2E" w:rsidRPr="002E2FD2" w:rsidRDefault="003F2D2E" w:rsidP="002E2FD2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noProof/>
        </w:rPr>
      </w:pPr>
      <w:r w:rsidRPr="002E2FD2">
        <w:rPr>
          <w:rFonts w:ascii="Poppins Light" w:hAnsi="Poppins Light" w:cs="Poppins Light"/>
          <w:b/>
          <w:noProof/>
        </w:rPr>
        <w:t>Acessando o Google Docs e criando um documento</w:t>
      </w:r>
    </w:p>
    <w:p w14:paraId="7F460833" w14:textId="77777777" w:rsidR="003F2D2E" w:rsidRPr="002E2FD2" w:rsidRDefault="003F2D2E" w:rsidP="002E2FD2">
      <w:pPr>
        <w:pStyle w:val="PargrafodaLista"/>
        <w:ind w:left="360"/>
        <w:rPr>
          <w:rFonts w:ascii="Poppins Light" w:hAnsi="Poppins Light" w:cs="Poppins Light"/>
          <w:b/>
          <w:noProof/>
        </w:rPr>
      </w:pPr>
    </w:p>
    <w:p w14:paraId="37DA266B" w14:textId="0DE8D8C6" w:rsidR="003F2D2E" w:rsidRPr="002E2FD2" w:rsidRDefault="003F2D2E" w:rsidP="002E2FD2">
      <w:p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Passo 1:</w:t>
      </w:r>
      <w:r w:rsidRPr="002E2FD2">
        <w:rPr>
          <w:rFonts w:ascii="Poppins Light" w:hAnsi="Poppins Light" w:cs="Poppins Light"/>
          <w:noProof/>
        </w:rPr>
        <w:t xml:space="preserve"> Abrir o navegador Google Chrome e digitar: </w:t>
      </w:r>
      <w:r w:rsidRPr="002E2FD2">
        <w:rPr>
          <w:rFonts w:ascii="Poppins Light" w:hAnsi="Poppins Light" w:cs="Poppins Light"/>
          <w:b/>
          <w:bCs/>
          <w:noProof/>
        </w:rPr>
        <w:t>docs.google.com</w:t>
      </w:r>
    </w:p>
    <w:p w14:paraId="4700B761" w14:textId="77777777" w:rsidR="003F2D2E" w:rsidRPr="002E2FD2" w:rsidRDefault="003F2D2E" w:rsidP="002E2FD2">
      <w:pPr>
        <w:pStyle w:val="PargrafodaLista"/>
        <w:tabs>
          <w:tab w:val="left" w:pos="5670"/>
        </w:tabs>
        <w:jc w:val="center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drawing>
          <wp:inline distT="0" distB="0" distL="0" distR="0" wp14:anchorId="5238DF8A" wp14:editId="704D3345">
            <wp:extent cx="2864326" cy="723900"/>
            <wp:effectExtent l="0" t="0" r="0" b="0"/>
            <wp:docPr id="1045416208" name="Imagem 1" descr="Uma imagem contendo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6208" name="Imagem 1" descr="Uma imagem contendo Ícon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715" cy="72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5435" w14:textId="40A0AE0D" w:rsidR="5C99BC7D" w:rsidRPr="002E2FD2" w:rsidRDefault="5C99BC7D" w:rsidP="002E2FD2">
      <w:pPr>
        <w:pStyle w:val="PargrafodaLista"/>
        <w:tabs>
          <w:tab w:val="left" w:pos="5670"/>
        </w:tabs>
        <w:rPr>
          <w:rFonts w:ascii="Poppins Light" w:eastAsia="Segoe UI" w:hAnsi="Poppins Light" w:cs="Poppins Light"/>
          <w:noProof/>
          <w:color w:val="242424"/>
          <w:sz w:val="18"/>
          <w:szCs w:val="18"/>
        </w:rPr>
      </w:pPr>
      <w:r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>Produzido pela SEDUC-SP com a ferramenta Google</w:t>
      </w:r>
      <w:r w:rsidR="78B7B42F"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 xml:space="preserve"> Chrome</w:t>
      </w:r>
    </w:p>
    <w:p w14:paraId="0187DC48" w14:textId="77777777" w:rsidR="003F2D2E" w:rsidRPr="002E2FD2" w:rsidRDefault="003F2D2E" w:rsidP="002E2FD2">
      <w:pPr>
        <w:pStyle w:val="PargrafodaLista"/>
        <w:tabs>
          <w:tab w:val="left" w:pos="5670"/>
        </w:tabs>
        <w:rPr>
          <w:rFonts w:ascii="Poppins Light" w:hAnsi="Poppins Light" w:cs="Poppins Light"/>
          <w:noProof/>
        </w:rPr>
      </w:pPr>
    </w:p>
    <w:p w14:paraId="7C0F4B59" w14:textId="7CB95CC2" w:rsidR="00055745" w:rsidRDefault="003F2D2E" w:rsidP="002E2FD2">
      <w:pPr>
        <w:tabs>
          <w:tab w:val="left" w:pos="5670"/>
        </w:tabs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Ou</w:t>
      </w:r>
      <w:r w:rsidRPr="002E2FD2">
        <w:rPr>
          <w:rFonts w:ascii="Poppins Light" w:hAnsi="Poppins Light" w:cs="Poppins Light"/>
          <w:noProof/>
        </w:rPr>
        <w:t xml:space="preserve"> clicar no ícone </w:t>
      </w:r>
      <w:r w:rsidR="00934479" w:rsidRPr="005B41EB">
        <w:rPr>
          <w:rFonts w:ascii="Poppins Light" w:hAnsi="Poppins Light" w:cs="Poppins Light"/>
          <w:noProof/>
        </w:rPr>
        <w:t>Google Apps</w:t>
      </w:r>
      <w:r w:rsidR="00934479"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noProof/>
        </w:rPr>
        <w:t xml:space="preserve">no conto direito da tela do </w:t>
      </w:r>
      <w:r w:rsidR="00934479" w:rsidRPr="005B41EB">
        <w:rPr>
          <w:rFonts w:ascii="Poppins Light" w:hAnsi="Poppins Light" w:cs="Poppins Light"/>
          <w:noProof/>
        </w:rPr>
        <w:t>Google</w:t>
      </w:r>
      <w:r w:rsidRPr="002E2FD2">
        <w:rPr>
          <w:rFonts w:ascii="Poppins Light" w:hAnsi="Poppins Light" w:cs="Poppins Light"/>
          <w:noProof/>
        </w:rPr>
        <w:t>:</w:t>
      </w:r>
    </w:p>
    <w:p w14:paraId="7A49929B" w14:textId="6B970DF0" w:rsidR="00CD29AB" w:rsidRPr="002E2FD2" w:rsidRDefault="00CD29AB" w:rsidP="002E2FD2">
      <w:pPr>
        <w:tabs>
          <w:tab w:val="left" w:pos="5670"/>
        </w:tabs>
        <w:rPr>
          <w:rFonts w:ascii="Poppins Light" w:hAnsi="Poppins Light" w:cs="Poppins Light"/>
          <w:noProof/>
        </w:rPr>
      </w:pPr>
    </w:p>
    <w:p w14:paraId="541A7A0A" w14:textId="3467A510" w:rsidR="003F2D2E" w:rsidRPr="002E2FD2" w:rsidRDefault="00CD29AB" w:rsidP="002E2FD2">
      <w:pPr>
        <w:pStyle w:val="PargrafodaLista"/>
        <w:tabs>
          <w:tab w:val="left" w:pos="5670"/>
        </w:tabs>
        <w:jc w:val="center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675F5" wp14:editId="28BF3F83">
                <wp:simplePos x="0" y="0"/>
                <wp:positionH relativeFrom="column">
                  <wp:posOffset>3562350</wp:posOffset>
                </wp:positionH>
                <wp:positionV relativeFrom="paragraph">
                  <wp:posOffset>-91440</wp:posOffset>
                </wp:positionV>
                <wp:extent cx="342900" cy="161925"/>
                <wp:effectExtent l="19050" t="19050" r="57150" b="47625"/>
                <wp:wrapNone/>
                <wp:docPr id="932796782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619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D24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280.5pt;margin-top:-7.2pt;width:27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" strokecolor="#e00" strokeweight="3pt">
                <v:stroke endarrow="block" joinstyle="miter"/>
              </v:shape>
            </w:pict>
          </mc:Fallback>
        </mc:AlternateContent>
      </w:r>
      <w:r w:rsidR="003F2D2E" w:rsidRPr="002E2FD2">
        <w:rPr>
          <w:rFonts w:ascii="Poppins Light" w:hAnsi="Poppins Light" w:cs="Poppins Light"/>
        </w:rPr>
        <w:br/>
      </w:r>
      <w:r w:rsidR="003F2D2E" w:rsidRPr="002E2FD2">
        <w:rPr>
          <w:rFonts w:ascii="Poppins Light" w:hAnsi="Poppins Light" w:cs="Poppins Light"/>
          <w:noProof/>
        </w:rPr>
        <w:drawing>
          <wp:inline distT="0" distB="0" distL="0" distR="0" wp14:anchorId="49E032B9" wp14:editId="2997C6D7">
            <wp:extent cx="2371725" cy="918942"/>
            <wp:effectExtent l="0" t="0" r="0" b="0"/>
            <wp:docPr id="90488205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205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398" cy="9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2F6F" w14:textId="760DD8D2" w:rsidR="2D8CE3A2" w:rsidRPr="002E2FD2" w:rsidRDefault="2D8CE3A2" w:rsidP="002E2FD2">
      <w:pPr>
        <w:pStyle w:val="PargrafodaLista"/>
        <w:tabs>
          <w:tab w:val="left" w:pos="5670"/>
        </w:tabs>
        <w:rPr>
          <w:rFonts w:ascii="Poppins Light" w:eastAsia="Segoe UI" w:hAnsi="Poppins Light" w:cs="Poppins Light"/>
          <w:noProof/>
          <w:color w:val="242424"/>
          <w:sz w:val="18"/>
          <w:szCs w:val="18"/>
        </w:rPr>
      </w:pPr>
      <w:r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>Produzido pela SEDUC-SP com a ferramenta Google</w:t>
      </w:r>
      <w:r w:rsidR="507CAE05"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 xml:space="preserve"> Chrome</w:t>
      </w:r>
    </w:p>
    <w:p w14:paraId="52A19FDF" w14:textId="77777777" w:rsidR="003F2D2E" w:rsidRPr="002E2FD2" w:rsidRDefault="003F2D2E" w:rsidP="002E2FD2">
      <w:pPr>
        <w:pStyle w:val="PargrafodaLista"/>
        <w:tabs>
          <w:tab w:val="left" w:pos="5670"/>
        </w:tabs>
        <w:rPr>
          <w:rFonts w:ascii="Poppins Light" w:hAnsi="Poppins Light" w:cs="Poppins Light"/>
          <w:noProof/>
        </w:rPr>
      </w:pPr>
    </w:p>
    <w:p w14:paraId="16C8C134" w14:textId="090A65DE" w:rsidR="003F2D2E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lastRenderedPageBreak/>
        <w:t>Passo 2:</w:t>
      </w:r>
      <w:r w:rsidRPr="002E2FD2">
        <w:rPr>
          <w:rFonts w:ascii="Poppins Light" w:hAnsi="Poppins Light" w:cs="Poppins Light"/>
          <w:noProof/>
        </w:rPr>
        <w:t xml:space="preserve"> Depois</w:t>
      </w:r>
      <w:r w:rsidR="00BE59EA">
        <w:rPr>
          <w:rFonts w:ascii="Poppins Light" w:hAnsi="Poppins Light" w:cs="Poppins Light"/>
          <w:noProof/>
        </w:rPr>
        <w:t>,</w:t>
      </w:r>
      <w:r w:rsidRPr="002E2FD2">
        <w:rPr>
          <w:rFonts w:ascii="Poppins Light" w:hAnsi="Poppins Light" w:cs="Poppins Light"/>
          <w:noProof/>
        </w:rPr>
        <w:t xml:space="preserve"> role até achar o ícone do Google Docs (Documentos)</w:t>
      </w:r>
      <w:r w:rsidR="00BE59EA">
        <w:rPr>
          <w:rFonts w:ascii="Poppins Light" w:hAnsi="Poppins Light" w:cs="Poppins Light"/>
          <w:noProof/>
        </w:rPr>
        <w:t>.</w:t>
      </w:r>
    </w:p>
    <w:p w14:paraId="2EA8B897" w14:textId="77777777" w:rsidR="003F2D2E" w:rsidRPr="002E2FD2" w:rsidRDefault="003F2D2E" w:rsidP="002E2FD2">
      <w:pPr>
        <w:pStyle w:val="PargrafodaLista"/>
        <w:jc w:val="center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51753" wp14:editId="16FCB913">
                <wp:simplePos x="0" y="0"/>
                <wp:positionH relativeFrom="column">
                  <wp:posOffset>2691765</wp:posOffset>
                </wp:positionH>
                <wp:positionV relativeFrom="paragraph">
                  <wp:posOffset>1377950</wp:posOffset>
                </wp:positionV>
                <wp:extent cx="295275" cy="104775"/>
                <wp:effectExtent l="19050" t="19050" r="9525" b="66675"/>
                <wp:wrapNone/>
                <wp:docPr id="133563703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1047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61E79295">
              <v:shape id="Conector de Seta Reta 1" style="position:absolute;margin-left:211.95pt;margin-top:108.5pt;width:23.25pt;height: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" w14:anchorId="387ECEF7">
                <v:stroke joinstyle="miter" endarrow="block"/>
              </v:shape>
            </w:pict>
          </mc:Fallback>
        </mc:AlternateContent>
      </w:r>
      <w:r w:rsidRPr="002E2FD2">
        <w:rPr>
          <w:rFonts w:ascii="Poppins Light" w:hAnsi="Poppins Light" w:cs="Poppins Light"/>
          <w:noProof/>
        </w:rPr>
        <w:drawing>
          <wp:inline distT="0" distB="0" distL="0" distR="0" wp14:anchorId="7854D348" wp14:editId="556B34FB">
            <wp:extent cx="1914525" cy="2287725"/>
            <wp:effectExtent l="0" t="0" r="0" b="0"/>
            <wp:docPr id="12950774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7490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1519" w14:textId="74230966" w:rsidR="0C96BE5E" w:rsidRPr="002E2FD2" w:rsidRDefault="0C96BE5E" w:rsidP="002E2FD2">
      <w:pPr>
        <w:spacing w:line="300" w:lineRule="auto"/>
        <w:ind w:left="30" w:right="30"/>
        <w:rPr>
          <w:rFonts w:ascii="Poppins Light" w:eastAsia="Segoe UI" w:hAnsi="Poppins Light" w:cs="Poppins Light"/>
          <w:noProof/>
          <w:color w:val="242424"/>
          <w:sz w:val="18"/>
          <w:szCs w:val="18"/>
        </w:rPr>
      </w:pPr>
      <w:r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>Produzido pela SEDUC-SP com a ferramenta Google</w:t>
      </w:r>
      <w:r w:rsidR="0C4B7C74"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 xml:space="preserve"> Chrome</w:t>
      </w:r>
    </w:p>
    <w:p w14:paraId="04D7A5DB" w14:textId="112958AD" w:rsidR="6BA47681" w:rsidRPr="002E2FD2" w:rsidRDefault="6BA47681" w:rsidP="002E2FD2">
      <w:pPr>
        <w:spacing w:line="300" w:lineRule="auto"/>
        <w:ind w:left="30" w:right="30"/>
        <w:rPr>
          <w:rFonts w:ascii="Poppins Light" w:hAnsi="Poppins Light" w:cs="Poppins Light"/>
        </w:rPr>
      </w:pPr>
    </w:p>
    <w:p w14:paraId="049B6AFE" w14:textId="49FBEE4E" w:rsidR="6BA47681" w:rsidRPr="002E2FD2" w:rsidRDefault="6BA47681" w:rsidP="002E2FD2">
      <w:pPr>
        <w:pStyle w:val="PargrafodaLista"/>
        <w:rPr>
          <w:rFonts w:ascii="Poppins Light" w:hAnsi="Poppins Light" w:cs="Poppins Light"/>
          <w:noProof/>
        </w:rPr>
      </w:pPr>
    </w:p>
    <w:p w14:paraId="2F17B3F4" w14:textId="77777777" w:rsidR="003F2D2E" w:rsidRPr="002E2FD2" w:rsidRDefault="003F2D2E" w:rsidP="002E2FD2">
      <w:pPr>
        <w:pStyle w:val="PargrafodaLista"/>
        <w:rPr>
          <w:rFonts w:ascii="Poppins Light" w:hAnsi="Poppins Light" w:cs="Poppins Light"/>
          <w:noProof/>
        </w:rPr>
      </w:pPr>
    </w:p>
    <w:p w14:paraId="19BE4463" w14:textId="61444887" w:rsidR="003F2D2E" w:rsidRPr="002E2FD2" w:rsidRDefault="003F2D2E" w:rsidP="002E2FD2">
      <w:p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Passo 3:</w:t>
      </w:r>
      <w:r w:rsidRPr="002E2FD2">
        <w:rPr>
          <w:rFonts w:ascii="Poppins Light" w:hAnsi="Poppins Light" w:cs="Poppins Light"/>
          <w:noProof/>
        </w:rPr>
        <w:t xml:space="preserve"> Clicar em  +  para criar um novo documento em branco</w:t>
      </w:r>
      <w:r w:rsidR="00BE59EA">
        <w:rPr>
          <w:rFonts w:ascii="Poppins Light" w:hAnsi="Poppins Light" w:cs="Poppins Light"/>
          <w:noProof/>
        </w:rPr>
        <w:t>.</w:t>
      </w:r>
    </w:p>
    <w:p w14:paraId="3352410A" w14:textId="77777777" w:rsidR="003F2D2E" w:rsidRPr="002E2FD2" w:rsidRDefault="003F2D2E" w:rsidP="002E2FD2">
      <w:pPr>
        <w:pStyle w:val="PargrafodaLista"/>
        <w:jc w:val="center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0DAFB" wp14:editId="6A1D8AD3">
                <wp:simplePos x="0" y="0"/>
                <wp:positionH relativeFrom="column">
                  <wp:posOffset>2355215</wp:posOffset>
                </wp:positionH>
                <wp:positionV relativeFrom="paragraph">
                  <wp:posOffset>508000</wp:posOffset>
                </wp:positionV>
                <wp:extent cx="323850" cy="247650"/>
                <wp:effectExtent l="19050" t="19050" r="57150" b="38100"/>
                <wp:wrapNone/>
                <wp:docPr id="1926921239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2476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3C322337">
              <v:shape id="Conector de Seta Reta 1" style="position:absolute;margin-left:185.45pt;margin-top:40pt;width:25.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" w14:anchorId="1F46989E">
                <v:stroke joinstyle="miter" endarrow="block"/>
              </v:shape>
            </w:pict>
          </mc:Fallback>
        </mc:AlternateContent>
      </w:r>
      <w:r w:rsidRPr="002E2FD2">
        <w:rPr>
          <w:rFonts w:ascii="Poppins Light" w:hAnsi="Poppins Light" w:cs="Poppins Light"/>
          <w:noProof/>
        </w:rPr>
        <w:drawing>
          <wp:inline distT="0" distB="0" distL="0" distR="0" wp14:anchorId="0A63B0FA" wp14:editId="2D8915A7">
            <wp:extent cx="2209800" cy="1725704"/>
            <wp:effectExtent l="0" t="0" r="0" b="8255"/>
            <wp:docPr id="104057226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2265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6611" cy="17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6F47" w14:textId="6616ED93" w:rsidR="0C96BE5E" w:rsidRPr="002E2FD2" w:rsidRDefault="07CC3C2A" w:rsidP="002E2FD2">
      <w:pPr>
        <w:spacing w:line="300" w:lineRule="auto"/>
        <w:ind w:left="30" w:right="30"/>
        <w:rPr>
          <w:rFonts w:ascii="Poppins Light" w:eastAsia="Segoe UI" w:hAnsi="Poppins Light" w:cs="Poppins Light"/>
          <w:noProof/>
          <w:color w:val="242424"/>
          <w:sz w:val="18"/>
          <w:szCs w:val="18"/>
        </w:rPr>
      </w:pPr>
      <w:r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>Produzido pela SEDUC-SP com a ferramenta Google</w:t>
      </w:r>
      <w:r w:rsidR="315B4F01"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 xml:space="preserve"> Chrome</w:t>
      </w:r>
    </w:p>
    <w:p w14:paraId="69C07003" w14:textId="34394A01" w:rsidR="6BA47681" w:rsidRPr="002E2FD2" w:rsidRDefault="6BA47681" w:rsidP="002E2FD2">
      <w:pPr>
        <w:pStyle w:val="PargrafodaLista"/>
        <w:rPr>
          <w:rFonts w:ascii="Poppins Light" w:hAnsi="Poppins Light" w:cs="Poppins Light"/>
          <w:noProof/>
        </w:rPr>
      </w:pPr>
    </w:p>
    <w:p w14:paraId="7595E383" w14:textId="7E499F36" w:rsidR="003F2D2E" w:rsidRPr="002E2FD2" w:rsidRDefault="003F2D2E" w:rsidP="002E2FD2">
      <w:pPr>
        <w:pStyle w:val="PargrafodaLista"/>
        <w:ind w:left="0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Agora</w:t>
      </w:r>
      <w:r w:rsidR="00934479">
        <w:rPr>
          <w:rFonts w:ascii="Poppins Light" w:hAnsi="Poppins Light" w:cs="Poppins Light"/>
          <w:noProof/>
        </w:rPr>
        <w:t>,</w:t>
      </w:r>
      <w:r w:rsidRPr="002E2FD2">
        <w:rPr>
          <w:rFonts w:ascii="Poppins Light" w:hAnsi="Poppins Light" w:cs="Poppins Light"/>
          <w:noProof/>
        </w:rPr>
        <w:t xml:space="preserve"> um novo documento foi criado.</w:t>
      </w:r>
    </w:p>
    <w:p w14:paraId="1246125A" w14:textId="77777777" w:rsidR="003F2D2E" w:rsidRPr="002E2FD2" w:rsidRDefault="003F2D2E" w:rsidP="002E2FD2">
      <w:pPr>
        <w:pStyle w:val="PargrafodaLista"/>
        <w:ind w:left="0"/>
        <w:rPr>
          <w:rFonts w:ascii="Poppins Light" w:hAnsi="Poppins Light" w:cs="Poppins Light"/>
          <w:noProof/>
        </w:rPr>
      </w:pPr>
    </w:p>
    <w:p w14:paraId="253AC09E" w14:textId="77777777" w:rsidR="003F2D2E" w:rsidRPr="002E2FD2" w:rsidRDefault="003F2D2E" w:rsidP="002E2FD2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Renomeando o arquivo</w:t>
      </w:r>
    </w:p>
    <w:p w14:paraId="7E667900" w14:textId="77777777" w:rsidR="00055745" w:rsidRPr="002E2FD2" w:rsidRDefault="00055745" w:rsidP="002E2FD2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59FC3088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No canto superior esquerdo, clique onde está escrito “Documento sem nome”.</w:t>
      </w:r>
    </w:p>
    <w:p w14:paraId="3ADEC805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Apague o que está escrito.</w:t>
      </w:r>
    </w:p>
    <w:p w14:paraId="0FAC2FE7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Digite: Projeto_Texto_Final – NomedaDupla</w:t>
      </w:r>
    </w:p>
    <w:p w14:paraId="5BB65A5A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Aperte Enter.</w:t>
      </w:r>
    </w:p>
    <w:p w14:paraId="363D8434" w14:textId="77777777" w:rsidR="00055745" w:rsidRPr="002E2FD2" w:rsidRDefault="00055745" w:rsidP="002E2FD2">
      <w:pPr>
        <w:rPr>
          <w:rFonts w:ascii="Poppins Light" w:hAnsi="Poppins Light" w:cs="Poppins Light"/>
          <w:b/>
          <w:bCs/>
          <w:noProof/>
        </w:rPr>
      </w:pPr>
    </w:p>
    <w:p w14:paraId="7DB519B1" w14:textId="6894F9BC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Atenção:</w:t>
      </w:r>
      <w:r w:rsidRPr="002E2FD2">
        <w:rPr>
          <w:rFonts w:ascii="Poppins Light" w:hAnsi="Poppins Light" w:cs="Poppins Light"/>
          <w:noProof/>
        </w:rPr>
        <w:t xml:space="preserve"> O Google Docs salva automaticamente. Não existe botão “salvar”.</w:t>
      </w:r>
    </w:p>
    <w:p w14:paraId="27A783D4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</w:p>
    <w:p w14:paraId="60791E7A" w14:textId="1281B2E6" w:rsidR="003F2D2E" w:rsidRPr="002E2FD2" w:rsidRDefault="003F2D2E" w:rsidP="002E2FD2">
      <w:pPr>
        <w:jc w:val="center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106F4C" wp14:editId="348AA953">
                <wp:simplePos x="0" y="0"/>
                <wp:positionH relativeFrom="column">
                  <wp:posOffset>332740</wp:posOffset>
                </wp:positionH>
                <wp:positionV relativeFrom="paragraph">
                  <wp:posOffset>-98425</wp:posOffset>
                </wp:positionV>
                <wp:extent cx="247650" cy="361950"/>
                <wp:effectExtent l="19050" t="19050" r="57150" b="38100"/>
                <wp:wrapNone/>
                <wp:docPr id="1704875523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3619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1D9EA1A9">
              <v:shape id="Conector de Seta Reta 1" style="position:absolute;margin-left:26.2pt;margin-top:-7.75pt;width:19.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00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" w14:anchorId="7122C1E4">
                <v:stroke joinstyle="miter" endarrow="block"/>
              </v:shape>
            </w:pict>
          </mc:Fallback>
        </mc:AlternateContent>
      </w:r>
      <w:r w:rsidRPr="002E2FD2">
        <w:rPr>
          <w:rFonts w:ascii="Poppins Light" w:hAnsi="Poppins Light" w:cs="Poppins Light"/>
          <w:noProof/>
        </w:rPr>
        <w:drawing>
          <wp:inline distT="0" distB="0" distL="0" distR="0" wp14:anchorId="468EB296" wp14:editId="6B6611BC">
            <wp:extent cx="5760720" cy="1371600"/>
            <wp:effectExtent l="0" t="0" r="0" b="0"/>
            <wp:docPr id="671383149" name="Imagem 1" descr="Interface gráfica do usuário, Text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3149" name="Imagem 1" descr="Interface gráfica do usuário, Texto, Aplicativo, 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09B2" w14:textId="0FFA5B2D" w:rsidR="0C96BE5E" w:rsidRPr="002E2FD2" w:rsidRDefault="57223236" w:rsidP="002E2FD2">
      <w:pPr>
        <w:spacing w:line="300" w:lineRule="auto"/>
        <w:ind w:left="30" w:right="30"/>
        <w:rPr>
          <w:rFonts w:ascii="Poppins Light" w:eastAsia="Segoe UI" w:hAnsi="Poppins Light" w:cs="Poppins Light"/>
          <w:noProof/>
          <w:color w:val="242424"/>
          <w:sz w:val="18"/>
          <w:szCs w:val="18"/>
        </w:rPr>
      </w:pPr>
      <w:r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>Produzido pela SEDUC-SP com a ferramenta Google</w:t>
      </w:r>
      <w:r w:rsidR="22E83897"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 xml:space="preserve"> Docs</w:t>
      </w:r>
    </w:p>
    <w:p w14:paraId="0B238BA5" w14:textId="1B974B2D" w:rsidR="6BA47681" w:rsidRPr="002E2FD2" w:rsidRDefault="6BA47681" w:rsidP="002E2FD2">
      <w:pPr>
        <w:rPr>
          <w:rFonts w:ascii="Poppins Light" w:hAnsi="Poppins Light" w:cs="Poppins Light"/>
          <w:noProof/>
        </w:rPr>
      </w:pPr>
    </w:p>
    <w:p w14:paraId="7D681F1F" w14:textId="77777777" w:rsidR="00055745" w:rsidRPr="002E2FD2" w:rsidRDefault="00055745" w:rsidP="002E2FD2">
      <w:pPr>
        <w:rPr>
          <w:rFonts w:ascii="Poppins Light" w:hAnsi="Poppins Light" w:cs="Poppins Light"/>
          <w:noProof/>
        </w:rPr>
      </w:pPr>
    </w:p>
    <w:p w14:paraId="04FC76BE" w14:textId="6E287BFB" w:rsidR="00055745" w:rsidRPr="002E2FD2" w:rsidRDefault="003F2D2E" w:rsidP="002E2FD2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Colando o texto</w:t>
      </w:r>
      <w:r w:rsidR="00417A31">
        <w:rPr>
          <w:rFonts w:ascii="Poppins Light" w:hAnsi="Poppins Light" w:cs="Poppins Light"/>
          <w:b/>
          <w:bCs/>
          <w:noProof/>
        </w:rPr>
        <w:t>-</w:t>
      </w:r>
      <w:r w:rsidRPr="002E2FD2">
        <w:rPr>
          <w:rFonts w:ascii="Poppins Light" w:hAnsi="Poppins Light" w:cs="Poppins Light"/>
          <w:b/>
          <w:bCs/>
          <w:noProof/>
        </w:rPr>
        <w:t>base no documento</w:t>
      </w:r>
    </w:p>
    <w:p w14:paraId="0D1DA19E" w14:textId="0B120451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Copie o texto abaixo (selecionar o texto clicando e arrastando com o mouse e apertar </w:t>
      </w:r>
      <w:r w:rsidRPr="002E2FD2">
        <w:rPr>
          <w:rFonts w:ascii="Poppins Light" w:hAnsi="Poppins Light" w:cs="Poppins Light"/>
          <w:b/>
          <w:bCs/>
          <w:noProof/>
        </w:rPr>
        <w:t>Ctrl + C</w:t>
      </w:r>
      <w:r w:rsidRPr="002E2FD2">
        <w:rPr>
          <w:rFonts w:ascii="Poppins Light" w:hAnsi="Poppins Light" w:cs="Poppins Light"/>
          <w:noProof/>
        </w:rPr>
        <w:t>)</w:t>
      </w:r>
      <w:r w:rsidR="00417A31">
        <w:rPr>
          <w:rFonts w:ascii="Poppins Light" w:hAnsi="Poppins Light" w:cs="Poppins Light"/>
          <w:noProof/>
        </w:rPr>
        <w:t>.</w:t>
      </w:r>
    </w:p>
    <w:p w14:paraId="44CDE85D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</w:p>
    <w:p w14:paraId="2A5819F1" w14:textId="77777777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TEXTO PARA COPIAR E COLAR</w:t>
      </w:r>
    </w:p>
    <w:p w14:paraId="66FCBA7A" w14:textId="77777777" w:rsidR="00E772F3" w:rsidRPr="002E2FD2" w:rsidRDefault="00E772F3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</w:p>
    <w:p w14:paraId="30E56D5D" w14:textId="40E46F11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O Papel da Tecnologia na Vida das Pessoas</w:t>
      </w:r>
    </w:p>
    <w:p w14:paraId="6CA15A3B" w14:textId="77777777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 tecnologia está presente em quase todos os momentos do nosso dia, desde o despertador do celular até os aplicativos usados para estudar e trabalhar. Ela facilita a comunicação, organiza tarefas e ajuda as pessoas a resolver problemas de forma rápida. [APAGAR ESTE TRECHO: “A tecnologia é muito importante e está em todo lugar.”]</w:t>
      </w:r>
    </w:p>
    <w:p w14:paraId="050F7449" w14:textId="77777777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Com o avanço das ferramentas digitais, novas oportunidades surgem para estudantes e profissionais. Plataformas de estudos, editores de texto e planilhas tornam o aprendizado mais dinâmico. No entanto, muitas pessoas ainda têm dificuldade para usar esses recursos porque não tiveram acesso ou não receberam orientação adequada.</w:t>
      </w:r>
    </w:p>
    <w:p w14:paraId="3CECC8E5" w14:textId="77777777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Por isso, aprender a utilizar ferramentas simples, com um editor de texto, é uma habilidade essencial. Saber criar documentos, formatar informações e revisar o que foi escrito ajuda na vida escolar, nos trabalhos da faculdade e até mesmo no mercado de trabalho. [SUBSTITUIR ESTE TRECHO POR UMA FRASE QUE FALE SOBRE ORGANIZAÇÃO PESSOAL.]</w:t>
      </w:r>
    </w:p>
    <w:p w14:paraId="62E3D1C1" w14:textId="77777777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 tecnologia continuará evoluindo e fazendo parte da rotina de todos. Quanto mais cedo as pessoas aprenderem a usar essas ferramentas, mais preparadas estarão para lidar com desafios futuros e aproveitar novas oportunidades.</w:t>
      </w:r>
    </w:p>
    <w:p w14:paraId="67C40101" w14:textId="77777777" w:rsidR="00104DB1" w:rsidRPr="002E2FD2" w:rsidRDefault="00104DB1" w:rsidP="002E2FD2">
      <w:pPr>
        <w:rPr>
          <w:rFonts w:ascii="Poppins Light" w:hAnsi="Poppins Light" w:cs="Poppins Light"/>
          <w:noProof/>
        </w:rPr>
      </w:pPr>
    </w:p>
    <w:p w14:paraId="75CD1E03" w14:textId="65E39B26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lastRenderedPageBreak/>
        <w:t>Clique no primeiro espaço em branco do documento (lá em cima) e aperte Ctrl + V para colar.</w:t>
      </w:r>
    </w:p>
    <w:p w14:paraId="5905474F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</w:p>
    <w:p w14:paraId="3A8D8308" w14:textId="77777777" w:rsidR="003F2D2E" w:rsidRPr="002E2FD2" w:rsidRDefault="003F2D2E" w:rsidP="002E2FD2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Editando o texto: apagar e substituir trechos</w:t>
      </w:r>
    </w:p>
    <w:p w14:paraId="1480D494" w14:textId="77777777" w:rsidR="00055745" w:rsidRPr="002E2FD2" w:rsidRDefault="00055745" w:rsidP="002E2FD2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7F63B79F" w14:textId="2600EC27" w:rsidR="00055745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Apagar um trecho</w:t>
      </w:r>
    </w:p>
    <w:p w14:paraId="3496CB4B" w14:textId="21147560" w:rsidR="003F2D2E" w:rsidRPr="002E2FD2" w:rsidRDefault="00055745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 </w:t>
      </w:r>
      <w:r w:rsidR="003F2D2E" w:rsidRPr="002E2FD2">
        <w:rPr>
          <w:rFonts w:ascii="Poppins Light" w:hAnsi="Poppins Light" w:cs="Poppins Light"/>
          <w:noProof/>
        </w:rPr>
        <w:t>Encontre o trecho entre colchetes no primeiro parágrafo.</w:t>
      </w:r>
    </w:p>
    <w:p w14:paraId="1801C993" w14:textId="5E286DEB" w:rsidR="003F2D2E" w:rsidRPr="002E2FD2" w:rsidRDefault="00BE59EA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 </w:t>
      </w:r>
      <w:r w:rsidR="003F2D2E" w:rsidRPr="002E2FD2">
        <w:rPr>
          <w:rFonts w:ascii="Poppins Light" w:hAnsi="Poppins Light" w:cs="Poppins Light"/>
          <w:noProof/>
        </w:rPr>
        <w:t xml:space="preserve">Clique </w:t>
      </w:r>
      <w:r w:rsidR="003F2D2E" w:rsidRPr="002E2FD2">
        <w:rPr>
          <w:rFonts w:ascii="Poppins Light" w:hAnsi="Poppins Light" w:cs="Poppins Light"/>
          <w:b/>
          <w:bCs/>
          <w:noProof/>
        </w:rPr>
        <w:t>antes</w:t>
      </w:r>
      <w:r w:rsidR="003F2D2E" w:rsidRPr="002E2FD2">
        <w:rPr>
          <w:rFonts w:ascii="Poppins Light" w:hAnsi="Poppins Light" w:cs="Poppins Light"/>
          <w:noProof/>
        </w:rPr>
        <w:t xml:space="preserve"> da palavra </w:t>
      </w:r>
      <w:r w:rsidR="003F2D2E" w:rsidRPr="002E2FD2">
        <w:rPr>
          <w:rFonts w:ascii="Poppins Light" w:hAnsi="Poppins Light" w:cs="Poppins Light"/>
          <w:b/>
          <w:bCs/>
          <w:noProof/>
        </w:rPr>
        <w:t>APAGAR</w:t>
      </w:r>
      <w:r w:rsidR="003F2D2E" w:rsidRPr="002E2FD2">
        <w:rPr>
          <w:rFonts w:ascii="Poppins Light" w:hAnsi="Poppins Light" w:cs="Poppins Light"/>
          <w:noProof/>
        </w:rPr>
        <w:t>.</w:t>
      </w:r>
    </w:p>
    <w:p w14:paraId="179ED144" w14:textId="59CF19D7" w:rsidR="003F2D2E" w:rsidRPr="002E2FD2" w:rsidRDefault="00BE59EA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 </w:t>
      </w:r>
      <w:r w:rsidR="003F2D2E" w:rsidRPr="002E2FD2">
        <w:rPr>
          <w:rFonts w:ascii="Poppins Light" w:hAnsi="Poppins Light" w:cs="Poppins Light"/>
          <w:noProof/>
        </w:rPr>
        <w:t>Segure e arraste até o final dos colchetes.</w:t>
      </w:r>
    </w:p>
    <w:p w14:paraId="42CECE68" w14:textId="1D50849A" w:rsidR="003F2D2E" w:rsidRPr="002E2FD2" w:rsidRDefault="00BE59EA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 xml:space="preserve"> </w:t>
      </w:r>
      <w:r w:rsidR="003F2D2E" w:rsidRPr="002E2FD2">
        <w:rPr>
          <w:rFonts w:ascii="Poppins Light" w:hAnsi="Poppins Light" w:cs="Poppins Light"/>
          <w:noProof/>
        </w:rPr>
        <w:t xml:space="preserve">Aperte a tecla </w:t>
      </w:r>
      <w:r w:rsidR="003F2D2E" w:rsidRPr="002E2FD2">
        <w:rPr>
          <w:rFonts w:ascii="Poppins Light" w:hAnsi="Poppins Light" w:cs="Poppins Light"/>
          <w:b/>
          <w:bCs/>
          <w:noProof/>
        </w:rPr>
        <w:t>Delete</w:t>
      </w:r>
      <w:r w:rsidR="003F2D2E" w:rsidRPr="002E2FD2">
        <w:rPr>
          <w:rFonts w:ascii="Poppins Light" w:hAnsi="Poppins Light" w:cs="Poppins Light"/>
          <w:noProof/>
        </w:rPr>
        <w:t>.</w:t>
      </w:r>
    </w:p>
    <w:p w14:paraId="096E95BB" w14:textId="77777777" w:rsidR="00055745" w:rsidRPr="002E2FD2" w:rsidRDefault="00055745" w:rsidP="002E2FD2">
      <w:pPr>
        <w:pStyle w:val="PargrafodaLista"/>
        <w:ind w:left="1224"/>
        <w:rPr>
          <w:rFonts w:ascii="Poppins Light" w:hAnsi="Poppins Light" w:cs="Poppins Light"/>
          <w:noProof/>
        </w:rPr>
      </w:pPr>
    </w:p>
    <w:p w14:paraId="12D1482C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Substituir outro trecho</w:t>
      </w:r>
    </w:p>
    <w:p w14:paraId="01CA720A" w14:textId="77777777" w:rsidR="003F2D2E" w:rsidRPr="002E2FD2" w:rsidRDefault="003F2D2E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 No terceiro parágrafo, encontre o texto entre colchetes:</w:t>
      </w:r>
      <w:r w:rsidRPr="002E2FD2">
        <w:rPr>
          <w:rFonts w:ascii="Poppins Light" w:hAnsi="Poppins Light" w:cs="Poppins Light"/>
          <w:noProof/>
        </w:rPr>
        <w:br/>
        <w:t>[SUBSTITUIR ESTE TRECHO…]</w:t>
      </w:r>
    </w:p>
    <w:p w14:paraId="4E85A9FF" w14:textId="77777777" w:rsidR="003F2D2E" w:rsidRPr="002E2FD2" w:rsidRDefault="003F2D2E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Selecione tudo.</w:t>
      </w:r>
    </w:p>
    <w:p w14:paraId="78D77699" w14:textId="77777777" w:rsidR="003F2D2E" w:rsidRPr="002E2FD2" w:rsidRDefault="003F2D2E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Aperte Delete.</w:t>
      </w:r>
    </w:p>
    <w:p w14:paraId="7CEDD00D" w14:textId="28E7A776" w:rsidR="003F2D2E" w:rsidRPr="002E2FD2" w:rsidRDefault="003F2D2E" w:rsidP="002E2FD2">
      <w:pPr>
        <w:pStyle w:val="PargrafodaLista"/>
        <w:numPr>
          <w:ilvl w:val="2"/>
          <w:numId w:val="18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Copiar e </w:t>
      </w:r>
      <w:r w:rsidR="00417A31">
        <w:rPr>
          <w:rFonts w:ascii="Poppins Light" w:hAnsi="Poppins Light" w:cs="Poppins Light"/>
          <w:noProof/>
        </w:rPr>
        <w:t>c</w:t>
      </w:r>
      <w:r w:rsidRPr="002E2FD2">
        <w:rPr>
          <w:rFonts w:ascii="Poppins Light" w:hAnsi="Poppins Light" w:cs="Poppins Light"/>
          <w:noProof/>
        </w:rPr>
        <w:t xml:space="preserve">olar esta frase:  </w:t>
      </w:r>
    </w:p>
    <w:p w14:paraId="4A538852" w14:textId="77777777" w:rsidR="003F2D2E" w:rsidRPr="002E2FD2" w:rsidRDefault="003F2D2E" w:rsidP="002E2FD2">
      <w:pPr>
        <w:pStyle w:val="PargrafodaLista"/>
        <w:ind w:left="1224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Manter as tarefas organizadas ajuda a evitar atrasos.</w:t>
      </w:r>
    </w:p>
    <w:p w14:paraId="3B06A1C2" w14:textId="77777777" w:rsidR="00055745" w:rsidRPr="002E2FD2" w:rsidRDefault="00055745" w:rsidP="002E2FD2">
      <w:pPr>
        <w:pStyle w:val="PargrafodaLista"/>
        <w:ind w:left="1224"/>
        <w:rPr>
          <w:rFonts w:ascii="Poppins Light" w:hAnsi="Poppins Light" w:cs="Poppins Light"/>
          <w:noProof/>
        </w:rPr>
      </w:pPr>
    </w:p>
    <w:p w14:paraId="01A18689" w14:textId="77777777" w:rsidR="003F2D2E" w:rsidRPr="002E2FD2" w:rsidRDefault="003F2D2E" w:rsidP="002E2FD2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Formatando o texto</w:t>
      </w:r>
    </w:p>
    <w:p w14:paraId="2CB2F9F5" w14:textId="77777777" w:rsidR="003F2D2E" w:rsidRPr="002E2FD2" w:rsidRDefault="003F2D2E" w:rsidP="002E2FD2">
      <w:pPr>
        <w:pStyle w:val="PargrafodaLista"/>
        <w:ind w:left="360"/>
        <w:jc w:val="center"/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3530E" wp14:editId="7156205E">
                <wp:simplePos x="0" y="0"/>
                <wp:positionH relativeFrom="column">
                  <wp:posOffset>-641985</wp:posOffset>
                </wp:positionH>
                <wp:positionV relativeFrom="paragraph">
                  <wp:posOffset>-22860</wp:posOffset>
                </wp:positionV>
                <wp:extent cx="866775" cy="257175"/>
                <wp:effectExtent l="0" t="0" r="9525" b="9525"/>
                <wp:wrapNone/>
                <wp:docPr id="52594513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EB292" w14:textId="77777777" w:rsidR="003F2D2E" w:rsidRDefault="003F2D2E" w:rsidP="003F2D2E">
                            <w: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C3530E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-50.55pt;margin-top:-1.8pt;width:68.2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" fillcolor="white [3201]" stroked="f" strokeweight=".5pt">
                <v:textbox>
                  <w:txbxContent>
                    <w:p w14:paraId="718EB292" w14:textId="77777777" w:rsidR="003F2D2E" w:rsidRDefault="003F2D2E" w:rsidP="003F2D2E">
                      <w: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 w:rsidRPr="002E2FD2">
        <w:rPr>
          <w:rFonts w:ascii="Poppins Light" w:hAnsi="Poppins Light" w:cs="Poppins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49FA7" wp14:editId="680D738D">
                <wp:simplePos x="0" y="0"/>
                <wp:positionH relativeFrom="column">
                  <wp:posOffset>-641985</wp:posOffset>
                </wp:positionH>
                <wp:positionV relativeFrom="paragraph">
                  <wp:posOffset>386715</wp:posOffset>
                </wp:positionV>
                <wp:extent cx="866775" cy="257175"/>
                <wp:effectExtent l="0" t="0" r="9525" b="9525"/>
                <wp:wrapNone/>
                <wp:docPr id="471738867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E0C3C0" w14:textId="77777777" w:rsidR="003F2D2E" w:rsidRDefault="003F2D2E" w:rsidP="003F2D2E">
                            <w:r>
                              <w:t>Barra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49FA7" id="_x0000_s1027" type="#_x0000_t202" style="position:absolute;left:0;text-align:left;margin-left:-50.55pt;margin-top:30.45pt;width:68.2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" fillcolor="white [3201]" stroked="f" strokeweight=".5pt">
                <v:textbox>
                  <w:txbxContent>
                    <w:p w14:paraId="73E0C3C0" w14:textId="77777777" w:rsidR="003F2D2E" w:rsidRDefault="003F2D2E" w:rsidP="003F2D2E">
                      <w:r>
                        <w:t>Barra</w:t>
                      </w:r>
                    </w:p>
                  </w:txbxContent>
                </v:textbox>
              </v:shape>
            </w:pict>
          </mc:Fallback>
        </mc:AlternateContent>
      </w:r>
      <w:r w:rsidRPr="002E2FD2">
        <w:rPr>
          <w:rFonts w:ascii="Poppins Light" w:hAnsi="Poppins Light" w:cs="Poppins Light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16D6AA" wp14:editId="72362DEB">
                <wp:simplePos x="0" y="0"/>
                <wp:positionH relativeFrom="column">
                  <wp:posOffset>-137160</wp:posOffset>
                </wp:positionH>
                <wp:positionV relativeFrom="paragraph">
                  <wp:posOffset>139065</wp:posOffset>
                </wp:positionV>
                <wp:extent cx="361950" cy="0"/>
                <wp:effectExtent l="0" t="133350" r="0" b="133350"/>
                <wp:wrapNone/>
                <wp:docPr id="820095914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 w="3175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DF7199A">
              <v:shape id="Conector de Seta Reta 13" style="position:absolute;margin-left:-10.8pt;margin-top:10.95pt;width:28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2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" w14:anchorId="35824EB2">
                <v:stroke joinstyle="miter" endarrow="open"/>
              </v:shape>
            </w:pict>
          </mc:Fallback>
        </mc:AlternateContent>
      </w:r>
      <w:r w:rsidRPr="002E2FD2">
        <w:rPr>
          <w:rFonts w:ascii="Poppins Light" w:hAnsi="Poppins Light" w:cs="Poppins Light"/>
          <w:noProof/>
        </w:rPr>
        <w:drawing>
          <wp:inline distT="0" distB="0" distL="0" distR="0" wp14:anchorId="238C7B5F" wp14:editId="5F65ADAC">
            <wp:extent cx="5760720" cy="357824"/>
            <wp:effectExtent l="0" t="0" r="0" b="4445"/>
            <wp:docPr id="2041994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60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EAB8" w14:textId="77777777" w:rsidR="003F2D2E" w:rsidRPr="002E2FD2" w:rsidRDefault="003F2D2E" w:rsidP="002E2FD2">
      <w:pPr>
        <w:pStyle w:val="PargrafodaLista"/>
        <w:ind w:left="360"/>
        <w:jc w:val="center"/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C4883C" wp14:editId="40AB3D17">
                <wp:simplePos x="0" y="0"/>
                <wp:positionH relativeFrom="column">
                  <wp:posOffset>-137160</wp:posOffset>
                </wp:positionH>
                <wp:positionV relativeFrom="paragraph">
                  <wp:posOffset>129540</wp:posOffset>
                </wp:positionV>
                <wp:extent cx="361950" cy="0"/>
                <wp:effectExtent l="0" t="133350" r="0" b="133350"/>
                <wp:wrapNone/>
                <wp:docPr id="1318750036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 w="31750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57BE2BA9">
              <v:shape id="Conector de Seta Reta 13" style="position:absolute;margin-left:-10.8pt;margin-top:10.2pt;width:28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2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" w14:anchorId="186BC214">
                <v:stroke joinstyle="miter" endarrow="open"/>
              </v:shape>
            </w:pict>
          </mc:Fallback>
        </mc:AlternateContent>
      </w:r>
      <w:r w:rsidRPr="002E2FD2">
        <w:rPr>
          <w:rFonts w:ascii="Poppins Light" w:hAnsi="Poppins Light" w:cs="Poppins Light"/>
          <w:b/>
          <w:bCs/>
          <w:noProof/>
        </w:rPr>
        <w:drawing>
          <wp:inline distT="0" distB="0" distL="0" distR="0" wp14:anchorId="0453664A" wp14:editId="0E87CA93">
            <wp:extent cx="5760720" cy="342900"/>
            <wp:effectExtent l="0" t="0" r="0" b="0"/>
            <wp:docPr id="1612433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3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E5E5" w14:textId="0AE3DF0D" w:rsidR="0C96BE5E" w:rsidRPr="002E2FD2" w:rsidRDefault="08731A10" w:rsidP="002E2FD2">
      <w:pPr>
        <w:spacing w:line="300" w:lineRule="auto"/>
        <w:ind w:left="30" w:right="30"/>
        <w:rPr>
          <w:rFonts w:ascii="Poppins Light" w:eastAsia="Segoe UI" w:hAnsi="Poppins Light" w:cs="Poppins Light"/>
          <w:noProof/>
          <w:color w:val="242424"/>
          <w:sz w:val="18"/>
          <w:szCs w:val="18"/>
        </w:rPr>
      </w:pPr>
      <w:r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>Produzido pela SEDUC-SP com a ferramenta Google</w:t>
      </w:r>
      <w:r w:rsidR="2A022716" w:rsidRPr="002E2FD2">
        <w:rPr>
          <w:rFonts w:ascii="Poppins Light" w:eastAsia="Segoe UI" w:hAnsi="Poppins Light" w:cs="Poppins Light"/>
          <w:noProof/>
          <w:color w:val="242424"/>
          <w:sz w:val="18"/>
          <w:szCs w:val="18"/>
        </w:rPr>
        <w:t xml:space="preserve"> Docs</w:t>
      </w:r>
    </w:p>
    <w:p w14:paraId="17A81CC1" w14:textId="217CDA54" w:rsidR="6BA47681" w:rsidRPr="002E2FD2" w:rsidRDefault="6BA47681" w:rsidP="002E2FD2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1F76418E" w14:textId="77777777" w:rsidR="00055745" w:rsidRPr="002E2FD2" w:rsidRDefault="00055745" w:rsidP="002E2FD2">
      <w:pPr>
        <w:rPr>
          <w:rFonts w:ascii="Poppins Light" w:hAnsi="Poppins Light" w:cs="Poppins Light"/>
          <w:b/>
          <w:bCs/>
          <w:noProof/>
        </w:rPr>
      </w:pPr>
    </w:p>
    <w:p w14:paraId="54D87B75" w14:textId="4D36DBF4" w:rsidR="003F2D2E" w:rsidRPr="002E2FD2" w:rsidRDefault="003F2D2E" w:rsidP="002E2FD2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 xml:space="preserve">Dica: </w:t>
      </w:r>
      <w:r w:rsidRPr="002E2FD2">
        <w:rPr>
          <w:rFonts w:ascii="Poppins Light" w:hAnsi="Poppins Light" w:cs="Poppins Light"/>
          <w:noProof/>
        </w:rPr>
        <w:t xml:space="preserve">Se tiver dúvida sobre os botões, basta passar o mouse sobre um botão que o nome dele aparecerá. Isso ajuda bastante </w:t>
      </w:r>
      <w:r w:rsidR="00417A31">
        <w:rPr>
          <w:rFonts w:ascii="Poppins Light" w:hAnsi="Poppins Light" w:cs="Poppins Light"/>
          <w:noProof/>
        </w:rPr>
        <w:t>nos aplicativos</w:t>
      </w:r>
      <w:r w:rsidRPr="002E2FD2">
        <w:rPr>
          <w:rFonts w:ascii="Poppins Light" w:hAnsi="Poppins Light" w:cs="Poppins Light"/>
          <w:noProof/>
        </w:rPr>
        <w:t xml:space="preserve"> da Microsoft.</w:t>
      </w:r>
    </w:p>
    <w:p w14:paraId="10051B29" w14:textId="77777777" w:rsidR="003F2D2E" w:rsidRDefault="003F2D2E" w:rsidP="002E2FD2">
      <w:pPr>
        <w:rPr>
          <w:rFonts w:ascii="Poppins Light" w:hAnsi="Poppins Light" w:cs="Poppins Light"/>
          <w:b/>
          <w:bCs/>
          <w:noProof/>
        </w:rPr>
      </w:pPr>
    </w:p>
    <w:p w14:paraId="31EEA3D1" w14:textId="77777777" w:rsidR="00F72C7E" w:rsidRDefault="00F72C7E" w:rsidP="002E2FD2">
      <w:pPr>
        <w:rPr>
          <w:rFonts w:ascii="Poppins Light" w:hAnsi="Poppins Light" w:cs="Poppins Light"/>
          <w:b/>
          <w:bCs/>
          <w:noProof/>
        </w:rPr>
      </w:pPr>
    </w:p>
    <w:p w14:paraId="3CB0758D" w14:textId="77777777" w:rsidR="00F72C7E" w:rsidRPr="002E2FD2" w:rsidRDefault="00F72C7E" w:rsidP="002E2FD2">
      <w:pPr>
        <w:rPr>
          <w:rFonts w:ascii="Poppins Light" w:hAnsi="Poppins Light" w:cs="Poppins Light"/>
          <w:b/>
          <w:bCs/>
          <w:noProof/>
        </w:rPr>
      </w:pPr>
    </w:p>
    <w:p w14:paraId="2EEFBDB3" w14:textId="77777777" w:rsidR="003F2D2E" w:rsidRPr="002E2FD2" w:rsidRDefault="003F2D2E" w:rsidP="002E2FD2">
      <w:p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5.1 Formatando o título</w:t>
      </w:r>
    </w:p>
    <w:p w14:paraId="5382A2EF" w14:textId="77777777" w:rsidR="00055745" w:rsidRPr="002E2FD2" w:rsidRDefault="00055745" w:rsidP="002E2FD2">
      <w:pPr>
        <w:rPr>
          <w:rFonts w:ascii="Poppins Light" w:hAnsi="Poppins Light" w:cs="Poppins Light"/>
          <w:b/>
          <w:bCs/>
          <w:noProof/>
        </w:rPr>
      </w:pPr>
    </w:p>
    <w:p w14:paraId="3E4D52A5" w14:textId="05E95CB0" w:rsidR="003F2D2E" w:rsidRPr="002E2FD2" w:rsidRDefault="003F2D2E" w:rsidP="002E2FD2">
      <w:pPr>
        <w:numPr>
          <w:ilvl w:val="0"/>
          <w:numId w:val="15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Selecione o  título todo</w:t>
      </w:r>
      <w:r w:rsidR="00417A31">
        <w:rPr>
          <w:rFonts w:ascii="Poppins Light" w:hAnsi="Poppins Light" w:cs="Poppins Light"/>
          <w:noProof/>
        </w:rPr>
        <w:t>.</w:t>
      </w:r>
    </w:p>
    <w:p w14:paraId="37685CE2" w14:textId="77777777" w:rsidR="003F2D2E" w:rsidRPr="002E2FD2" w:rsidRDefault="003F2D2E" w:rsidP="002E2FD2">
      <w:pPr>
        <w:numPr>
          <w:ilvl w:val="0"/>
          <w:numId w:val="15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Na barra superior (abaixo do menu), procure:</w:t>
      </w:r>
    </w:p>
    <w:p w14:paraId="39C014E1" w14:textId="7DD103D3" w:rsidR="003F2D2E" w:rsidRPr="002E2FD2" w:rsidRDefault="003F2D2E" w:rsidP="002E2FD2">
      <w:pPr>
        <w:numPr>
          <w:ilvl w:val="1"/>
          <w:numId w:val="19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a caixa de </w:t>
      </w:r>
      <w:r w:rsidRPr="002E2FD2">
        <w:rPr>
          <w:rFonts w:ascii="Poppins Light" w:hAnsi="Poppins Light" w:cs="Poppins Light"/>
          <w:b/>
          <w:bCs/>
          <w:noProof/>
        </w:rPr>
        <w:t>tamanho da letra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selecione </w:t>
      </w:r>
      <w:r w:rsidRPr="002E2FD2">
        <w:rPr>
          <w:rFonts w:ascii="Poppins Light" w:hAnsi="Poppins Light" w:cs="Poppins Light"/>
          <w:b/>
          <w:bCs/>
          <w:noProof/>
        </w:rPr>
        <w:t>14</w:t>
      </w:r>
      <w:r w:rsidR="00417A31">
        <w:rPr>
          <w:rFonts w:ascii="Poppins Light" w:hAnsi="Poppins Light" w:cs="Poppins Light"/>
          <w:b/>
          <w:bCs/>
          <w:noProof/>
        </w:rPr>
        <w:t>;</w:t>
      </w:r>
    </w:p>
    <w:p w14:paraId="18EDE038" w14:textId="59F7C1B7" w:rsidR="003F2D2E" w:rsidRPr="002E2FD2" w:rsidRDefault="003F2D2E" w:rsidP="002E2FD2">
      <w:pPr>
        <w:numPr>
          <w:ilvl w:val="1"/>
          <w:numId w:val="19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lastRenderedPageBreak/>
        <w:t xml:space="preserve">o botão </w:t>
      </w:r>
      <w:r w:rsidRPr="002E2FD2">
        <w:rPr>
          <w:rFonts w:ascii="Poppins Light" w:hAnsi="Poppins Light" w:cs="Poppins Light"/>
          <w:b/>
          <w:bCs/>
          <w:noProof/>
        </w:rPr>
        <w:t>B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clique para colocar em </w:t>
      </w:r>
      <w:r w:rsidRPr="002E2FD2">
        <w:rPr>
          <w:rFonts w:ascii="Poppins Light" w:hAnsi="Poppins Light" w:cs="Poppins Light"/>
          <w:b/>
          <w:bCs/>
          <w:noProof/>
        </w:rPr>
        <w:t>negrito</w:t>
      </w:r>
      <w:r w:rsidR="00417A31">
        <w:rPr>
          <w:rFonts w:ascii="Poppins Light" w:hAnsi="Poppins Light" w:cs="Poppins Light"/>
          <w:b/>
          <w:bCs/>
          <w:noProof/>
        </w:rPr>
        <w:t>;</w:t>
      </w:r>
    </w:p>
    <w:p w14:paraId="78BF8E12" w14:textId="729C742A" w:rsidR="003F2D2E" w:rsidRPr="002E2FD2" w:rsidRDefault="003F2D2E" w:rsidP="002E2FD2">
      <w:pPr>
        <w:numPr>
          <w:ilvl w:val="1"/>
          <w:numId w:val="19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o botão de </w:t>
      </w:r>
      <w:r w:rsidRPr="002E2FD2">
        <w:rPr>
          <w:rFonts w:ascii="Poppins Light" w:hAnsi="Poppins Light" w:cs="Poppins Light"/>
          <w:b/>
          <w:bCs/>
          <w:noProof/>
        </w:rPr>
        <w:t>Alinhar</w:t>
      </w:r>
      <w:r w:rsidRPr="002E2FD2">
        <w:rPr>
          <w:rFonts w:ascii="Poppins Light" w:hAnsi="Poppins Light" w:cs="Poppins Light"/>
          <w:noProof/>
        </w:rPr>
        <w:t xml:space="preserve"> (quatro linhas horizontais)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clique e escolha </w:t>
      </w:r>
      <w:r w:rsidRPr="002E2FD2">
        <w:rPr>
          <w:rFonts w:ascii="Poppins Light" w:hAnsi="Poppins Light" w:cs="Poppins Light"/>
          <w:b/>
          <w:bCs/>
          <w:noProof/>
        </w:rPr>
        <w:t>centralizar</w:t>
      </w:r>
      <w:r w:rsidR="00417A31">
        <w:rPr>
          <w:rFonts w:ascii="Poppins Light" w:hAnsi="Poppins Light" w:cs="Poppins Light"/>
          <w:b/>
          <w:bCs/>
          <w:noProof/>
        </w:rPr>
        <w:t>.</w:t>
      </w:r>
    </w:p>
    <w:p w14:paraId="16805355" w14:textId="77777777" w:rsidR="00055745" w:rsidRPr="002E2FD2" w:rsidRDefault="00055745" w:rsidP="002E2FD2">
      <w:pPr>
        <w:ind w:left="1440"/>
        <w:rPr>
          <w:rFonts w:ascii="Poppins Light" w:hAnsi="Poppins Light" w:cs="Poppins Light"/>
          <w:noProof/>
        </w:rPr>
      </w:pPr>
    </w:p>
    <w:p w14:paraId="67BA3E8D" w14:textId="77777777" w:rsidR="003F2D2E" w:rsidRPr="002E2FD2" w:rsidRDefault="003F2D2E" w:rsidP="002E2FD2">
      <w:p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5.2 Formatando os parágrafos</w:t>
      </w:r>
    </w:p>
    <w:p w14:paraId="6EFE845B" w14:textId="77777777" w:rsidR="003F2D2E" w:rsidRPr="002E2FD2" w:rsidRDefault="003F2D2E" w:rsidP="002E2FD2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Selecione todos os parágrafos (exceto o título), clicando antes do primeiro parágrafo, segure e arraste até o fim do texto.</w:t>
      </w:r>
    </w:p>
    <w:p w14:paraId="35288ECC" w14:textId="77777777" w:rsidR="003F2D2E" w:rsidRPr="002E2FD2" w:rsidRDefault="003F2D2E" w:rsidP="002E2FD2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Agora escolha:</w:t>
      </w:r>
    </w:p>
    <w:p w14:paraId="6FFAE5C6" w14:textId="77777777" w:rsidR="003F2D2E" w:rsidRPr="002E2FD2" w:rsidRDefault="003F2D2E" w:rsidP="002E2FD2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Fonte: </w:t>
      </w:r>
      <w:r w:rsidRPr="002E2FD2">
        <w:rPr>
          <w:rFonts w:ascii="Poppins Light" w:hAnsi="Poppins Light" w:cs="Poppins Light"/>
          <w:b/>
          <w:bCs/>
          <w:noProof/>
        </w:rPr>
        <w:t>Arial</w:t>
      </w:r>
    </w:p>
    <w:p w14:paraId="074DC994" w14:textId="77777777" w:rsidR="003F2D2E" w:rsidRPr="002E2FD2" w:rsidRDefault="003F2D2E" w:rsidP="002E2FD2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Tamanho: </w:t>
      </w:r>
      <w:r w:rsidRPr="002E2FD2">
        <w:rPr>
          <w:rFonts w:ascii="Poppins Light" w:hAnsi="Poppins Light" w:cs="Poppins Light"/>
          <w:b/>
          <w:bCs/>
          <w:noProof/>
        </w:rPr>
        <w:t>12</w:t>
      </w:r>
    </w:p>
    <w:p w14:paraId="4E3AF4ED" w14:textId="77777777" w:rsidR="003F2D2E" w:rsidRPr="002E2FD2" w:rsidRDefault="003F2D2E" w:rsidP="002E2FD2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Alinhamento: </w:t>
      </w:r>
      <w:r w:rsidRPr="002E2FD2">
        <w:rPr>
          <w:rFonts w:ascii="Poppins Light" w:hAnsi="Poppins Light" w:cs="Poppins Light"/>
          <w:b/>
          <w:bCs/>
          <w:noProof/>
        </w:rPr>
        <w:t>Justificado</w:t>
      </w:r>
    </w:p>
    <w:p w14:paraId="46D310D9" w14:textId="0D99513F" w:rsidR="003F2D2E" w:rsidRPr="002E2FD2" w:rsidRDefault="003F2D2E" w:rsidP="002E2FD2">
      <w:pPr>
        <w:pStyle w:val="PargrafodaLista"/>
        <w:numPr>
          <w:ilvl w:val="1"/>
          <w:numId w:val="20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Espaçamento entre linhas: vá </w:t>
      </w:r>
      <w:r w:rsidR="00723D20">
        <w:rPr>
          <w:rFonts w:ascii="Poppins Light" w:hAnsi="Poppins Light" w:cs="Poppins Light"/>
          <w:noProof/>
        </w:rPr>
        <w:t>ao</w:t>
      </w:r>
      <w:r w:rsidRPr="002E2FD2">
        <w:rPr>
          <w:rFonts w:ascii="Poppins Light" w:hAnsi="Poppins Light" w:cs="Poppins Light"/>
          <w:noProof/>
        </w:rPr>
        <w:t xml:space="preserve"> menu </w:t>
      </w:r>
      <w:r w:rsidRPr="002E2FD2">
        <w:rPr>
          <w:rFonts w:ascii="Poppins Light" w:hAnsi="Poppins Light" w:cs="Poppins Light"/>
          <w:b/>
          <w:bCs/>
          <w:noProof/>
        </w:rPr>
        <w:t>Formatar &gt; Espaçamento entre parágrafos e linhas &gt; 1,5</w:t>
      </w:r>
    </w:p>
    <w:p w14:paraId="40CCB124" w14:textId="77777777" w:rsidR="00055745" w:rsidRPr="002E2FD2" w:rsidRDefault="00055745" w:rsidP="002E2FD2">
      <w:pPr>
        <w:pStyle w:val="PargrafodaLista"/>
        <w:ind w:left="1440"/>
        <w:rPr>
          <w:rFonts w:ascii="Poppins Light" w:hAnsi="Poppins Light" w:cs="Poppins Light"/>
          <w:noProof/>
        </w:rPr>
      </w:pPr>
    </w:p>
    <w:p w14:paraId="2A3A2C20" w14:textId="77777777" w:rsidR="003F2D2E" w:rsidRPr="002E2FD2" w:rsidRDefault="003F2D2E" w:rsidP="002E2FD2">
      <w:p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5.3 Conferindo parágrafos</w:t>
      </w:r>
    </w:p>
    <w:p w14:paraId="14BB928E" w14:textId="4DCE9841" w:rsidR="003F2D2E" w:rsidRPr="002E2FD2" w:rsidRDefault="003F2D2E" w:rsidP="002E2FD2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Verifique se cada parágrafo está separado por </w:t>
      </w:r>
      <w:r w:rsidRPr="002E2FD2">
        <w:rPr>
          <w:rFonts w:ascii="Poppins Light" w:hAnsi="Poppins Light" w:cs="Poppins Light"/>
          <w:b/>
          <w:bCs/>
          <w:noProof/>
        </w:rPr>
        <w:t>uma linha</w:t>
      </w:r>
      <w:r w:rsidR="00C16DD0" w:rsidRPr="005B41EB">
        <w:rPr>
          <w:rFonts w:ascii="Poppins Light" w:hAnsi="Poppins Light" w:cs="Poppins Light"/>
          <w:noProof/>
        </w:rPr>
        <w:t>.</w:t>
      </w:r>
    </w:p>
    <w:p w14:paraId="7AF21DA3" w14:textId="77777777" w:rsidR="003F2D2E" w:rsidRPr="002E2FD2" w:rsidRDefault="003F2D2E" w:rsidP="002E2FD2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Se tiver linha sobrando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aperte </w:t>
      </w:r>
      <w:r w:rsidRPr="002E2FD2">
        <w:rPr>
          <w:rFonts w:ascii="Poppins Light" w:hAnsi="Poppins Light" w:cs="Poppins Light"/>
          <w:b/>
          <w:bCs/>
          <w:noProof/>
        </w:rPr>
        <w:t>Delete</w:t>
      </w:r>
      <w:r w:rsidRPr="002E2FD2">
        <w:rPr>
          <w:rFonts w:ascii="Poppins Light" w:hAnsi="Poppins Light" w:cs="Poppins Light"/>
          <w:noProof/>
        </w:rPr>
        <w:t>.</w:t>
      </w:r>
    </w:p>
    <w:p w14:paraId="3567DE11" w14:textId="77777777" w:rsidR="003F2D2E" w:rsidRPr="002E2FD2" w:rsidRDefault="003F2D2E" w:rsidP="002E2FD2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Se estiver tudo junto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coloque o cursor e aperte </w:t>
      </w:r>
      <w:r w:rsidRPr="002E2FD2">
        <w:rPr>
          <w:rFonts w:ascii="Poppins Light" w:hAnsi="Poppins Light" w:cs="Poppins Light"/>
          <w:b/>
          <w:bCs/>
          <w:noProof/>
        </w:rPr>
        <w:t>Enter</w:t>
      </w:r>
      <w:r w:rsidRPr="002E2FD2">
        <w:rPr>
          <w:rFonts w:ascii="Poppins Light" w:hAnsi="Poppins Light" w:cs="Poppins Light"/>
          <w:noProof/>
        </w:rPr>
        <w:t>.</w:t>
      </w:r>
    </w:p>
    <w:p w14:paraId="6CBF02B9" w14:textId="77777777" w:rsidR="003F2D2E" w:rsidRPr="002E2FD2" w:rsidRDefault="003F2D2E" w:rsidP="002E2FD2">
      <w:pPr>
        <w:rPr>
          <w:rFonts w:ascii="Poppins Light" w:hAnsi="Poppins Light" w:cs="Poppins Light"/>
          <w:noProof/>
        </w:rPr>
      </w:pPr>
    </w:p>
    <w:p w14:paraId="76D85729" w14:textId="77777777" w:rsidR="003F2D2E" w:rsidRPr="002E2FD2" w:rsidRDefault="003F2D2E" w:rsidP="002E2FD2">
      <w:pPr>
        <w:pStyle w:val="PargrafodaLista"/>
        <w:numPr>
          <w:ilvl w:val="0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Inserindo cabeçalho e rodapé</w:t>
      </w:r>
    </w:p>
    <w:p w14:paraId="585D30FB" w14:textId="77777777" w:rsidR="00085EE2" w:rsidRPr="002E2FD2" w:rsidRDefault="00085EE2" w:rsidP="002E2FD2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</w:p>
    <w:p w14:paraId="6494A5B8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Cabeçalho</w:t>
      </w:r>
    </w:p>
    <w:p w14:paraId="35A67E5A" w14:textId="77777777" w:rsidR="003F2D2E" w:rsidRPr="002E2FD2" w:rsidRDefault="003F2D2E" w:rsidP="002E2FD2">
      <w:pPr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Menu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b/>
          <w:bCs/>
          <w:noProof/>
        </w:rPr>
        <w:t>Inserir &gt; Elementos de página &gt; cabeçalho</w:t>
      </w:r>
    </w:p>
    <w:p w14:paraId="4F4A1BDC" w14:textId="09B3E290" w:rsidR="003F2D2E" w:rsidRPr="002E2FD2" w:rsidRDefault="003F2D2E" w:rsidP="002E2FD2">
      <w:pPr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Vai aparecer uma área (retângulo) no topo da pagina, digite: </w:t>
      </w:r>
      <w:r w:rsidRPr="002E2FD2">
        <w:rPr>
          <w:rFonts w:ascii="Poppins Light" w:hAnsi="Poppins Light" w:cs="Poppins Light"/>
          <w:b/>
          <w:bCs/>
          <w:noProof/>
        </w:rPr>
        <w:t>Nome da dupla – Projeto Texto Final</w:t>
      </w:r>
    </w:p>
    <w:p w14:paraId="7773E52D" w14:textId="77777777" w:rsidR="00085EE2" w:rsidRPr="002E2FD2" w:rsidRDefault="00085EE2" w:rsidP="002E2FD2">
      <w:pPr>
        <w:ind w:left="720"/>
        <w:rPr>
          <w:rFonts w:ascii="Poppins Light" w:hAnsi="Poppins Light" w:cs="Poppins Light"/>
          <w:noProof/>
        </w:rPr>
      </w:pPr>
    </w:p>
    <w:p w14:paraId="691BA69A" w14:textId="77777777" w:rsidR="003F2D2E" w:rsidRPr="002E2FD2" w:rsidRDefault="003F2D2E" w:rsidP="002E2FD2">
      <w:pPr>
        <w:pStyle w:val="PargrafodaLista"/>
        <w:numPr>
          <w:ilvl w:val="1"/>
          <w:numId w:val="18"/>
        </w:num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Rodapé</w:t>
      </w:r>
    </w:p>
    <w:p w14:paraId="64D3606C" w14:textId="77777777" w:rsidR="003F2D2E" w:rsidRPr="002E2FD2" w:rsidRDefault="003F2D2E" w:rsidP="002E2FD2">
      <w:pPr>
        <w:numPr>
          <w:ilvl w:val="0"/>
          <w:numId w:val="22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Menu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b/>
          <w:bCs/>
          <w:noProof/>
        </w:rPr>
        <w:t>Inserir &gt; Elementos de página &gt; Números de página</w:t>
      </w:r>
    </w:p>
    <w:p w14:paraId="1C270074" w14:textId="550765D5" w:rsidR="003F2D2E" w:rsidRPr="002E2FD2" w:rsidRDefault="003F2D2E" w:rsidP="002E2FD2">
      <w:pPr>
        <w:numPr>
          <w:ilvl w:val="0"/>
          <w:numId w:val="22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Escolha a opção </w:t>
      </w:r>
      <w:r w:rsidR="00C16DD0">
        <w:rPr>
          <w:rFonts w:ascii="Poppins Light" w:hAnsi="Poppins Light" w:cs="Poppins Light"/>
          <w:noProof/>
        </w:rPr>
        <w:t>na qual</w:t>
      </w:r>
      <w:r w:rsidRPr="002E2FD2">
        <w:rPr>
          <w:rFonts w:ascii="Poppins Light" w:hAnsi="Poppins Light" w:cs="Poppins Light"/>
          <w:noProof/>
        </w:rPr>
        <w:t xml:space="preserve"> o número da página deverá aparecer no rodapé </w:t>
      </w:r>
      <w:r w:rsidRPr="002E2FD2">
        <w:rPr>
          <w:rFonts w:ascii="Poppins Light" w:hAnsi="Poppins Light" w:cs="Poppins Light"/>
          <w:b/>
          <w:bCs/>
          <w:noProof/>
        </w:rPr>
        <w:t>(Número da página no rodapé a começar da primeira página</w:t>
      </w:r>
      <w:r w:rsidRPr="002E2FD2">
        <w:rPr>
          <w:rFonts w:ascii="Poppins Light" w:hAnsi="Poppins Light" w:cs="Poppins Light"/>
          <w:noProof/>
        </w:rPr>
        <w:t>).</w:t>
      </w:r>
    </w:p>
    <w:p w14:paraId="1F49273A" w14:textId="77777777" w:rsidR="003F2D2E" w:rsidRDefault="003F2D2E" w:rsidP="002E2FD2">
      <w:pPr>
        <w:ind w:left="720"/>
        <w:rPr>
          <w:rFonts w:ascii="Poppins Light" w:hAnsi="Poppins Light" w:cs="Poppins Light"/>
          <w:noProof/>
        </w:rPr>
      </w:pPr>
    </w:p>
    <w:p w14:paraId="7D9402C7" w14:textId="77777777" w:rsidR="00F72C7E" w:rsidRDefault="00F72C7E" w:rsidP="002E2FD2">
      <w:pPr>
        <w:ind w:left="720"/>
        <w:rPr>
          <w:rFonts w:ascii="Poppins Light" w:hAnsi="Poppins Light" w:cs="Poppins Light"/>
          <w:noProof/>
        </w:rPr>
      </w:pPr>
    </w:p>
    <w:p w14:paraId="6B07077C" w14:textId="77777777" w:rsidR="00F72C7E" w:rsidRPr="002E2FD2" w:rsidRDefault="00F72C7E" w:rsidP="002E2FD2">
      <w:pPr>
        <w:ind w:left="720"/>
        <w:rPr>
          <w:rFonts w:ascii="Poppins Light" w:hAnsi="Poppins Light" w:cs="Poppins Light"/>
          <w:noProof/>
        </w:rPr>
      </w:pPr>
    </w:p>
    <w:p w14:paraId="5472A1AE" w14:textId="77777777" w:rsidR="003F2D2E" w:rsidRPr="002E2FD2" w:rsidRDefault="003F2D2E" w:rsidP="002E2FD2">
      <w:p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>7. Verificação ortográfica</w:t>
      </w:r>
    </w:p>
    <w:p w14:paraId="4CB1603C" w14:textId="77777777" w:rsidR="003F2D2E" w:rsidRPr="002E2FD2" w:rsidRDefault="003F2D2E" w:rsidP="002E2FD2">
      <w:pPr>
        <w:numPr>
          <w:ilvl w:val="0"/>
          <w:numId w:val="23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 xml:space="preserve">Menu </w:t>
      </w:r>
      <w:r w:rsidRPr="002E2FD2">
        <w:rPr>
          <w:noProof/>
        </w:rPr>
        <w:t>→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b/>
          <w:bCs/>
          <w:noProof/>
        </w:rPr>
        <w:t xml:space="preserve">Ferramentas &gt; 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b/>
          <w:bCs/>
          <w:noProof/>
        </w:rPr>
        <w:t>Ortografia e gramática &gt;</w:t>
      </w:r>
      <w:r w:rsidRPr="002E2FD2">
        <w:rPr>
          <w:rFonts w:ascii="Poppins Light" w:hAnsi="Poppins Light" w:cs="Poppins Light"/>
          <w:noProof/>
        </w:rPr>
        <w:t xml:space="preserve"> </w:t>
      </w:r>
      <w:r w:rsidRPr="002E2FD2">
        <w:rPr>
          <w:rFonts w:ascii="Poppins Light" w:hAnsi="Poppins Light" w:cs="Poppins Light"/>
          <w:b/>
          <w:bCs/>
          <w:noProof/>
        </w:rPr>
        <w:t xml:space="preserve">Verificação de ortografia e gramática </w:t>
      </w:r>
    </w:p>
    <w:p w14:paraId="4BC5B756" w14:textId="77777777" w:rsidR="003F2D2E" w:rsidRPr="002E2FD2" w:rsidRDefault="003F2D2E" w:rsidP="002E2FD2">
      <w:pPr>
        <w:numPr>
          <w:ilvl w:val="0"/>
          <w:numId w:val="23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lastRenderedPageBreak/>
        <w:t>Corrija as palavras em vermelho (se aparecerem).</w:t>
      </w:r>
    </w:p>
    <w:p w14:paraId="7B173A67" w14:textId="77777777" w:rsidR="003F2D2E" w:rsidRPr="002E2FD2" w:rsidRDefault="003F2D2E" w:rsidP="002E2FD2">
      <w:pPr>
        <w:ind w:left="720"/>
        <w:rPr>
          <w:rFonts w:ascii="Poppins Light" w:hAnsi="Poppins Light" w:cs="Poppins Light"/>
          <w:noProof/>
        </w:rPr>
      </w:pPr>
    </w:p>
    <w:p w14:paraId="45286B4B" w14:textId="17DA8D13" w:rsidR="003F2D2E" w:rsidRPr="002E2FD2" w:rsidRDefault="003F2D2E" w:rsidP="002E2FD2">
      <w:pPr>
        <w:rPr>
          <w:rFonts w:ascii="Poppins Light" w:hAnsi="Poppins Light" w:cs="Poppins Light"/>
          <w:b/>
          <w:bCs/>
          <w:noProof/>
        </w:rPr>
      </w:pPr>
      <w:r w:rsidRPr="002E2FD2">
        <w:rPr>
          <w:rFonts w:ascii="Poppins Light" w:hAnsi="Poppins Light" w:cs="Poppins Light"/>
          <w:b/>
          <w:bCs/>
          <w:noProof/>
        </w:rPr>
        <w:t xml:space="preserve">8. Encerramento e </w:t>
      </w:r>
      <w:r w:rsidR="00C16DD0">
        <w:rPr>
          <w:rFonts w:ascii="Poppins Light" w:hAnsi="Poppins Light" w:cs="Poppins Light"/>
          <w:b/>
          <w:bCs/>
          <w:noProof/>
        </w:rPr>
        <w:t>c</w:t>
      </w:r>
      <w:r w:rsidRPr="002E2FD2">
        <w:rPr>
          <w:rFonts w:ascii="Poppins Light" w:hAnsi="Poppins Light" w:cs="Poppins Light"/>
          <w:b/>
          <w:bCs/>
          <w:noProof/>
        </w:rPr>
        <w:t>ontinuidade</w:t>
      </w:r>
    </w:p>
    <w:p w14:paraId="3AA8E90C" w14:textId="77777777" w:rsidR="003F2D2E" w:rsidRPr="002E2FD2" w:rsidRDefault="003F2D2E" w:rsidP="002E2FD2">
      <w:pPr>
        <w:numPr>
          <w:ilvl w:val="0"/>
          <w:numId w:val="24"/>
        </w:numPr>
        <w:rPr>
          <w:rFonts w:ascii="Poppins Light" w:hAnsi="Poppins Light" w:cs="Poppins Light"/>
          <w:noProof/>
        </w:rPr>
      </w:pPr>
      <w:r w:rsidRPr="002E2FD2">
        <w:rPr>
          <w:rFonts w:ascii="Poppins Light" w:hAnsi="Poppins Light" w:cs="Poppins Light"/>
          <w:noProof/>
        </w:rPr>
        <w:t>Verifique se o arquivo está nomeado como:</w:t>
      </w:r>
      <w:r w:rsidRPr="002E2FD2">
        <w:rPr>
          <w:rFonts w:ascii="Poppins Light" w:hAnsi="Poppins Light" w:cs="Poppins Light"/>
          <w:noProof/>
        </w:rPr>
        <w:br/>
      </w:r>
      <w:r w:rsidRPr="002E2FD2">
        <w:rPr>
          <w:rFonts w:ascii="Poppins Light" w:hAnsi="Poppins Light" w:cs="Poppins Light"/>
          <w:b/>
          <w:bCs/>
          <w:noProof/>
        </w:rPr>
        <w:t>Projeto_Texto_Final – NomedaDupla</w:t>
      </w:r>
    </w:p>
    <w:p w14:paraId="5460F215" w14:textId="3662CC92" w:rsidR="003F2D2E" w:rsidRPr="00085EE2" w:rsidRDefault="003F2D2E" w:rsidP="002E2FD2">
      <w:pPr>
        <w:pStyle w:val="PargrafodaLista"/>
        <w:numPr>
          <w:ilvl w:val="0"/>
          <w:numId w:val="25"/>
        </w:numPr>
        <w:rPr>
          <w:rFonts w:ascii="Poppins" w:hAnsi="Poppins" w:cs="Poppins"/>
          <w:noProof/>
        </w:rPr>
      </w:pPr>
      <w:r w:rsidRPr="002E2FD2">
        <w:rPr>
          <w:rFonts w:ascii="Poppins Light" w:hAnsi="Poppins Light" w:cs="Poppins Light"/>
          <w:noProof/>
        </w:rPr>
        <w:t>E</w:t>
      </w:r>
      <w:r w:rsidR="008F12F1" w:rsidRPr="002E2FD2">
        <w:rPr>
          <w:rFonts w:ascii="Poppins Light" w:hAnsi="Poppins Light" w:cs="Poppins Light"/>
          <w:noProof/>
        </w:rPr>
        <w:t>s</w:t>
      </w:r>
      <w:r w:rsidR="00C16DD0">
        <w:rPr>
          <w:rFonts w:ascii="Poppins Light" w:hAnsi="Poppins Light" w:cs="Poppins Light"/>
          <w:noProof/>
        </w:rPr>
        <w:t>s</w:t>
      </w:r>
      <w:r w:rsidRPr="002E2FD2">
        <w:rPr>
          <w:rFonts w:ascii="Poppins Light" w:hAnsi="Poppins Light" w:cs="Poppins Light"/>
          <w:noProof/>
        </w:rPr>
        <w:t xml:space="preserve">e mesmo arquivo será utilizado na </w:t>
      </w:r>
      <w:r w:rsidR="008F12F1" w:rsidRPr="002E2FD2">
        <w:rPr>
          <w:rFonts w:ascii="Poppins Light" w:hAnsi="Poppins Light" w:cs="Poppins Light"/>
          <w:b/>
          <w:bCs/>
          <w:noProof/>
        </w:rPr>
        <w:t>próxima aula</w:t>
      </w:r>
      <w:r w:rsidRPr="002E2FD2">
        <w:rPr>
          <w:rFonts w:ascii="Poppins Light" w:hAnsi="Poppins Light" w:cs="Poppins Light"/>
          <w:b/>
          <w:bCs/>
          <w:noProof/>
        </w:rPr>
        <w:t xml:space="preserve"> desta</w:t>
      </w:r>
      <w:r w:rsidR="008F12F1" w:rsidRPr="002E2FD2">
        <w:rPr>
          <w:rFonts w:ascii="Poppins Light" w:hAnsi="Poppins Light" w:cs="Poppins Light"/>
          <w:b/>
          <w:bCs/>
          <w:noProof/>
        </w:rPr>
        <w:t xml:space="preserve"> semana.</w:t>
      </w:r>
    </w:p>
    <w:p w14:paraId="0AE18892" w14:textId="03F97760" w:rsidR="6BA47681" w:rsidRDefault="6BA47681" w:rsidP="002E2FD2">
      <w:pPr>
        <w:rPr>
          <w:rFonts w:ascii="Poppins" w:hAnsi="Poppins" w:cs="Poppins"/>
          <w:noProof/>
        </w:rPr>
      </w:pPr>
    </w:p>
    <w:p w14:paraId="54DB7B60" w14:textId="00E2842F" w:rsidR="6BA47681" w:rsidRDefault="6BA47681" w:rsidP="002E2FD2">
      <w:pPr>
        <w:rPr>
          <w:rFonts w:ascii="Poppins" w:hAnsi="Poppins" w:cs="Poppins"/>
          <w:noProof/>
        </w:rPr>
      </w:pPr>
    </w:p>
    <w:p w14:paraId="421BADD4" w14:textId="75A66279" w:rsidR="36995FB3" w:rsidRPr="002E2FD2" w:rsidRDefault="36995FB3" w:rsidP="002E2FD2">
      <w:pPr>
        <w:rPr>
          <w:rFonts w:ascii="Poppins" w:eastAsia="Segoe UI" w:hAnsi="Poppins" w:cs="Poppins"/>
          <w:noProof/>
          <w:color w:val="242424"/>
          <w:sz w:val="32"/>
          <w:szCs w:val="32"/>
        </w:rPr>
      </w:pPr>
      <w:r w:rsidRPr="002E2FD2">
        <w:rPr>
          <w:rFonts w:ascii="Poppins" w:eastAsia="Segoe UI" w:hAnsi="Poppins" w:cs="Poppins"/>
          <w:b/>
          <w:bCs/>
          <w:noProof/>
          <w:color w:val="000000" w:themeColor="text1"/>
          <w:sz w:val="32"/>
          <w:szCs w:val="32"/>
        </w:rPr>
        <w:t>Referência</w:t>
      </w:r>
    </w:p>
    <w:p w14:paraId="7FD0DB2F" w14:textId="074EDF80" w:rsidR="36995FB3" w:rsidRPr="002E2FD2" w:rsidRDefault="36995FB3" w:rsidP="002E2FD2">
      <w:pPr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  <w:r w:rsidRPr="002E2FD2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GOOGLE DOCS. </w:t>
      </w:r>
      <w:r w:rsidR="00C16DD0" w:rsidRPr="005B41EB">
        <w:rPr>
          <w:rFonts w:ascii="Poppins Light" w:eastAsia="Segoe UI" w:hAnsi="Poppins Light" w:cs="Poppins Light"/>
          <w:b/>
          <w:bCs/>
          <w:noProof/>
          <w:color w:val="000000" w:themeColor="text1"/>
          <w:sz w:val="21"/>
          <w:szCs w:val="21"/>
        </w:rPr>
        <w:t>Página inicial</w:t>
      </w:r>
      <w:r w:rsidRPr="002E2FD2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, 2026. Disponível em: </w:t>
      </w:r>
      <w:hyperlink r:id="rId17">
        <w:r w:rsidRPr="002E2FD2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https://docs.google.com/.</w:t>
        </w:r>
      </w:hyperlink>
      <w:r w:rsidRPr="002E2FD2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  Acesso em: 19 jan. 2026.</w:t>
      </w:r>
    </w:p>
    <w:p w14:paraId="0DF05A03" w14:textId="243D1899" w:rsidR="6BA47681" w:rsidRDefault="6BA47681" w:rsidP="002E2FD2">
      <w:pPr>
        <w:rPr>
          <w:rFonts w:ascii="Poppins" w:hAnsi="Poppins" w:cs="Poppins"/>
          <w:b/>
          <w:bCs/>
          <w:noProof/>
        </w:rPr>
      </w:pPr>
    </w:p>
    <w:sectPr w:rsidR="6BA47681" w:rsidSect="00553CA2">
      <w:headerReference w:type="default" r:id="rId18"/>
      <w:footerReference w:type="even" r:id="rId19"/>
      <w:footerReference w:type="default" r:id="rId20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B4D50" w14:textId="77777777" w:rsidR="00D07842" w:rsidRDefault="00D07842">
      <w:r>
        <w:separator/>
      </w:r>
    </w:p>
  </w:endnote>
  <w:endnote w:type="continuationSeparator" w:id="0">
    <w:p w14:paraId="3E729F99" w14:textId="77777777" w:rsidR="00D07842" w:rsidRDefault="00D07842">
      <w:r>
        <w:continuationSeparator/>
      </w:r>
    </w:p>
  </w:endnote>
  <w:endnote w:type="continuationNotice" w:id="1">
    <w:p w14:paraId="11020C26" w14:textId="77777777" w:rsidR="00D07842" w:rsidRDefault="00D078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815593819"/>
              <w:docPartObj>
                <w:docPartGallery w:val="Page Numbers (Top of Page)"/>
                <w:docPartUnique/>
              </w:docPartObj>
            </w:sdtPr>
            <w:sdtContent>
              <w:p w14:paraId="7E178BE9" w14:textId="77777777" w:rsidR="002E2FD2" w:rsidRDefault="002E2FD2" w:rsidP="002E2FD2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685F5683" w14:textId="77777777" w:rsidR="002E2FD2" w:rsidRPr="002C4399" w:rsidRDefault="002E2FD2" w:rsidP="002E2FD2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>[INTRODUÇÃO À INFORMÁTICA]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 xml:space="preserve">         [FERRAMENTAS DE ESCRITÓRIO I]</w:t>
                </w:r>
              </w:p>
              <w:p w14:paraId="214D1726" w14:textId="4F1840A2" w:rsidR="00E227A8" w:rsidRPr="00E227A8" w:rsidRDefault="002E2FD2" w:rsidP="002E2FD2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1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83A5" w14:textId="77777777" w:rsidR="00D07842" w:rsidRDefault="00D07842">
      <w:r>
        <w:separator/>
      </w:r>
    </w:p>
  </w:footnote>
  <w:footnote w:type="continuationSeparator" w:id="0">
    <w:p w14:paraId="64FA5C1B" w14:textId="77777777" w:rsidR="00D07842" w:rsidRDefault="00D07842">
      <w:r>
        <w:continuationSeparator/>
      </w:r>
    </w:p>
  </w:footnote>
  <w:footnote w:type="continuationNotice" w:id="1">
    <w:p w14:paraId="354F18C5" w14:textId="77777777" w:rsidR="00D07842" w:rsidRDefault="00D078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2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11D98"/>
    <w:multiLevelType w:val="multilevel"/>
    <w:tmpl w:val="05C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3894EA3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01957"/>
    <w:multiLevelType w:val="multilevel"/>
    <w:tmpl w:val="C5AC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B5E2B"/>
    <w:multiLevelType w:val="multilevel"/>
    <w:tmpl w:val="E478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607D83"/>
    <w:multiLevelType w:val="multilevel"/>
    <w:tmpl w:val="C692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92527"/>
    <w:multiLevelType w:val="multilevel"/>
    <w:tmpl w:val="060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42090"/>
    <w:multiLevelType w:val="hybridMultilevel"/>
    <w:tmpl w:val="975660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F374E9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5C6762"/>
    <w:multiLevelType w:val="multilevel"/>
    <w:tmpl w:val="E954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E41AC7"/>
    <w:multiLevelType w:val="multilevel"/>
    <w:tmpl w:val="CEB81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BE54BA8"/>
    <w:multiLevelType w:val="multilevel"/>
    <w:tmpl w:val="6E1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E6977"/>
    <w:multiLevelType w:val="hybridMultilevel"/>
    <w:tmpl w:val="C0CCF4D0"/>
    <w:lvl w:ilvl="0" w:tplc="80861A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728627">
    <w:abstractNumId w:val="5"/>
  </w:num>
  <w:num w:numId="2" w16cid:durableId="1115713199">
    <w:abstractNumId w:val="6"/>
  </w:num>
  <w:num w:numId="3" w16cid:durableId="1821843517">
    <w:abstractNumId w:val="23"/>
  </w:num>
  <w:num w:numId="4" w16cid:durableId="1682665340">
    <w:abstractNumId w:val="13"/>
  </w:num>
  <w:num w:numId="5" w16cid:durableId="2000881709">
    <w:abstractNumId w:val="7"/>
  </w:num>
  <w:num w:numId="6" w16cid:durableId="467474028">
    <w:abstractNumId w:val="1"/>
  </w:num>
  <w:num w:numId="7" w16cid:durableId="324938530">
    <w:abstractNumId w:val="20"/>
  </w:num>
  <w:num w:numId="8" w16cid:durableId="28073897">
    <w:abstractNumId w:val="19"/>
  </w:num>
  <w:num w:numId="9" w16cid:durableId="1296833343">
    <w:abstractNumId w:val="4"/>
  </w:num>
  <w:num w:numId="10" w16cid:durableId="349264389">
    <w:abstractNumId w:val="22"/>
  </w:num>
  <w:num w:numId="11" w16cid:durableId="1807703140">
    <w:abstractNumId w:val="11"/>
  </w:num>
  <w:num w:numId="12" w16cid:durableId="1555894459">
    <w:abstractNumId w:val="12"/>
  </w:num>
  <w:num w:numId="13" w16cid:durableId="1732999740">
    <w:abstractNumId w:val="2"/>
  </w:num>
  <w:num w:numId="14" w16cid:durableId="1643735409">
    <w:abstractNumId w:val="21"/>
  </w:num>
  <w:num w:numId="15" w16cid:durableId="1628970731">
    <w:abstractNumId w:val="24"/>
  </w:num>
  <w:num w:numId="16" w16cid:durableId="1997146235">
    <w:abstractNumId w:val="14"/>
  </w:num>
  <w:num w:numId="17" w16cid:durableId="1599099814">
    <w:abstractNumId w:val="3"/>
  </w:num>
  <w:num w:numId="18" w16cid:durableId="561909293">
    <w:abstractNumId w:val="0"/>
  </w:num>
  <w:num w:numId="19" w16cid:durableId="1353651913">
    <w:abstractNumId w:val="17"/>
  </w:num>
  <w:num w:numId="20" w16cid:durableId="751394780">
    <w:abstractNumId w:val="8"/>
  </w:num>
  <w:num w:numId="21" w16cid:durableId="811336958">
    <w:abstractNumId w:val="18"/>
  </w:num>
  <w:num w:numId="22" w16cid:durableId="1841575800">
    <w:abstractNumId w:val="9"/>
  </w:num>
  <w:num w:numId="23" w16cid:durableId="175734726">
    <w:abstractNumId w:val="15"/>
  </w:num>
  <w:num w:numId="24" w16cid:durableId="749354975">
    <w:abstractNumId w:val="10"/>
  </w:num>
  <w:num w:numId="25" w16cid:durableId="913204776">
    <w:abstractNumId w:val="16"/>
  </w:num>
  <w:num w:numId="26" w16cid:durableId="1489205548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55745"/>
    <w:rsid w:val="000776E9"/>
    <w:rsid w:val="00082B82"/>
    <w:rsid w:val="00085EE2"/>
    <w:rsid w:val="00093C5A"/>
    <w:rsid w:val="000A4E65"/>
    <w:rsid w:val="000C6619"/>
    <w:rsid w:val="000D204B"/>
    <w:rsid w:val="000F7DE9"/>
    <w:rsid w:val="00104DB1"/>
    <w:rsid w:val="00124756"/>
    <w:rsid w:val="00160195"/>
    <w:rsid w:val="001A2D86"/>
    <w:rsid w:val="001A32C9"/>
    <w:rsid w:val="001C335A"/>
    <w:rsid w:val="001E7BC0"/>
    <w:rsid w:val="00216CC2"/>
    <w:rsid w:val="002344C7"/>
    <w:rsid w:val="00234792"/>
    <w:rsid w:val="002372B1"/>
    <w:rsid w:val="00252F67"/>
    <w:rsid w:val="00256D8D"/>
    <w:rsid w:val="002632D3"/>
    <w:rsid w:val="00264B6B"/>
    <w:rsid w:val="002A0DB9"/>
    <w:rsid w:val="002A6788"/>
    <w:rsid w:val="002C6EC9"/>
    <w:rsid w:val="002D1A6D"/>
    <w:rsid w:val="002D51E3"/>
    <w:rsid w:val="002E2FD2"/>
    <w:rsid w:val="002E6314"/>
    <w:rsid w:val="003009B4"/>
    <w:rsid w:val="003031BD"/>
    <w:rsid w:val="00317619"/>
    <w:rsid w:val="003365AE"/>
    <w:rsid w:val="00341D31"/>
    <w:rsid w:val="00366E57"/>
    <w:rsid w:val="00367C72"/>
    <w:rsid w:val="003C032E"/>
    <w:rsid w:val="003D71CA"/>
    <w:rsid w:val="003F2D2E"/>
    <w:rsid w:val="00415686"/>
    <w:rsid w:val="00417A31"/>
    <w:rsid w:val="00454835"/>
    <w:rsid w:val="00461C25"/>
    <w:rsid w:val="00464B32"/>
    <w:rsid w:val="00491C71"/>
    <w:rsid w:val="004B66A3"/>
    <w:rsid w:val="004E68CD"/>
    <w:rsid w:val="004E713D"/>
    <w:rsid w:val="004F5D81"/>
    <w:rsid w:val="00517D94"/>
    <w:rsid w:val="0054497C"/>
    <w:rsid w:val="0054587F"/>
    <w:rsid w:val="005517B2"/>
    <w:rsid w:val="00551F8B"/>
    <w:rsid w:val="00553CA2"/>
    <w:rsid w:val="005547BC"/>
    <w:rsid w:val="00585F34"/>
    <w:rsid w:val="005A5A09"/>
    <w:rsid w:val="005B41EB"/>
    <w:rsid w:val="005E4165"/>
    <w:rsid w:val="005F74BB"/>
    <w:rsid w:val="0060776C"/>
    <w:rsid w:val="00626C3B"/>
    <w:rsid w:val="0063273B"/>
    <w:rsid w:val="00676B29"/>
    <w:rsid w:val="006B3AE9"/>
    <w:rsid w:val="006F2FEE"/>
    <w:rsid w:val="00723D20"/>
    <w:rsid w:val="00726D32"/>
    <w:rsid w:val="007671B4"/>
    <w:rsid w:val="00773A8C"/>
    <w:rsid w:val="0078262D"/>
    <w:rsid w:val="007B6ABF"/>
    <w:rsid w:val="007C3A12"/>
    <w:rsid w:val="00814E58"/>
    <w:rsid w:val="0083474B"/>
    <w:rsid w:val="00841D59"/>
    <w:rsid w:val="00851368"/>
    <w:rsid w:val="00865B49"/>
    <w:rsid w:val="008925A9"/>
    <w:rsid w:val="008A3B94"/>
    <w:rsid w:val="008B3FF5"/>
    <w:rsid w:val="008B4C24"/>
    <w:rsid w:val="008F12F1"/>
    <w:rsid w:val="008F775A"/>
    <w:rsid w:val="00923EDF"/>
    <w:rsid w:val="0092769D"/>
    <w:rsid w:val="00934479"/>
    <w:rsid w:val="009650E7"/>
    <w:rsid w:val="00966015"/>
    <w:rsid w:val="009B33B6"/>
    <w:rsid w:val="00AA319D"/>
    <w:rsid w:val="00AA60A0"/>
    <w:rsid w:val="00AD500A"/>
    <w:rsid w:val="00AD78A6"/>
    <w:rsid w:val="00AF5B5B"/>
    <w:rsid w:val="00AF5C42"/>
    <w:rsid w:val="00B45591"/>
    <w:rsid w:val="00BA6A76"/>
    <w:rsid w:val="00BE59EA"/>
    <w:rsid w:val="00C12E4A"/>
    <w:rsid w:val="00C16DD0"/>
    <w:rsid w:val="00C42339"/>
    <w:rsid w:val="00C4723D"/>
    <w:rsid w:val="00C6070E"/>
    <w:rsid w:val="00C62CE1"/>
    <w:rsid w:val="00CA4523"/>
    <w:rsid w:val="00CC2A45"/>
    <w:rsid w:val="00CD29AB"/>
    <w:rsid w:val="00CF1E4B"/>
    <w:rsid w:val="00CF76E4"/>
    <w:rsid w:val="00CF7C01"/>
    <w:rsid w:val="00D03B93"/>
    <w:rsid w:val="00D05B9C"/>
    <w:rsid w:val="00D07842"/>
    <w:rsid w:val="00D24C11"/>
    <w:rsid w:val="00D44581"/>
    <w:rsid w:val="00D466B2"/>
    <w:rsid w:val="00D553AB"/>
    <w:rsid w:val="00D60F22"/>
    <w:rsid w:val="00D61A8F"/>
    <w:rsid w:val="00D62BC8"/>
    <w:rsid w:val="00D806E8"/>
    <w:rsid w:val="00DB1F26"/>
    <w:rsid w:val="00DC2180"/>
    <w:rsid w:val="00DD30AF"/>
    <w:rsid w:val="00DD5204"/>
    <w:rsid w:val="00DE0C0D"/>
    <w:rsid w:val="00E10D86"/>
    <w:rsid w:val="00E227A8"/>
    <w:rsid w:val="00E400A6"/>
    <w:rsid w:val="00E71901"/>
    <w:rsid w:val="00E73E76"/>
    <w:rsid w:val="00E772F3"/>
    <w:rsid w:val="00E77AF3"/>
    <w:rsid w:val="00EA3B37"/>
    <w:rsid w:val="00EE3C34"/>
    <w:rsid w:val="00EF47B1"/>
    <w:rsid w:val="00EF4AFE"/>
    <w:rsid w:val="00F044D7"/>
    <w:rsid w:val="00F267D6"/>
    <w:rsid w:val="00F472E5"/>
    <w:rsid w:val="00F51FEF"/>
    <w:rsid w:val="00F52AA0"/>
    <w:rsid w:val="00F57059"/>
    <w:rsid w:val="00F72C7E"/>
    <w:rsid w:val="00FA4372"/>
    <w:rsid w:val="00FD7F1E"/>
    <w:rsid w:val="00FF3340"/>
    <w:rsid w:val="00FF3ECB"/>
    <w:rsid w:val="0729EF56"/>
    <w:rsid w:val="07CC3C2A"/>
    <w:rsid w:val="08731A10"/>
    <w:rsid w:val="0C4B7C74"/>
    <w:rsid w:val="0C96BE5E"/>
    <w:rsid w:val="172E63CB"/>
    <w:rsid w:val="194AAFBE"/>
    <w:rsid w:val="22E83897"/>
    <w:rsid w:val="235F1483"/>
    <w:rsid w:val="2429BC5A"/>
    <w:rsid w:val="2A022716"/>
    <w:rsid w:val="2D8CE3A2"/>
    <w:rsid w:val="315B4F01"/>
    <w:rsid w:val="36995FB3"/>
    <w:rsid w:val="507CAE05"/>
    <w:rsid w:val="57223236"/>
    <w:rsid w:val="5C99BC7D"/>
    <w:rsid w:val="5E0EDB4A"/>
    <w:rsid w:val="652D5243"/>
    <w:rsid w:val="68F67538"/>
    <w:rsid w:val="6BA47681"/>
    <w:rsid w:val="6E56233A"/>
    <w:rsid w:val="7372F750"/>
    <w:rsid w:val="759D4E3E"/>
    <w:rsid w:val="78B7B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docs.google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140</TotalTime>
  <Pages>7</Pages>
  <Words>1076</Words>
  <Characters>5750</Characters>
  <Application>Microsoft Office Word</Application>
  <DocSecurity>0</DocSecurity>
  <Lines>198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Thiago Passos</cp:lastModifiedBy>
  <cp:revision>22</cp:revision>
  <cp:lastPrinted>2006-08-31T06:40:00Z</cp:lastPrinted>
  <dcterms:created xsi:type="dcterms:W3CDTF">2025-12-17T20:36:00Z</dcterms:created>
  <dcterms:modified xsi:type="dcterms:W3CDTF">2026-01-27T18:09:00Z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