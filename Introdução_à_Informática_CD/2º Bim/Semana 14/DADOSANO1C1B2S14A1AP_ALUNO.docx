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79CD781A" w:rsidR="00E227A8" w:rsidRPr="00454835" w:rsidRDefault="0060776C" w:rsidP="003D2352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  <w:r w:rsidRPr="00454835">
        <w:rPr>
          <w:rFonts w:ascii="Poppins" w:hAnsi="Poppins" w:cs="Poppins"/>
          <w:bCs/>
          <w:szCs w:val="32"/>
        </w:rPr>
        <w:t xml:space="preserve">Roteiro de </w:t>
      </w:r>
      <w:r w:rsidR="00E227A8" w:rsidRPr="00454835">
        <w:rPr>
          <w:rFonts w:ascii="Poppins" w:hAnsi="Poppins" w:cs="Poppins"/>
          <w:bCs/>
          <w:szCs w:val="32"/>
        </w:rPr>
        <w:t xml:space="preserve">Atividade </w:t>
      </w:r>
      <w:r w:rsidRPr="00454835">
        <w:rPr>
          <w:rFonts w:ascii="Poppins" w:hAnsi="Poppins" w:cs="Poppins"/>
          <w:bCs/>
          <w:szCs w:val="32"/>
        </w:rPr>
        <w:t>Prática</w:t>
      </w:r>
    </w:p>
    <w:p w14:paraId="4CF5E947" w14:textId="77777777" w:rsidR="00814E58" w:rsidRPr="00814E58" w:rsidRDefault="00814E58" w:rsidP="003D2352">
      <w:pPr>
        <w:jc w:val="both"/>
      </w:pPr>
    </w:p>
    <w:p w14:paraId="3859BC60" w14:textId="7A01095D" w:rsidR="00E227A8" w:rsidRPr="00814E58" w:rsidRDefault="00E227A8" w:rsidP="003D2352">
      <w:pPr>
        <w:pStyle w:val="Ttulo9"/>
        <w:spacing w:line="288" w:lineRule="auto"/>
        <w:ind w:left="425" w:hanging="425"/>
        <w:jc w:val="both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3D2352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6C49C706" w14:textId="45A715B2" w:rsidR="0060776C" w:rsidRDefault="00617B54" w:rsidP="00A634B6">
      <w:pPr>
        <w:rPr>
          <w:rFonts w:ascii="Poppins" w:hAnsi="Poppins" w:cs="Poppins"/>
          <w:b/>
          <w:bCs/>
          <w:noProof/>
          <w:sz w:val="32"/>
          <w:szCs w:val="32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t xml:space="preserve">Organização e </w:t>
      </w:r>
      <w:r w:rsidR="00644C2A">
        <w:rPr>
          <w:rFonts w:ascii="Poppins" w:hAnsi="Poppins" w:cs="Poppins"/>
          <w:b/>
          <w:bCs/>
          <w:noProof/>
          <w:sz w:val="32"/>
          <w:szCs w:val="32"/>
        </w:rPr>
        <w:t>p</w:t>
      </w:r>
      <w:r>
        <w:rPr>
          <w:rFonts w:ascii="Poppins" w:hAnsi="Poppins" w:cs="Poppins"/>
          <w:b/>
          <w:bCs/>
          <w:noProof/>
          <w:sz w:val="32"/>
          <w:szCs w:val="32"/>
        </w:rPr>
        <w:t xml:space="preserve">lanejamento de </w:t>
      </w:r>
      <w:r w:rsidR="00644C2A">
        <w:rPr>
          <w:rFonts w:ascii="Poppins" w:hAnsi="Poppins" w:cs="Poppins"/>
          <w:b/>
          <w:bCs/>
          <w:noProof/>
          <w:sz w:val="32"/>
          <w:szCs w:val="32"/>
        </w:rPr>
        <w:t>t</w:t>
      </w:r>
      <w:r>
        <w:rPr>
          <w:rFonts w:ascii="Poppins" w:hAnsi="Poppins" w:cs="Poppins"/>
          <w:b/>
          <w:bCs/>
          <w:noProof/>
          <w:sz w:val="32"/>
          <w:szCs w:val="32"/>
        </w:rPr>
        <w:t>arefas com o Google Agenda e o Trello</w:t>
      </w:r>
    </w:p>
    <w:p w14:paraId="64945BB3" w14:textId="77777777" w:rsidR="00617B54" w:rsidRPr="00454835" w:rsidRDefault="00617B54" w:rsidP="00A634B6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61369BA" w14:textId="77777777" w:rsidR="00E227A8" w:rsidRPr="0083474B" w:rsidRDefault="00E227A8" w:rsidP="00A634B6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12B97FA6" w14:textId="26BE92AF" w:rsidR="00D60F22" w:rsidRPr="00A634B6" w:rsidRDefault="00DB0B85" w:rsidP="00A634B6">
      <w:pPr>
        <w:rPr>
          <w:rFonts w:ascii="Poppins Light" w:hAnsi="Poppins Light" w:cs="Poppins Light"/>
          <w:noProof/>
        </w:rPr>
      </w:pPr>
      <w:r w:rsidRPr="00A634B6">
        <w:rPr>
          <w:rFonts w:ascii="Poppins Light" w:hAnsi="Poppins Light" w:cs="Poppins Light"/>
          <w:noProof/>
        </w:rPr>
        <w:t xml:space="preserve">Aplicar o conceito de organização digital no planejamento de tarefas e compromissos, </w:t>
      </w:r>
      <w:r w:rsidR="00804FD6" w:rsidRPr="00804FD6">
        <w:rPr>
          <w:rFonts w:ascii="Poppins Light" w:hAnsi="Poppins Light" w:cs="Poppins Light"/>
          <w:noProof/>
        </w:rPr>
        <w:t>utilizando</w:t>
      </w:r>
      <w:r w:rsidR="00804FD6">
        <w:rPr>
          <w:rFonts w:ascii="Poppins Light" w:hAnsi="Poppins Light" w:cs="Poppins Light"/>
          <w:noProof/>
        </w:rPr>
        <w:t xml:space="preserve"> </w:t>
      </w:r>
      <w:r w:rsidRPr="00A634B6">
        <w:rPr>
          <w:rFonts w:ascii="Poppins Light" w:hAnsi="Poppins Light" w:cs="Poppins Light"/>
          <w:noProof/>
        </w:rPr>
        <w:t>ferramentas digitais para estruturar atividades escolares e pessoais.</w:t>
      </w:r>
    </w:p>
    <w:p w14:paraId="01070306" w14:textId="77777777" w:rsidR="00E227A8" w:rsidRPr="005A5A09" w:rsidRDefault="00E227A8" w:rsidP="00A634B6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A634B6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71450B5A" w14:textId="35F83837" w:rsidR="005F251E" w:rsidRPr="00A634B6" w:rsidRDefault="005F251E" w:rsidP="009A451E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A634B6">
        <w:rPr>
          <w:rFonts w:ascii="Poppins Light" w:hAnsi="Poppins Light" w:cs="Poppins Light"/>
          <w:noProof/>
        </w:rPr>
        <w:t>Conta Google ativa</w:t>
      </w:r>
      <w:r w:rsidR="00644C2A">
        <w:rPr>
          <w:rFonts w:ascii="Poppins Light" w:hAnsi="Poppins Light" w:cs="Poppins Light"/>
          <w:noProof/>
        </w:rPr>
        <w:t>.</w:t>
      </w:r>
    </w:p>
    <w:p w14:paraId="00D16AA1" w14:textId="0E9154B3" w:rsidR="005F251E" w:rsidRPr="00A634B6" w:rsidRDefault="005F251E" w:rsidP="009A451E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A634B6">
        <w:rPr>
          <w:rFonts w:ascii="Poppins Light" w:hAnsi="Poppins Light" w:cs="Poppins Light"/>
          <w:noProof/>
        </w:rPr>
        <w:t>Google Agenda</w:t>
      </w:r>
      <w:r w:rsidR="00644C2A">
        <w:rPr>
          <w:rFonts w:ascii="Poppins Light" w:hAnsi="Poppins Light" w:cs="Poppins Light"/>
          <w:noProof/>
        </w:rPr>
        <w:t>.</w:t>
      </w:r>
    </w:p>
    <w:p w14:paraId="7CF46625" w14:textId="786B0BC6" w:rsidR="005F251E" w:rsidRPr="00A634B6" w:rsidRDefault="005F251E" w:rsidP="009A451E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A634B6">
        <w:rPr>
          <w:rFonts w:ascii="Poppins Light" w:hAnsi="Poppins Light" w:cs="Poppins Light"/>
          <w:noProof/>
        </w:rPr>
        <w:t>Trello</w:t>
      </w:r>
      <w:r w:rsidR="00644C2A">
        <w:rPr>
          <w:rFonts w:ascii="Poppins Light" w:hAnsi="Poppins Light" w:cs="Poppins Light"/>
          <w:noProof/>
        </w:rPr>
        <w:t>.</w:t>
      </w:r>
    </w:p>
    <w:p w14:paraId="46FF9A78" w14:textId="3DAFA656" w:rsidR="005F251E" w:rsidRPr="00A634B6" w:rsidRDefault="005F251E" w:rsidP="009A451E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A634B6">
        <w:rPr>
          <w:rFonts w:ascii="Poppins Light" w:hAnsi="Poppins Light" w:cs="Poppins Light"/>
          <w:noProof/>
        </w:rPr>
        <w:t>Computadores com acesso à internet</w:t>
      </w:r>
      <w:r w:rsidR="00644C2A">
        <w:rPr>
          <w:rFonts w:ascii="Poppins Light" w:hAnsi="Poppins Light" w:cs="Poppins Light"/>
          <w:noProof/>
        </w:rPr>
        <w:t>.</w:t>
      </w:r>
    </w:p>
    <w:p w14:paraId="56D5CABB" w14:textId="77777777" w:rsidR="005F251E" w:rsidRPr="00A634B6" w:rsidRDefault="005F251E" w:rsidP="009A451E">
      <w:pPr>
        <w:numPr>
          <w:ilvl w:val="0"/>
          <w:numId w:val="1"/>
        </w:numPr>
        <w:rPr>
          <w:rFonts w:ascii="Poppins Light" w:hAnsi="Poppins Light" w:cs="Poppins Light"/>
          <w:noProof/>
        </w:rPr>
      </w:pPr>
      <w:r w:rsidRPr="00A634B6">
        <w:rPr>
          <w:rFonts w:ascii="Poppins Light" w:hAnsi="Poppins Light" w:cs="Poppins Light"/>
          <w:noProof/>
        </w:rPr>
        <w:t>Recurso audiovisual para exibição de vídeos e imagens.</w:t>
      </w:r>
    </w:p>
    <w:p w14:paraId="08004E8D" w14:textId="77777777" w:rsidR="00E227A8" w:rsidRDefault="00E227A8" w:rsidP="00A634B6">
      <w:pPr>
        <w:rPr>
          <w:rFonts w:ascii="Poppins Light" w:hAnsi="Poppins Light" w:cs="Poppins Light"/>
          <w:noProof/>
        </w:rPr>
      </w:pPr>
    </w:p>
    <w:p w14:paraId="1137DA91" w14:textId="168D1161" w:rsidR="003F2D2E" w:rsidRDefault="003F2D2E" w:rsidP="00A634B6">
      <w:pPr>
        <w:rPr>
          <w:rFonts w:ascii="Poppins" w:hAnsi="Poppins" w:cs="Poppins"/>
          <w:b/>
          <w:noProof/>
          <w:sz w:val="28"/>
          <w:szCs w:val="28"/>
        </w:rPr>
      </w:pPr>
      <w:r w:rsidRPr="00C56EFA">
        <w:rPr>
          <w:rFonts w:ascii="Poppins" w:hAnsi="Poppins" w:cs="Poppins"/>
          <w:b/>
          <w:noProof/>
          <w:sz w:val="28"/>
          <w:szCs w:val="28"/>
        </w:rPr>
        <w:t xml:space="preserve">Base </w:t>
      </w:r>
      <w:r w:rsidR="00644C2A">
        <w:rPr>
          <w:rFonts w:ascii="Poppins" w:hAnsi="Poppins" w:cs="Poppins"/>
          <w:b/>
          <w:noProof/>
          <w:sz w:val="28"/>
          <w:szCs w:val="28"/>
        </w:rPr>
        <w:t>t</w:t>
      </w:r>
      <w:r w:rsidRPr="00C56EFA">
        <w:rPr>
          <w:rFonts w:ascii="Poppins" w:hAnsi="Poppins" w:cs="Poppins"/>
          <w:b/>
          <w:noProof/>
          <w:sz w:val="28"/>
          <w:szCs w:val="28"/>
        </w:rPr>
        <w:t>eórica</w:t>
      </w:r>
    </w:p>
    <w:p w14:paraId="1F71F4B9" w14:textId="77777777" w:rsidR="005F251E" w:rsidRPr="00A634B6" w:rsidRDefault="005F251E" w:rsidP="00A634B6">
      <w:pPr>
        <w:ind w:firstLine="708"/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>A organização digital é uma competência fundamental no mundo atual. Em cursos técnicos e, especialmente, na área de Ciência de Dados, organização digital é a forma de planejar tarefas, registrar e acompanhar atividades e compromissos usando ferramentas digitais.</w:t>
      </w:r>
    </w:p>
    <w:p w14:paraId="2F200747" w14:textId="0886802E" w:rsidR="00115CE8" w:rsidRPr="00A634B6" w:rsidRDefault="005F251E" w:rsidP="00115CE8">
      <w:pPr>
        <w:ind w:firstLine="708"/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>Assim, em Ciência de Dados, organização não é detalhe, é método de trabalho. Cientistas de dados lidam com prazos, projetos, etapas e informações organizadas. Quem não se organiza erra, retrabalha e perde dados</w:t>
      </w:r>
      <w:r w:rsidR="00115CE8">
        <w:rPr>
          <w:rFonts w:ascii="Poppins Light" w:hAnsi="Poppins Light" w:cs="Poppins Light"/>
          <w:bCs/>
          <w:noProof/>
        </w:rPr>
        <w:t>.</w:t>
      </w:r>
    </w:p>
    <w:p w14:paraId="61756727" w14:textId="77777777" w:rsidR="005F251E" w:rsidRPr="00A634B6" w:rsidRDefault="005F251E" w:rsidP="005F7C3E">
      <w:pPr>
        <w:ind w:firstLine="708"/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>Entre as mais utilizadas estão:</w:t>
      </w:r>
    </w:p>
    <w:p w14:paraId="70032492" w14:textId="2AF02C0B" w:rsidR="005F251E" w:rsidRPr="00A634B6" w:rsidRDefault="005F251E" w:rsidP="009A451E">
      <w:pPr>
        <w:numPr>
          <w:ilvl w:val="0"/>
          <w:numId w:val="2"/>
        </w:numPr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/>
          <w:bCs/>
          <w:noProof/>
        </w:rPr>
        <w:t>Google Agenda</w:t>
      </w:r>
      <w:r w:rsidRPr="00A634B6">
        <w:rPr>
          <w:rFonts w:ascii="Poppins Light" w:hAnsi="Poppins Light" w:cs="Poppins Light"/>
          <w:bCs/>
          <w:noProof/>
        </w:rPr>
        <w:t xml:space="preserve"> </w:t>
      </w:r>
      <w:r w:rsidR="00644C2A">
        <w:rPr>
          <w:rFonts w:ascii="Poppins Light" w:hAnsi="Poppins Light" w:cs="Poppins Light"/>
          <w:bCs/>
          <w:noProof/>
        </w:rPr>
        <w:t>–</w:t>
      </w:r>
      <w:r w:rsidRPr="00A634B6">
        <w:rPr>
          <w:rFonts w:ascii="Poppins Light" w:hAnsi="Poppins Light" w:cs="Poppins Light"/>
          <w:bCs/>
          <w:noProof/>
        </w:rPr>
        <w:t xml:space="preserve"> organização do tempo/prazos (quando fazer).</w:t>
      </w:r>
    </w:p>
    <w:p w14:paraId="32630693" w14:textId="5AD678D6" w:rsidR="00115CE8" w:rsidRDefault="005F251E" w:rsidP="009A451E">
      <w:pPr>
        <w:numPr>
          <w:ilvl w:val="0"/>
          <w:numId w:val="2"/>
        </w:numPr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/>
          <w:bCs/>
          <w:noProof/>
        </w:rPr>
        <w:t>Trello ou Notion</w:t>
      </w:r>
      <w:r w:rsidRPr="00A634B6">
        <w:rPr>
          <w:rFonts w:ascii="Poppins Light" w:hAnsi="Poppins Light" w:cs="Poppins Light"/>
          <w:bCs/>
          <w:noProof/>
        </w:rPr>
        <w:t xml:space="preserve"> – organização visual de tarefas e projetos (o que fazer).</w:t>
      </w:r>
    </w:p>
    <w:p w14:paraId="44F6947A" w14:textId="48A30E29" w:rsidR="005F251E" w:rsidRPr="00115CE8" w:rsidRDefault="005F251E" w:rsidP="005F7C3E">
      <w:pPr>
        <w:ind w:left="720"/>
        <w:rPr>
          <w:rFonts w:ascii="Poppins Light" w:hAnsi="Poppins Light" w:cs="Poppins Light"/>
          <w:bCs/>
          <w:noProof/>
        </w:rPr>
      </w:pPr>
      <w:r w:rsidRPr="00115CE8">
        <w:rPr>
          <w:rFonts w:ascii="Poppins Light" w:hAnsi="Poppins Light" w:cs="Poppins Light"/>
          <w:bCs/>
          <w:noProof/>
        </w:rPr>
        <w:t>Essas ferramentas simulam práticas usadas por equipes profissionais e projetos reais.</w:t>
      </w:r>
    </w:p>
    <w:p w14:paraId="1A9F5D5E" w14:textId="77777777" w:rsidR="006A65BC" w:rsidRPr="005F251E" w:rsidRDefault="006A65BC" w:rsidP="00A634B6">
      <w:pPr>
        <w:rPr>
          <w:rFonts w:ascii="Poppins" w:hAnsi="Poppins" w:cs="Poppins"/>
          <w:bCs/>
          <w:noProof/>
        </w:rPr>
      </w:pPr>
    </w:p>
    <w:p w14:paraId="4AFF74B9" w14:textId="5AD91EE1" w:rsidR="00DB0B85" w:rsidRPr="005F251E" w:rsidRDefault="00DB0B85" w:rsidP="00A634B6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F251E">
        <w:rPr>
          <w:rFonts w:ascii="Poppins" w:hAnsi="Poppins" w:cs="Poppins"/>
          <w:b/>
          <w:bCs/>
          <w:noProof/>
          <w:sz w:val="32"/>
          <w:szCs w:val="32"/>
        </w:rPr>
        <w:lastRenderedPageBreak/>
        <w:t xml:space="preserve">Contexto </w:t>
      </w:r>
    </w:p>
    <w:p w14:paraId="1AE64CF9" w14:textId="70E69796" w:rsidR="00115CE8" w:rsidRPr="00A634B6" w:rsidRDefault="006A65BC" w:rsidP="00A634B6">
      <w:pPr>
        <w:ind w:firstLine="708"/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>Você é aluno de um curso técnico e precisa lidar com diversas tarefas: provas, trabalhos, estudos, compromissos pessoais e prazos.</w:t>
      </w:r>
      <w:r w:rsidR="00115CE8">
        <w:rPr>
          <w:rFonts w:ascii="Poppins Light" w:hAnsi="Poppins Light" w:cs="Poppins Light"/>
          <w:bCs/>
          <w:noProof/>
        </w:rPr>
        <w:t xml:space="preserve"> </w:t>
      </w:r>
    </w:p>
    <w:p w14:paraId="103D7A40" w14:textId="77777777" w:rsidR="006A65BC" w:rsidRPr="00A634B6" w:rsidRDefault="006A65BC" w:rsidP="005F7C3E">
      <w:pPr>
        <w:ind w:firstLine="708"/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>Para evitar desorganização, você deverá criar uma estrutura digital de planejamento, usando ferramentas diferentes para organizar tempo e tarefas.</w:t>
      </w:r>
    </w:p>
    <w:p w14:paraId="21879BAE" w14:textId="77777777" w:rsidR="006A65BC" w:rsidRPr="00A634B6" w:rsidRDefault="006A65BC" w:rsidP="00A634B6">
      <w:pPr>
        <w:ind w:firstLine="708"/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>Essa estrutura não será finalizada em apenas uma aula. Ela será retomada, integrada e aprimorada na próxima aula, como ocorre em projetos reais.</w:t>
      </w:r>
    </w:p>
    <w:p w14:paraId="7B283E24" w14:textId="3CA904BA" w:rsidR="00DD2118" w:rsidRPr="00A634B6" w:rsidRDefault="006A65BC" w:rsidP="00A634B6">
      <w:pPr>
        <w:spacing w:after="240"/>
        <w:ind w:firstLine="708"/>
        <w:rPr>
          <w:rFonts w:ascii="Poppins Light" w:hAnsi="Poppins Light" w:cs="Poppins Light"/>
          <w:b/>
          <w:noProof/>
        </w:rPr>
      </w:pPr>
      <w:r w:rsidRPr="00A634B6">
        <w:rPr>
          <w:rFonts w:ascii="Poppins Light" w:hAnsi="Poppins Light" w:cs="Poppins Light"/>
          <w:bCs/>
          <w:noProof/>
        </w:rPr>
        <w:t>Nesta aula, o trabalho será realizado em duplas. Conversem antes de cada ação, confirmem se ambos entenderam o que está sendo feito e revisem juntos cada etapa antes de avançar.</w:t>
      </w:r>
    </w:p>
    <w:p w14:paraId="189079D1" w14:textId="77777777" w:rsidR="00C136A3" w:rsidRPr="00A634B6" w:rsidRDefault="00DB0B85" w:rsidP="009A451E">
      <w:pPr>
        <w:pStyle w:val="PargrafodaLista"/>
        <w:numPr>
          <w:ilvl w:val="0"/>
          <w:numId w:val="3"/>
        </w:numPr>
        <w:rPr>
          <w:rFonts w:ascii="Poppins Light" w:hAnsi="Poppins Light" w:cs="Poppins Light"/>
          <w:b/>
          <w:noProof/>
        </w:rPr>
      </w:pPr>
      <w:r w:rsidRPr="00A634B6">
        <w:rPr>
          <w:rFonts w:ascii="Poppins Light" w:hAnsi="Poppins Light" w:cs="Poppins Light"/>
          <w:b/>
          <w:noProof/>
        </w:rPr>
        <w:t>Planejamento de compromissos no Google Agenda</w:t>
      </w:r>
    </w:p>
    <w:p w14:paraId="10805080" w14:textId="77777777" w:rsidR="00C136A3" w:rsidRPr="00A634B6" w:rsidRDefault="00DB0B85" w:rsidP="00A634B6">
      <w:pPr>
        <w:pStyle w:val="PargrafodaLista"/>
        <w:rPr>
          <w:rFonts w:ascii="Poppins Light" w:hAnsi="Poppins Light" w:cs="Poppins Light"/>
          <w:b/>
          <w:noProof/>
        </w:rPr>
      </w:pPr>
      <w:r w:rsidRPr="00A634B6">
        <w:rPr>
          <w:rFonts w:ascii="Poppins Light" w:hAnsi="Poppins Light" w:cs="Poppins Light"/>
          <w:b/>
          <w:noProof/>
        </w:rPr>
        <w:t>Passo a passo</w:t>
      </w:r>
      <w:r w:rsidR="00063041" w:rsidRPr="00A634B6">
        <w:rPr>
          <w:rFonts w:ascii="Poppins Light" w:hAnsi="Poppins Light" w:cs="Poppins Light"/>
          <w:b/>
          <w:noProof/>
        </w:rPr>
        <w:t>:</w:t>
      </w:r>
    </w:p>
    <w:p w14:paraId="4F3CD64B" w14:textId="42924EBF" w:rsidR="00C136A3" w:rsidRPr="00A634B6" w:rsidRDefault="006A65B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/>
          <w:bCs/>
        </w:rPr>
      </w:pPr>
      <w:r w:rsidRPr="00A634B6">
        <w:rPr>
          <w:rFonts w:ascii="Poppins Light" w:hAnsi="Poppins Light" w:cs="Poppins Light"/>
        </w:rPr>
        <w:t xml:space="preserve">Acesse </w:t>
      </w:r>
      <w:hyperlink r:id="rId10">
        <w:r w:rsidR="00255D81" w:rsidRPr="00A634B6">
          <w:rPr>
            <w:rStyle w:val="Hyperlink"/>
            <w:rFonts w:ascii="Poppins Light" w:hAnsi="Poppins Light" w:cs="Poppins Light"/>
            <w:b/>
            <w:bCs/>
          </w:rPr>
          <w:t>calendar</w:t>
        </w:r>
        <w:r w:rsidRPr="00A634B6">
          <w:rPr>
            <w:rStyle w:val="Hyperlink"/>
            <w:rFonts w:ascii="Poppins Light" w:hAnsi="Poppins Light" w:cs="Poppins Light"/>
            <w:b/>
            <w:bCs/>
          </w:rPr>
          <w:t>.google.com</w:t>
        </w:r>
      </w:hyperlink>
      <w:r w:rsidR="01C42106" w:rsidRPr="00A634B6">
        <w:rPr>
          <w:rFonts w:ascii="Poppins Light" w:hAnsi="Poppins Light" w:cs="Poppins Light"/>
        </w:rPr>
        <w:t xml:space="preserve"> </w:t>
      </w:r>
      <w:r w:rsidR="01C42106" w:rsidRPr="00A634B6">
        <w:rPr>
          <w:rFonts w:ascii="Poppins Light" w:eastAsia="Segoe UI" w:hAnsi="Poppins Light" w:cs="Poppins Light"/>
          <w:color w:val="242424"/>
          <w:sz w:val="21"/>
          <w:szCs w:val="21"/>
        </w:rPr>
        <w:t xml:space="preserve">(Acesso em: </w:t>
      </w:r>
      <w:r w:rsidR="00644C2A">
        <w:rPr>
          <w:rFonts w:ascii="Poppins Light" w:eastAsia="Segoe UI" w:hAnsi="Poppins Light" w:cs="Poppins Light"/>
          <w:color w:val="242424"/>
          <w:sz w:val="21"/>
          <w:szCs w:val="21"/>
        </w:rPr>
        <w:t>23</w:t>
      </w:r>
      <w:r w:rsidR="01C42106" w:rsidRPr="00A634B6">
        <w:rPr>
          <w:rFonts w:ascii="Poppins Light" w:eastAsia="Segoe UI" w:hAnsi="Poppins Light" w:cs="Poppins Light"/>
          <w:color w:val="242424"/>
          <w:sz w:val="21"/>
          <w:szCs w:val="21"/>
        </w:rPr>
        <w:t xml:space="preserve"> fev. 2026)</w:t>
      </w:r>
      <w:r w:rsidR="00230A32">
        <w:rPr>
          <w:rFonts w:ascii="Poppins Light" w:hAnsi="Poppins Light" w:cs="Poppins Light"/>
        </w:rPr>
        <w:t>.</w:t>
      </w:r>
    </w:p>
    <w:p w14:paraId="732BD6CF" w14:textId="01E3BB86" w:rsidR="00C136A3" w:rsidRPr="00A634B6" w:rsidRDefault="006A65B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Verifique se está logado na sua conta Google</w:t>
      </w:r>
      <w:r w:rsidR="00230A32">
        <w:rPr>
          <w:rFonts w:ascii="Poppins Light" w:hAnsi="Poppins Light" w:cs="Poppins Light"/>
        </w:rPr>
        <w:t>.</w:t>
      </w:r>
    </w:p>
    <w:p w14:paraId="73B97A3C" w14:textId="189DB7C2" w:rsidR="00C136A3" w:rsidRPr="00A634B6" w:rsidRDefault="006A65B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Observe a visualização semanal do calendário</w:t>
      </w:r>
      <w:r w:rsidR="00230A32">
        <w:rPr>
          <w:rFonts w:ascii="Poppins Light" w:hAnsi="Poppins Light" w:cs="Poppins Light"/>
        </w:rPr>
        <w:t>.</w:t>
      </w:r>
    </w:p>
    <w:p w14:paraId="10F0CEEA" w14:textId="759F4A2B" w:rsidR="00C136A3" w:rsidRPr="00A634B6" w:rsidRDefault="006A65B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 xml:space="preserve">Clique em </w:t>
      </w:r>
      <w:r w:rsidRPr="00A634B6">
        <w:rPr>
          <w:rStyle w:val="Forte"/>
          <w:rFonts w:ascii="Poppins Light" w:hAnsi="Poppins Light" w:cs="Poppins Light"/>
        </w:rPr>
        <w:t>Criar</w:t>
      </w:r>
      <w:r w:rsidRPr="00A634B6">
        <w:rPr>
          <w:rFonts w:ascii="Poppins Light" w:hAnsi="Poppins Light" w:cs="Poppins Light"/>
        </w:rPr>
        <w:t xml:space="preserve"> (ou clique em um horário do calendário)</w:t>
      </w:r>
      <w:r w:rsidR="00230A32">
        <w:rPr>
          <w:rFonts w:ascii="Poppins Light" w:hAnsi="Poppins Light" w:cs="Poppins Light"/>
        </w:rPr>
        <w:t>.</w:t>
      </w:r>
    </w:p>
    <w:p w14:paraId="4E5897CB" w14:textId="7AED4968" w:rsidR="00C136A3" w:rsidRPr="00A634B6" w:rsidRDefault="006A65BC" w:rsidP="009A451E">
      <w:pPr>
        <w:pStyle w:val="PargrafodaLista"/>
        <w:numPr>
          <w:ilvl w:val="0"/>
          <w:numId w:val="4"/>
        </w:numPr>
        <w:rPr>
          <w:rStyle w:val="Forte"/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Crie o evento:</w:t>
      </w:r>
      <w:r w:rsidR="00C136A3" w:rsidRPr="00A634B6">
        <w:rPr>
          <w:rFonts w:ascii="Poppins Light" w:hAnsi="Poppins Light" w:cs="Poppins Light"/>
        </w:rPr>
        <w:t xml:space="preserve"> </w:t>
      </w:r>
      <w:r w:rsidRPr="00A634B6">
        <w:rPr>
          <w:rStyle w:val="Forte"/>
          <w:rFonts w:ascii="Poppins Light" w:hAnsi="Poppins Light" w:cs="Poppins Light"/>
        </w:rPr>
        <w:t>Trabalho de Matemática – Entrega</w:t>
      </w:r>
      <w:r w:rsidR="00230A32" w:rsidRPr="005F7C3E">
        <w:rPr>
          <w:rStyle w:val="Forte"/>
          <w:rFonts w:ascii="Poppins Light" w:hAnsi="Poppins Light" w:cs="Poppins Light"/>
          <w:b w:val="0"/>
          <w:bCs w:val="0"/>
        </w:rPr>
        <w:t>.</w:t>
      </w:r>
    </w:p>
    <w:p w14:paraId="7B5FCFE0" w14:textId="7C26094C" w:rsidR="00644C2A" w:rsidRPr="00A634B6" w:rsidRDefault="006A65BC" w:rsidP="009A451E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Data: 12/01/2026 (atualizar a data)</w:t>
      </w:r>
    </w:p>
    <w:p w14:paraId="2267377D" w14:textId="5A3FA5D0" w:rsidR="006A65BC" w:rsidRPr="00644C2A" w:rsidRDefault="006A65BC" w:rsidP="009A451E">
      <w:pPr>
        <w:pStyle w:val="PargrafodaLista"/>
        <w:numPr>
          <w:ilvl w:val="1"/>
          <w:numId w:val="4"/>
        </w:numPr>
      </w:pPr>
      <w:r w:rsidRPr="005F7C3E">
        <w:rPr>
          <w:rFonts w:ascii="Poppins Light" w:hAnsi="Poppins Light" w:cs="Poppins Light"/>
        </w:rPr>
        <w:t>Horário: 14:00 – 14:30</w:t>
      </w:r>
      <w:r w:rsidR="00C136A3" w:rsidRPr="00A634B6">
        <w:rPr>
          <w:noProof/>
        </w:rPr>
        <w:drawing>
          <wp:anchor distT="0" distB="0" distL="114300" distR="114300" simplePos="0" relativeHeight="251664384" behindDoc="0" locked="1" layoutInCell="1" allowOverlap="1" wp14:anchorId="4FA1185F" wp14:editId="7EF2CDD2">
            <wp:simplePos x="0" y="0"/>
            <wp:positionH relativeFrom="page">
              <wp:align>center</wp:align>
            </wp:positionH>
            <wp:positionV relativeFrom="paragraph">
              <wp:posOffset>342265</wp:posOffset>
            </wp:positionV>
            <wp:extent cx="3564000" cy="2379600"/>
            <wp:effectExtent l="0" t="0" r="0" b="1905"/>
            <wp:wrapTopAndBottom/>
            <wp:docPr id="1836039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39042" name="Imagem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23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47B1F" w14:textId="672D8FBE" w:rsidR="006A65BC" w:rsidRPr="00A634B6" w:rsidRDefault="62A1CE9A" w:rsidP="00A634B6">
      <w:pPr>
        <w:pStyle w:val="PargrafodaLista"/>
        <w:ind w:left="1440"/>
        <w:rPr>
          <w:rFonts w:ascii="Poppins Light" w:hAnsi="Poppins Light" w:cs="Poppins Light"/>
          <w:noProof/>
          <w:sz w:val="20"/>
          <w:szCs w:val="20"/>
        </w:rPr>
      </w:pPr>
      <w:r w:rsidRPr="00A634B6">
        <w:rPr>
          <w:rFonts w:ascii="Poppins Light" w:hAnsi="Poppins Light" w:cs="Poppins Light"/>
          <w:noProof/>
          <w:sz w:val="20"/>
          <w:szCs w:val="20"/>
        </w:rPr>
        <w:t>Produzido pela SEDUC-SP com a ferramenta Google Agenda.</w:t>
      </w:r>
    </w:p>
    <w:p w14:paraId="3CECD3F6" w14:textId="64E6ABBC" w:rsidR="006A65BC" w:rsidRPr="00A634B6" w:rsidRDefault="006A65BC" w:rsidP="00A634B6">
      <w:pPr>
        <w:pStyle w:val="PargrafodaLista"/>
        <w:ind w:left="1440"/>
        <w:rPr>
          <w:rFonts w:ascii="Poppins Light" w:hAnsi="Poppins Light" w:cs="Poppins Light"/>
          <w:noProof/>
          <w:sz w:val="20"/>
          <w:szCs w:val="20"/>
        </w:rPr>
      </w:pPr>
    </w:p>
    <w:p w14:paraId="7653AEF1" w14:textId="4DBC1021" w:rsidR="006A65BC" w:rsidRPr="00A634B6" w:rsidRDefault="62A1CE9A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noProof/>
          <w:sz w:val="20"/>
          <w:szCs w:val="20"/>
        </w:rPr>
      </w:pPr>
      <w:r w:rsidRPr="00A634B6">
        <w:rPr>
          <w:rFonts w:ascii="Poppins Light" w:hAnsi="Poppins Light" w:cs="Poppins Light"/>
        </w:rPr>
        <w:t xml:space="preserve">Clique em </w:t>
      </w:r>
      <w:r w:rsidRPr="00A634B6">
        <w:rPr>
          <w:rStyle w:val="Forte"/>
          <w:rFonts w:ascii="Poppins Light" w:hAnsi="Poppins Light" w:cs="Poppins Light"/>
        </w:rPr>
        <w:t>Salvar/Guardar</w:t>
      </w:r>
      <w:r w:rsidRPr="00A634B6">
        <w:rPr>
          <w:rFonts w:ascii="Poppins Light" w:hAnsi="Poppins Light" w:cs="Poppins Light"/>
        </w:rPr>
        <w:t>.</w:t>
      </w:r>
    </w:p>
    <w:p w14:paraId="171EA759" w14:textId="31B9F2EF" w:rsidR="00C136A3" w:rsidRPr="00A634B6" w:rsidRDefault="00C136A3" w:rsidP="00A634B6">
      <w:pPr>
        <w:pStyle w:val="NormalWeb"/>
        <w:ind w:left="1080"/>
        <w:rPr>
          <w:rFonts w:ascii="Poppins Light" w:hAnsi="Poppins Light" w:cs="Poppins Light"/>
        </w:rPr>
      </w:pPr>
    </w:p>
    <w:p w14:paraId="23936D22" w14:textId="56C90A7B" w:rsidR="006A65BC" w:rsidRPr="00A634B6" w:rsidRDefault="006A65BC" w:rsidP="009A451E">
      <w:pPr>
        <w:pStyle w:val="NormalWeb"/>
        <w:numPr>
          <w:ilvl w:val="0"/>
          <w:numId w:val="5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lastRenderedPageBreak/>
        <w:t xml:space="preserve">Clique em </w:t>
      </w:r>
      <w:r w:rsidRPr="00A634B6">
        <w:rPr>
          <w:rStyle w:val="Forte"/>
          <w:rFonts w:ascii="Poppins Light" w:hAnsi="Poppins Light" w:cs="Poppins Light"/>
        </w:rPr>
        <w:t>Criar</w:t>
      </w:r>
      <w:r w:rsidRPr="00A634B6">
        <w:rPr>
          <w:rFonts w:ascii="Poppins Light" w:hAnsi="Poppins Light" w:cs="Poppins Light"/>
        </w:rPr>
        <w:t xml:space="preserve"> novamente e adicione:</w:t>
      </w:r>
      <w:r w:rsidR="001039A6" w:rsidRPr="00A634B6">
        <w:rPr>
          <w:rFonts w:ascii="Poppins Light" w:hAnsi="Poppins Light" w:cs="Poppins Light"/>
        </w:rPr>
        <w:t xml:space="preserve"> </w:t>
      </w:r>
      <w:r w:rsidRPr="00A634B6">
        <w:rPr>
          <w:rStyle w:val="Forte"/>
          <w:rFonts w:ascii="Poppins Light" w:hAnsi="Poppins Light" w:cs="Poppins Light"/>
        </w:rPr>
        <w:t>Estudo – Matemática (60 min)</w:t>
      </w:r>
      <w:r w:rsidR="00230A32">
        <w:rPr>
          <w:rStyle w:val="Forte"/>
          <w:rFonts w:ascii="Poppins Light" w:hAnsi="Poppins Light" w:cs="Poppins Light"/>
        </w:rPr>
        <w:t>.</w:t>
      </w:r>
    </w:p>
    <w:p w14:paraId="69CE7BFA" w14:textId="77777777" w:rsidR="006A65BC" w:rsidRPr="00A634B6" w:rsidRDefault="006A65BC" w:rsidP="009A451E">
      <w:pPr>
        <w:pStyle w:val="NormalWeb"/>
        <w:numPr>
          <w:ilvl w:val="1"/>
          <w:numId w:val="5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Data: 11/01/2026 (atualizar a data)</w:t>
      </w:r>
    </w:p>
    <w:p w14:paraId="317722BA" w14:textId="43716810" w:rsidR="006A65BC" w:rsidRPr="00A634B6" w:rsidRDefault="006A65BC" w:rsidP="009A451E">
      <w:pPr>
        <w:pStyle w:val="NormalWeb"/>
        <w:numPr>
          <w:ilvl w:val="1"/>
          <w:numId w:val="5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Horário: 19:00 – 20:00</w:t>
      </w:r>
    </w:p>
    <w:p w14:paraId="12EBE8CE" w14:textId="35FD1805" w:rsidR="3B63CAD8" w:rsidRPr="00A634B6" w:rsidRDefault="3B63CAD8" w:rsidP="005F7C3E">
      <w:pPr>
        <w:pStyle w:val="NormalWeb"/>
        <w:ind w:left="2160"/>
        <w:rPr>
          <w:rFonts w:ascii="Poppins Light" w:hAnsi="Poppins Light" w:cs="Poppins Light"/>
        </w:rPr>
      </w:pPr>
    </w:p>
    <w:p w14:paraId="74FE624F" w14:textId="2CF012CF" w:rsidR="006A65BC" w:rsidRPr="00A634B6" w:rsidRDefault="0007178D" w:rsidP="005F7C3E">
      <w:pPr>
        <w:pStyle w:val="NormalWeb"/>
        <w:ind w:left="2160"/>
        <w:rPr>
          <w:rFonts w:ascii="Poppins Light" w:hAnsi="Poppins Light" w:cs="Poppins Light"/>
          <w:noProof/>
        </w:rPr>
      </w:pPr>
      <w:r w:rsidRPr="00A634B6">
        <w:rPr>
          <w:rFonts w:ascii="Poppins Light" w:hAnsi="Poppins Light" w:cs="Poppins Light"/>
          <w:bCs/>
          <w:noProof/>
        </w:rPr>
        <w:drawing>
          <wp:anchor distT="0" distB="0" distL="114300" distR="114300" simplePos="0" relativeHeight="251665408" behindDoc="0" locked="1" layoutInCell="1" allowOverlap="1" wp14:anchorId="3DC1AC35" wp14:editId="341BCD4E">
            <wp:simplePos x="0" y="0"/>
            <wp:positionH relativeFrom="margin">
              <wp:align>center</wp:align>
            </wp:positionH>
            <wp:positionV relativeFrom="page">
              <wp:posOffset>2462530</wp:posOffset>
            </wp:positionV>
            <wp:extent cx="3564000" cy="2437200"/>
            <wp:effectExtent l="0" t="0" r="0" b="1270"/>
            <wp:wrapTopAndBottom/>
            <wp:docPr id="6299737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73718" name="Imagem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243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12838C25" w:rsidRPr="00A634B6">
        <w:rPr>
          <w:rFonts w:ascii="Poppins Light" w:hAnsi="Poppins Light" w:cs="Poppins Light"/>
          <w:noProof/>
          <w:sz w:val="20"/>
          <w:szCs w:val="20"/>
        </w:rPr>
        <w:t xml:space="preserve">Produzido pela SEDUC-SP com a ferramenta Google Agenda. </w:t>
      </w:r>
    </w:p>
    <w:p w14:paraId="592DE02B" w14:textId="74033550" w:rsidR="006A65BC" w:rsidRPr="00A634B6" w:rsidRDefault="12838C25" w:rsidP="009A451E">
      <w:pPr>
        <w:pStyle w:val="NormalWeb"/>
        <w:numPr>
          <w:ilvl w:val="0"/>
          <w:numId w:val="5"/>
        </w:numPr>
        <w:spacing w:line="259" w:lineRule="auto"/>
        <w:rPr>
          <w:rFonts w:ascii="Poppins Light" w:hAnsi="Poppins Light" w:cs="Poppins Light"/>
          <w:noProof/>
        </w:rPr>
      </w:pPr>
      <w:r w:rsidRPr="00A634B6">
        <w:rPr>
          <w:rFonts w:ascii="Poppins Light" w:hAnsi="Poppins Light" w:cs="Poppins Light"/>
          <w:noProof/>
        </w:rPr>
        <w:t xml:space="preserve">Clique em </w:t>
      </w:r>
      <w:r w:rsidRPr="00A634B6">
        <w:rPr>
          <w:rFonts w:ascii="Poppins Light" w:hAnsi="Poppins Light" w:cs="Poppins Light"/>
          <w:b/>
          <w:bCs/>
          <w:noProof/>
        </w:rPr>
        <w:t>Salvar/Guardar.</w:t>
      </w:r>
    </w:p>
    <w:p w14:paraId="2BD3A266" w14:textId="79A3FC6D" w:rsidR="006A65BC" w:rsidRPr="00A634B6" w:rsidRDefault="006A65BC" w:rsidP="009A451E">
      <w:pPr>
        <w:pStyle w:val="NormalWeb"/>
        <w:numPr>
          <w:ilvl w:val="0"/>
          <w:numId w:val="5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 xml:space="preserve">Clique em </w:t>
      </w:r>
      <w:r w:rsidRPr="00A634B6">
        <w:rPr>
          <w:rStyle w:val="Forte"/>
          <w:rFonts w:ascii="Poppins Light" w:hAnsi="Poppins Light" w:cs="Poppins Light"/>
        </w:rPr>
        <w:t>Criar</w:t>
      </w:r>
      <w:r w:rsidRPr="00A634B6">
        <w:rPr>
          <w:rFonts w:ascii="Poppins Light" w:hAnsi="Poppins Light" w:cs="Poppins Light"/>
        </w:rPr>
        <w:t xml:space="preserve"> novamente e adicione:</w:t>
      </w:r>
      <w:r w:rsidR="001039A6" w:rsidRPr="00A634B6">
        <w:rPr>
          <w:rFonts w:ascii="Poppins Light" w:hAnsi="Poppins Light" w:cs="Poppins Light"/>
        </w:rPr>
        <w:t xml:space="preserve"> </w:t>
      </w:r>
      <w:r w:rsidRPr="00A634B6">
        <w:rPr>
          <w:rStyle w:val="Forte"/>
          <w:rFonts w:ascii="Poppins Light" w:hAnsi="Poppins Light" w:cs="Poppins Light"/>
        </w:rPr>
        <w:t>Compromisso pessoal – Consulta</w:t>
      </w:r>
      <w:r w:rsidR="00230A32">
        <w:rPr>
          <w:rStyle w:val="Forte"/>
          <w:rFonts w:ascii="Poppins Light" w:hAnsi="Poppins Light" w:cs="Poppins Light"/>
        </w:rPr>
        <w:t>.</w:t>
      </w:r>
    </w:p>
    <w:p w14:paraId="7109E0CB" w14:textId="0899A9D8" w:rsidR="006A65BC" w:rsidRPr="00A634B6" w:rsidRDefault="006A65BC" w:rsidP="009A451E">
      <w:pPr>
        <w:pStyle w:val="NormalWeb"/>
        <w:numPr>
          <w:ilvl w:val="1"/>
          <w:numId w:val="5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Data: 13/01/2026 (atualizar a data)</w:t>
      </w:r>
    </w:p>
    <w:p w14:paraId="6487DBD0" w14:textId="57B26884" w:rsidR="00653F4D" w:rsidRPr="00653F4D" w:rsidRDefault="006A65BC" w:rsidP="009A451E">
      <w:pPr>
        <w:pStyle w:val="NormalWeb"/>
        <w:numPr>
          <w:ilvl w:val="1"/>
          <w:numId w:val="5"/>
        </w:numPr>
        <w:rPr>
          <w:rFonts w:ascii="Poppins Light" w:hAnsi="Poppins Light" w:cs="Poppins Light"/>
        </w:rPr>
      </w:pPr>
      <w:r w:rsidRPr="00653F4D">
        <w:rPr>
          <w:rFonts w:ascii="Poppins Light" w:hAnsi="Poppins Light" w:cs="Poppins Light"/>
        </w:rPr>
        <w:t>Horário: 09:00 – 10:00</w:t>
      </w:r>
    </w:p>
    <w:p w14:paraId="5F68A1DA" w14:textId="30023C2D" w:rsidR="00481F71" w:rsidRPr="00A634B6" w:rsidRDefault="00255D81" w:rsidP="005F7C3E">
      <w:pPr>
        <w:pStyle w:val="NormalWeb"/>
        <w:ind w:left="2160"/>
        <w:rPr>
          <w:rFonts w:ascii="Poppins Light" w:hAnsi="Poppins Light" w:cs="Poppins Light"/>
          <w:noProof/>
        </w:rPr>
      </w:pPr>
      <w:r w:rsidRPr="00A634B6">
        <w:rPr>
          <w:rFonts w:ascii="Poppins Light" w:hAnsi="Poppins Light" w:cs="Poppins Light"/>
          <w:bCs/>
          <w:noProof/>
        </w:rPr>
        <w:lastRenderedPageBreak/>
        <w:drawing>
          <wp:anchor distT="0" distB="0" distL="114300" distR="114300" simplePos="0" relativeHeight="251666432" behindDoc="0" locked="1" layoutInCell="1" allowOverlap="1" wp14:anchorId="3120ED80" wp14:editId="7A426E8A">
            <wp:simplePos x="0" y="0"/>
            <wp:positionH relativeFrom="page">
              <wp:align>center</wp:align>
            </wp:positionH>
            <wp:positionV relativeFrom="page">
              <wp:posOffset>6584950</wp:posOffset>
            </wp:positionV>
            <wp:extent cx="3564000" cy="2466000"/>
            <wp:effectExtent l="0" t="0" r="0" b="0"/>
            <wp:wrapTopAndBottom/>
            <wp:docPr id="295620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0229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000" cy="246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2E24F7DA" w:rsidRPr="00A634B6">
        <w:rPr>
          <w:rFonts w:ascii="Poppins Light" w:hAnsi="Poppins Light" w:cs="Poppins Light"/>
          <w:noProof/>
          <w:sz w:val="20"/>
          <w:szCs w:val="20"/>
        </w:rPr>
        <w:t xml:space="preserve">Produzido pela SEDUC-SP com a ferramenta Google Agenda. </w:t>
      </w:r>
    </w:p>
    <w:p w14:paraId="5B1E7DA3" w14:textId="793162CF" w:rsidR="00481F71" w:rsidRPr="00A634B6" w:rsidRDefault="00481F71" w:rsidP="00A634B6">
      <w:pPr>
        <w:pStyle w:val="NormalWeb"/>
        <w:ind w:left="1416"/>
        <w:rPr>
          <w:rFonts w:ascii="Poppins Light" w:hAnsi="Poppins Light" w:cs="Poppins Light"/>
          <w:noProof/>
        </w:rPr>
      </w:pPr>
    </w:p>
    <w:p w14:paraId="14ADF80C" w14:textId="4767CF51" w:rsidR="00481F71" w:rsidRPr="00A634B6" w:rsidRDefault="00644C2A" w:rsidP="00A634B6">
      <w:pPr>
        <w:pStyle w:val="NormalWeb"/>
        <w:ind w:left="1416"/>
        <w:rPr>
          <w:rFonts w:ascii="Poppins Light" w:hAnsi="Poppins Light" w:cs="Poppins Light"/>
          <w:noProof/>
        </w:rPr>
      </w:pPr>
      <w:r>
        <w:rPr>
          <w:rFonts w:ascii="Poppins Light" w:hAnsi="Poppins Light" w:cs="Poppins Light"/>
        </w:rPr>
        <w:t xml:space="preserve">- </w:t>
      </w:r>
      <w:r w:rsidR="2E24F7DA" w:rsidRPr="00A634B6">
        <w:rPr>
          <w:rFonts w:ascii="Poppins Light" w:hAnsi="Poppins Light" w:cs="Poppins Light"/>
        </w:rPr>
        <w:t xml:space="preserve">Clique em </w:t>
      </w:r>
      <w:r w:rsidR="2E24F7DA" w:rsidRPr="00A634B6">
        <w:rPr>
          <w:rStyle w:val="Forte"/>
          <w:rFonts w:ascii="Poppins Light" w:hAnsi="Poppins Light" w:cs="Poppins Light"/>
        </w:rPr>
        <w:t>Salvar/</w:t>
      </w:r>
      <w:r w:rsidR="2E24F7DA" w:rsidRPr="00A634B6">
        <w:rPr>
          <w:rFonts w:ascii="Poppins Light" w:hAnsi="Poppins Light" w:cs="Poppins Light"/>
          <w:b/>
          <w:bCs/>
          <w:noProof/>
        </w:rPr>
        <w:t>Guardar</w:t>
      </w:r>
      <w:r w:rsidR="2E24F7DA" w:rsidRPr="00A634B6">
        <w:rPr>
          <w:rFonts w:ascii="Poppins Light" w:hAnsi="Poppins Light" w:cs="Poppins Light"/>
          <w:noProof/>
        </w:rPr>
        <w:t>.</w:t>
      </w:r>
    </w:p>
    <w:p w14:paraId="067B6462" w14:textId="1489EA88" w:rsidR="00481F71" w:rsidRPr="00A634B6" w:rsidRDefault="00481F71" w:rsidP="00A634B6">
      <w:pPr>
        <w:spacing w:before="240"/>
        <w:ind w:left="720"/>
        <w:rPr>
          <w:rFonts w:ascii="Poppins Light" w:hAnsi="Poppins Light" w:cs="Poppins Light"/>
          <w:noProof/>
          <w:sz w:val="20"/>
          <w:szCs w:val="20"/>
        </w:rPr>
      </w:pPr>
    </w:p>
    <w:p w14:paraId="6A03A4D9" w14:textId="77777777" w:rsidR="00255D81" w:rsidRPr="00A634B6" w:rsidRDefault="00255D81" w:rsidP="00A634B6">
      <w:pPr>
        <w:spacing w:before="240"/>
        <w:ind w:left="720"/>
        <w:rPr>
          <w:rFonts w:ascii="Poppins Light" w:hAnsi="Poppins Light" w:cs="Poppins Light"/>
          <w:bCs/>
          <w:noProof/>
        </w:rPr>
      </w:pPr>
    </w:p>
    <w:p w14:paraId="41B96E68" w14:textId="77777777" w:rsidR="00255D81" w:rsidRPr="00A634B6" w:rsidRDefault="00DB0B85" w:rsidP="009A451E">
      <w:pPr>
        <w:pStyle w:val="PargrafodaLista"/>
        <w:numPr>
          <w:ilvl w:val="0"/>
          <w:numId w:val="3"/>
        </w:numPr>
        <w:rPr>
          <w:rFonts w:ascii="Poppins Light" w:hAnsi="Poppins Light" w:cs="Poppins Light"/>
          <w:b/>
          <w:noProof/>
        </w:rPr>
      </w:pPr>
      <w:r w:rsidRPr="00A634B6">
        <w:rPr>
          <w:rFonts w:ascii="Poppins Light" w:hAnsi="Poppins Light" w:cs="Poppins Light"/>
          <w:b/>
          <w:noProof/>
        </w:rPr>
        <w:t>Organização de tarefas no Trello</w:t>
      </w:r>
    </w:p>
    <w:p w14:paraId="558CA30F" w14:textId="0E893B6D" w:rsidR="00DB0B85" w:rsidRPr="00A634B6" w:rsidRDefault="00DB0B85" w:rsidP="00A634B6">
      <w:pPr>
        <w:pStyle w:val="PargrafodaLista"/>
        <w:rPr>
          <w:rFonts w:ascii="Poppins Light" w:hAnsi="Poppins Light" w:cs="Poppins Light"/>
          <w:b/>
          <w:noProof/>
        </w:rPr>
      </w:pPr>
      <w:r w:rsidRPr="00A634B6">
        <w:rPr>
          <w:rFonts w:ascii="Poppins Light" w:hAnsi="Poppins Light" w:cs="Poppins Light"/>
          <w:b/>
          <w:noProof/>
        </w:rPr>
        <w:t>Passo a passo</w:t>
      </w:r>
      <w:r w:rsidR="00063041" w:rsidRPr="00A634B6">
        <w:rPr>
          <w:rFonts w:ascii="Poppins Light" w:hAnsi="Poppins Light" w:cs="Poppins Light"/>
          <w:b/>
          <w:noProof/>
        </w:rPr>
        <w:t>:</w:t>
      </w:r>
    </w:p>
    <w:p w14:paraId="4ECE54E4" w14:textId="67637A07" w:rsidR="00102185" w:rsidRPr="00A634B6" w:rsidRDefault="00DB0B85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/>
          <w:bCs/>
          <w:noProof/>
        </w:rPr>
      </w:pPr>
      <w:r w:rsidRPr="00A634B6">
        <w:rPr>
          <w:rFonts w:ascii="Poppins Light" w:hAnsi="Poppins Light" w:cs="Poppins Light"/>
          <w:noProof/>
        </w:rPr>
        <w:t>Acesse a ferramenta</w:t>
      </w:r>
      <w:r w:rsidR="008B0185" w:rsidRPr="00A634B6">
        <w:rPr>
          <w:rFonts w:ascii="Poppins Light" w:hAnsi="Poppins Light" w:cs="Poppins Light"/>
          <w:noProof/>
        </w:rPr>
        <w:t xml:space="preserve">: </w:t>
      </w:r>
      <w:hyperlink r:id="rId14">
        <w:r w:rsidR="00481F71" w:rsidRPr="00A634B6">
          <w:rPr>
            <w:rStyle w:val="Hyperlink"/>
            <w:rFonts w:ascii="Poppins Light" w:hAnsi="Poppins Light" w:cs="Poppins Light"/>
            <w:b/>
            <w:bCs/>
            <w:noProof/>
          </w:rPr>
          <w:t>trello.com</w:t>
        </w:r>
      </w:hyperlink>
      <w:r w:rsidR="5028729E" w:rsidRPr="00A634B6">
        <w:rPr>
          <w:rFonts w:ascii="Poppins Light" w:hAnsi="Poppins Light" w:cs="Poppins Light"/>
        </w:rPr>
        <w:t xml:space="preserve"> </w:t>
      </w:r>
      <w:r w:rsidR="5028729E" w:rsidRPr="00A634B6">
        <w:rPr>
          <w:rFonts w:ascii="Poppins Light" w:eastAsia="Segoe UI" w:hAnsi="Poppins Light" w:cs="Poppins Light"/>
          <w:color w:val="242424"/>
          <w:sz w:val="21"/>
          <w:szCs w:val="21"/>
        </w:rPr>
        <w:t xml:space="preserve">(Acesso em: </w:t>
      </w:r>
      <w:r w:rsidR="00644C2A">
        <w:rPr>
          <w:rFonts w:ascii="Poppins Light" w:eastAsia="Segoe UI" w:hAnsi="Poppins Light" w:cs="Poppins Light"/>
          <w:color w:val="242424"/>
          <w:sz w:val="21"/>
          <w:szCs w:val="21"/>
        </w:rPr>
        <w:t>23</w:t>
      </w:r>
      <w:r w:rsidR="5028729E" w:rsidRPr="00A634B6">
        <w:rPr>
          <w:rFonts w:ascii="Poppins Light" w:eastAsia="Segoe UI" w:hAnsi="Poppins Light" w:cs="Poppins Light"/>
          <w:color w:val="242424"/>
          <w:sz w:val="21"/>
          <w:szCs w:val="21"/>
        </w:rPr>
        <w:t xml:space="preserve"> fev. 2026)</w:t>
      </w:r>
      <w:r w:rsidR="00230A32">
        <w:rPr>
          <w:rFonts w:ascii="Poppins Light" w:eastAsia="Segoe UI" w:hAnsi="Poppins Light" w:cs="Poppins Light"/>
          <w:color w:val="242424"/>
          <w:sz w:val="21"/>
          <w:szCs w:val="21"/>
        </w:rPr>
        <w:t>.</w:t>
      </w:r>
    </w:p>
    <w:p w14:paraId="0DC2BB9E" w14:textId="6E4D408C" w:rsidR="00DB0B85" w:rsidRPr="00A634B6" w:rsidRDefault="00DB0B85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/>
          <w:noProof/>
        </w:rPr>
      </w:pPr>
      <w:r w:rsidRPr="00A634B6">
        <w:rPr>
          <w:rFonts w:ascii="Poppins Light" w:hAnsi="Poppins Light" w:cs="Poppins Light"/>
          <w:bCs/>
          <w:noProof/>
        </w:rPr>
        <w:t>Crie um quadro ou página com o nome:</w:t>
      </w:r>
      <w:r w:rsidR="00063041" w:rsidRPr="00A634B6">
        <w:rPr>
          <w:rFonts w:ascii="Poppins Light" w:hAnsi="Poppins Light" w:cs="Poppins Light"/>
          <w:bCs/>
          <w:noProof/>
        </w:rPr>
        <w:t xml:space="preserve"> </w:t>
      </w:r>
      <w:r w:rsidRPr="00A634B6">
        <w:rPr>
          <w:rFonts w:ascii="Poppins Light" w:hAnsi="Poppins Light" w:cs="Poppins Light"/>
          <w:b/>
          <w:noProof/>
        </w:rPr>
        <w:t>Planejamento de Tarefas – (Nome do aluno/dupla)</w:t>
      </w:r>
      <w:r w:rsidR="00230A32">
        <w:rPr>
          <w:rFonts w:ascii="Poppins Light" w:hAnsi="Poppins Light" w:cs="Poppins Light"/>
          <w:b/>
          <w:noProof/>
        </w:rPr>
        <w:t>.</w:t>
      </w:r>
    </w:p>
    <w:p w14:paraId="72DB8A17" w14:textId="39A976AB" w:rsidR="00DB0B85" w:rsidRPr="00A634B6" w:rsidRDefault="00163AE4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>Veja as</w:t>
      </w:r>
      <w:r w:rsidR="00DB0B85" w:rsidRPr="00A634B6">
        <w:rPr>
          <w:rFonts w:ascii="Poppins Light" w:hAnsi="Poppins Light" w:cs="Poppins Light"/>
          <w:bCs/>
          <w:noProof/>
        </w:rPr>
        <w:t xml:space="preserve"> três colunas:</w:t>
      </w:r>
    </w:p>
    <w:p w14:paraId="183552A1" w14:textId="4BAF053A" w:rsidR="00DB0B85" w:rsidRPr="00A634B6" w:rsidRDefault="00DB0B85" w:rsidP="009A451E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A fazer</w:t>
      </w:r>
    </w:p>
    <w:p w14:paraId="7B322B13" w14:textId="44101A77" w:rsidR="00DB0B85" w:rsidRPr="00A634B6" w:rsidRDefault="00DB0B85" w:rsidP="009A451E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Em andamento</w:t>
      </w:r>
    </w:p>
    <w:p w14:paraId="58005940" w14:textId="16F95171" w:rsidR="008B0185" w:rsidRPr="00A634B6" w:rsidRDefault="00DB0B85" w:rsidP="009A451E">
      <w:pPr>
        <w:pStyle w:val="PargrafodaLista"/>
        <w:numPr>
          <w:ilvl w:val="1"/>
          <w:numId w:val="4"/>
        </w:numPr>
        <w:rPr>
          <w:rFonts w:ascii="Poppins Light" w:hAnsi="Poppins Light" w:cs="Poppins Light"/>
          <w:b/>
          <w:noProof/>
        </w:rPr>
      </w:pPr>
      <w:r w:rsidRPr="00A634B6">
        <w:rPr>
          <w:rFonts w:ascii="Poppins Light" w:hAnsi="Poppins Light" w:cs="Poppins Light"/>
        </w:rPr>
        <w:t>Concluído</w:t>
      </w:r>
    </w:p>
    <w:p w14:paraId="1B2CB3F3" w14:textId="24B22B2E" w:rsidR="00102185" w:rsidRPr="00A634B6" w:rsidRDefault="00102185" w:rsidP="009A451E">
      <w:pPr>
        <w:pStyle w:val="PargrafodaLista"/>
        <w:numPr>
          <w:ilvl w:val="0"/>
          <w:numId w:val="4"/>
        </w:numPr>
        <w:ind w:left="1080"/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 xml:space="preserve">Na lista </w:t>
      </w:r>
      <w:r w:rsidRPr="00A634B6">
        <w:rPr>
          <w:rStyle w:val="Forte"/>
          <w:rFonts w:ascii="Poppins Light" w:hAnsi="Poppins Light" w:cs="Poppins Light"/>
        </w:rPr>
        <w:t>A fazer</w:t>
      </w:r>
      <w:r w:rsidRPr="00A634B6">
        <w:rPr>
          <w:rFonts w:ascii="Poppins Light" w:hAnsi="Poppins Light" w:cs="Poppins Light"/>
        </w:rPr>
        <w:t xml:space="preserve">, clique em </w:t>
      </w:r>
      <w:r w:rsidRPr="00A634B6">
        <w:rPr>
          <w:rStyle w:val="Forte"/>
          <w:rFonts w:ascii="Poppins Light" w:hAnsi="Poppins Light" w:cs="Poppins Light"/>
        </w:rPr>
        <w:t>Adicionar um cartão</w:t>
      </w:r>
      <w:r w:rsidR="00230A32">
        <w:rPr>
          <w:rFonts w:ascii="Poppins Light" w:hAnsi="Poppins Light" w:cs="Poppins Light"/>
        </w:rPr>
        <w:t>.</w:t>
      </w:r>
    </w:p>
    <w:p w14:paraId="0F3B4375" w14:textId="526581AD" w:rsidR="00102185" w:rsidRPr="00A634B6" w:rsidRDefault="00102185" w:rsidP="009A451E">
      <w:pPr>
        <w:pStyle w:val="PargrafodaLista"/>
        <w:numPr>
          <w:ilvl w:val="0"/>
          <w:numId w:val="4"/>
        </w:numPr>
        <w:ind w:left="1080"/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Crie os seguintes cartões (um por vez):</w:t>
      </w:r>
    </w:p>
    <w:p w14:paraId="17AD41D0" w14:textId="77777777" w:rsidR="00163AE4" w:rsidRPr="00A634B6" w:rsidRDefault="00163AE4" w:rsidP="009A451E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Trabalho de Matemática – Entrega</w:t>
      </w:r>
    </w:p>
    <w:p w14:paraId="7E0BC70F" w14:textId="26488F22" w:rsidR="00163AE4" w:rsidRPr="00A634B6" w:rsidRDefault="00163AE4" w:rsidP="009A451E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Estudo – Matemática (60 min)</w:t>
      </w:r>
    </w:p>
    <w:p w14:paraId="526B1A7D" w14:textId="77777777" w:rsidR="00163AE4" w:rsidRPr="00A634B6" w:rsidRDefault="00163AE4" w:rsidP="009A451E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Leitura de Português – 20 min</w:t>
      </w:r>
    </w:p>
    <w:p w14:paraId="448BE131" w14:textId="52E02077" w:rsidR="00DB0B85" w:rsidRPr="00A634B6" w:rsidRDefault="00163AE4" w:rsidP="009A451E">
      <w:pPr>
        <w:pStyle w:val="PargrafodaLista"/>
        <w:numPr>
          <w:ilvl w:val="1"/>
          <w:numId w:val="4"/>
        </w:num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</w:rPr>
        <w:t>Organizar mochila e materiais</w:t>
      </w:r>
    </w:p>
    <w:p w14:paraId="6F23DC0D" w14:textId="77777777" w:rsidR="00163AE4" w:rsidRPr="00A634B6" w:rsidRDefault="00163AE4" w:rsidP="00A634B6">
      <w:pPr>
        <w:rPr>
          <w:rFonts w:ascii="Poppins Light" w:hAnsi="Poppins Light" w:cs="Poppins Light"/>
          <w:b/>
          <w:noProof/>
        </w:rPr>
      </w:pPr>
    </w:p>
    <w:p w14:paraId="04D6A19D" w14:textId="39EA85DE" w:rsidR="00163AE4" w:rsidRPr="00A634B6" w:rsidRDefault="008B0185" w:rsidP="00A634B6">
      <w:pPr>
        <w:rPr>
          <w:rFonts w:ascii="Poppins Light" w:hAnsi="Poppins Light" w:cs="Poppins Light"/>
        </w:rPr>
      </w:pPr>
      <w:r w:rsidRPr="00A634B6">
        <w:rPr>
          <w:rFonts w:ascii="Poppins Light" w:hAnsi="Poppins Light" w:cs="Poppins Light"/>
          <w:noProof/>
        </w:rPr>
        <w:lastRenderedPageBreak/>
        <w:drawing>
          <wp:inline distT="0" distB="0" distL="0" distR="0" wp14:anchorId="0FC90B80" wp14:editId="4A587091">
            <wp:extent cx="6120765" cy="2687320"/>
            <wp:effectExtent l="0" t="0" r="0" b="0"/>
            <wp:docPr id="173420175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01759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69A31F3" w:rsidRPr="00A634B6">
        <w:rPr>
          <w:rFonts w:ascii="Poppins Light" w:hAnsi="Poppins Light" w:cs="Poppins Light"/>
        </w:rPr>
        <w:t xml:space="preserve">Produzido pela SEDUC-SP com a ferramenta </w:t>
      </w:r>
      <w:proofErr w:type="spellStart"/>
      <w:r w:rsidR="769A31F3" w:rsidRPr="00A634B6">
        <w:rPr>
          <w:rFonts w:ascii="Poppins Light" w:hAnsi="Poppins Light" w:cs="Poppins Light"/>
        </w:rPr>
        <w:t>Trello</w:t>
      </w:r>
      <w:proofErr w:type="spellEnd"/>
      <w:r w:rsidR="769A31F3" w:rsidRPr="00A634B6">
        <w:rPr>
          <w:rFonts w:ascii="Poppins Light" w:hAnsi="Poppins Light" w:cs="Poppins Light"/>
        </w:rPr>
        <w:t>.</w:t>
      </w:r>
    </w:p>
    <w:p w14:paraId="6A55E373" w14:textId="77777777" w:rsidR="00925B12" w:rsidRPr="00A634B6" w:rsidRDefault="00925B12" w:rsidP="00A634B6">
      <w:pPr>
        <w:rPr>
          <w:rFonts w:ascii="Poppins Light" w:hAnsi="Poppins Light" w:cs="Poppins Light"/>
          <w:bCs/>
          <w:noProof/>
        </w:rPr>
      </w:pPr>
    </w:p>
    <w:p w14:paraId="16AEC825" w14:textId="77777777" w:rsidR="00236295" w:rsidRPr="00A634B6" w:rsidRDefault="00236295" w:rsidP="00A634B6">
      <w:pPr>
        <w:rPr>
          <w:rFonts w:ascii="Poppins Light" w:hAnsi="Poppins Light" w:cs="Poppins Light"/>
          <w:b/>
          <w:noProof/>
        </w:rPr>
      </w:pPr>
    </w:p>
    <w:p w14:paraId="65350764" w14:textId="77777777" w:rsidR="00102185" w:rsidRPr="00A634B6" w:rsidRDefault="00925B12" w:rsidP="009A451E">
      <w:pPr>
        <w:pStyle w:val="PargrafodaLista"/>
        <w:numPr>
          <w:ilvl w:val="0"/>
          <w:numId w:val="3"/>
        </w:numPr>
        <w:rPr>
          <w:rFonts w:ascii="Poppins Light" w:hAnsi="Poppins Light" w:cs="Poppins Light"/>
          <w:b/>
          <w:noProof/>
        </w:rPr>
      </w:pPr>
      <w:r w:rsidRPr="00A634B6">
        <w:rPr>
          <w:rFonts w:ascii="Poppins Light" w:hAnsi="Poppins Light" w:cs="Poppins Light"/>
          <w:b/>
          <w:noProof/>
        </w:rPr>
        <w:t>Aplicativos combinados (Agenda + Trello)</w:t>
      </w:r>
    </w:p>
    <w:p w14:paraId="35994DD7" w14:textId="75414D07" w:rsidR="00925B12" w:rsidRPr="00A634B6" w:rsidRDefault="00925B12" w:rsidP="00A634B6">
      <w:pPr>
        <w:pStyle w:val="PargrafodaLista"/>
        <w:rPr>
          <w:rFonts w:ascii="Poppins Light" w:hAnsi="Poppins Light" w:cs="Poppins Light"/>
          <w:b/>
          <w:noProof/>
        </w:rPr>
      </w:pPr>
      <w:r w:rsidRPr="00A634B6">
        <w:rPr>
          <w:rFonts w:ascii="Poppins Light" w:hAnsi="Poppins Light" w:cs="Poppins Light"/>
          <w:b/>
          <w:noProof/>
        </w:rPr>
        <w:t>Passo a passo:</w:t>
      </w:r>
    </w:p>
    <w:p w14:paraId="4C92BAD1" w14:textId="622F41F9" w:rsidR="00CF610C" w:rsidRPr="00A634B6" w:rsidRDefault="00CF610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 xml:space="preserve">Volte ao </w:t>
      </w:r>
      <w:r w:rsidRPr="00A634B6">
        <w:rPr>
          <w:rFonts w:ascii="Poppins Light" w:hAnsi="Poppins Light" w:cs="Poppins Light"/>
          <w:b/>
          <w:bCs/>
          <w:noProof/>
        </w:rPr>
        <w:t>Google Agenda</w:t>
      </w:r>
      <w:r w:rsidR="00230A32">
        <w:rPr>
          <w:rFonts w:ascii="Poppins Light" w:hAnsi="Poppins Light" w:cs="Poppins Light"/>
          <w:bCs/>
          <w:noProof/>
        </w:rPr>
        <w:t>.</w:t>
      </w:r>
    </w:p>
    <w:p w14:paraId="6375A1BD" w14:textId="4A02EB7C" w:rsidR="00CF610C" w:rsidRPr="00A634B6" w:rsidRDefault="00CF610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 xml:space="preserve">Clique no evento </w:t>
      </w:r>
      <w:r w:rsidRPr="00A634B6">
        <w:rPr>
          <w:rFonts w:ascii="Poppins Light" w:hAnsi="Poppins Light" w:cs="Poppins Light"/>
          <w:b/>
          <w:bCs/>
          <w:noProof/>
        </w:rPr>
        <w:t>Trabalho de Matemática – Entrega</w:t>
      </w:r>
      <w:r w:rsidR="00230A32">
        <w:rPr>
          <w:rFonts w:ascii="Poppins Light" w:hAnsi="Poppins Light" w:cs="Poppins Light"/>
          <w:bCs/>
          <w:noProof/>
        </w:rPr>
        <w:t>.</w:t>
      </w:r>
    </w:p>
    <w:p w14:paraId="32CAC2C0" w14:textId="6D10E1D0" w:rsidR="00CF610C" w:rsidRPr="00A634B6" w:rsidRDefault="00CF610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>Confira a data: 12/01/2026 e horário: 14:00</w:t>
      </w:r>
      <w:r w:rsidR="00230A32">
        <w:rPr>
          <w:rFonts w:ascii="Poppins Light" w:hAnsi="Poppins Light" w:cs="Poppins Light"/>
          <w:bCs/>
          <w:noProof/>
        </w:rPr>
        <w:t>.</w:t>
      </w:r>
    </w:p>
    <w:p w14:paraId="279E1997" w14:textId="3BB3ECBD" w:rsidR="00CF610C" w:rsidRPr="00A634B6" w:rsidRDefault="00CF610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 xml:space="preserve">Vá para o </w:t>
      </w:r>
      <w:r w:rsidRPr="00A634B6">
        <w:rPr>
          <w:rFonts w:ascii="Poppins Light" w:hAnsi="Poppins Light" w:cs="Poppins Light"/>
          <w:b/>
          <w:bCs/>
          <w:noProof/>
        </w:rPr>
        <w:t>Trello</w:t>
      </w:r>
      <w:r w:rsidR="00230A32">
        <w:rPr>
          <w:rFonts w:ascii="Poppins Light" w:hAnsi="Poppins Light" w:cs="Poppins Light"/>
          <w:bCs/>
          <w:noProof/>
        </w:rPr>
        <w:t>.</w:t>
      </w:r>
    </w:p>
    <w:p w14:paraId="77488786" w14:textId="008DD206" w:rsidR="00CF610C" w:rsidRPr="00A634B6" w:rsidRDefault="00CF610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 xml:space="preserve">Abra o cartão </w:t>
      </w:r>
      <w:r w:rsidRPr="00A634B6">
        <w:rPr>
          <w:rFonts w:ascii="Poppins Light" w:hAnsi="Poppins Light" w:cs="Poppins Light"/>
          <w:b/>
          <w:bCs/>
          <w:noProof/>
        </w:rPr>
        <w:t>Trabalho de Matemática – Entrega</w:t>
      </w:r>
      <w:r w:rsidR="00230A32">
        <w:rPr>
          <w:rFonts w:ascii="Poppins Light" w:hAnsi="Poppins Light" w:cs="Poppins Light"/>
          <w:bCs/>
          <w:noProof/>
        </w:rPr>
        <w:t>.</w:t>
      </w:r>
    </w:p>
    <w:p w14:paraId="34841F6F" w14:textId="5BBEEEF8" w:rsidR="00CF610C" w:rsidRPr="00A634B6" w:rsidRDefault="00CF610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>No título do cartão, edite para ficar exatamente:</w:t>
      </w:r>
      <w:r w:rsidRPr="00A634B6">
        <w:rPr>
          <w:rFonts w:ascii="Poppins Light" w:hAnsi="Poppins Light" w:cs="Poppins Light"/>
          <w:bCs/>
          <w:noProof/>
        </w:rPr>
        <w:br/>
      </w:r>
      <w:r w:rsidRPr="00A634B6">
        <w:rPr>
          <w:rFonts w:ascii="Poppins Light" w:hAnsi="Poppins Light" w:cs="Poppins Light"/>
          <w:b/>
          <w:bCs/>
          <w:noProof/>
        </w:rPr>
        <w:t>Trabalho de Matemática – Entrega (12/01 – 14h)</w:t>
      </w:r>
      <w:r w:rsidR="00230A32">
        <w:rPr>
          <w:rFonts w:ascii="Poppins Light" w:hAnsi="Poppins Light" w:cs="Poppins Light"/>
          <w:bCs/>
          <w:noProof/>
        </w:rPr>
        <w:t>.</w:t>
      </w:r>
    </w:p>
    <w:p w14:paraId="4BB6B3A0" w14:textId="46E2822D" w:rsidR="00CF610C" w:rsidRPr="00A634B6" w:rsidRDefault="00CF610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 xml:space="preserve">Se aparecer a opção, clique em </w:t>
      </w:r>
      <w:r w:rsidRPr="00A634B6">
        <w:rPr>
          <w:rFonts w:ascii="Poppins Light" w:hAnsi="Poppins Light" w:cs="Poppins Light"/>
          <w:b/>
          <w:bCs/>
          <w:noProof/>
        </w:rPr>
        <w:t>Data de entrega</w:t>
      </w:r>
      <w:r w:rsidRPr="00A634B6">
        <w:rPr>
          <w:rFonts w:ascii="Poppins Light" w:hAnsi="Poppins Light" w:cs="Poppins Light"/>
          <w:bCs/>
          <w:noProof/>
        </w:rPr>
        <w:t xml:space="preserve"> e selecione:</w:t>
      </w:r>
      <w:r w:rsidRPr="00A634B6">
        <w:rPr>
          <w:rFonts w:ascii="Poppins Light" w:hAnsi="Poppins Light" w:cs="Poppins Light"/>
          <w:bCs/>
          <w:noProof/>
        </w:rPr>
        <w:br/>
        <w:t>12/01/2026 – 14:00</w:t>
      </w:r>
      <w:r w:rsidR="00230A32">
        <w:rPr>
          <w:rFonts w:ascii="Poppins Light" w:hAnsi="Poppins Light" w:cs="Poppins Light"/>
          <w:bCs/>
          <w:noProof/>
        </w:rPr>
        <w:t>.</w:t>
      </w:r>
    </w:p>
    <w:p w14:paraId="3B15D3D9" w14:textId="7A028EF6" w:rsidR="00CF610C" w:rsidRPr="00A634B6" w:rsidRDefault="00CF610C" w:rsidP="009A451E">
      <w:pPr>
        <w:pStyle w:val="PargrafodaLista"/>
        <w:numPr>
          <w:ilvl w:val="0"/>
          <w:numId w:val="4"/>
        </w:numPr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t xml:space="preserve">Clique em </w:t>
      </w:r>
      <w:r w:rsidRPr="00A634B6">
        <w:rPr>
          <w:rFonts w:ascii="Poppins Light" w:hAnsi="Poppins Light" w:cs="Poppins Light"/>
          <w:b/>
          <w:bCs/>
          <w:noProof/>
        </w:rPr>
        <w:t>Salvar</w:t>
      </w:r>
      <w:r w:rsidRPr="00A634B6">
        <w:rPr>
          <w:rFonts w:ascii="Poppins Light" w:hAnsi="Poppins Light" w:cs="Poppins Light"/>
          <w:bCs/>
          <w:noProof/>
        </w:rPr>
        <w:t>.</w:t>
      </w:r>
    </w:p>
    <w:p w14:paraId="0CD28435" w14:textId="652FE970" w:rsidR="008B0185" w:rsidRPr="00A634B6" w:rsidRDefault="00CF610C" w:rsidP="00A634B6">
      <w:pPr>
        <w:pStyle w:val="PargrafodaLista"/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lastRenderedPageBreak/>
        <w:drawing>
          <wp:anchor distT="0" distB="0" distL="114300" distR="114300" simplePos="0" relativeHeight="251667456" behindDoc="0" locked="1" layoutInCell="1" allowOverlap="1" wp14:anchorId="2B1BE068" wp14:editId="596A099F">
            <wp:simplePos x="0" y="0"/>
            <wp:positionH relativeFrom="page">
              <wp:align>center</wp:align>
            </wp:positionH>
            <wp:positionV relativeFrom="paragraph">
              <wp:posOffset>277495</wp:posOffset>
            </wp:positionV>
            <wp:extent cx="5648400" cy="2376000"/>
            <wp:effectExtent l="0" t="0" r="0" b="5715"/>
            <wp:wrapTopAndBottom/>
            <wp:docPr id="1751552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52020" name="Imagem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400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18B93A" w14:textId="092CE964" w:rsidR="061BBC49" w:rsidRPr="00A634B6" w:rsidRDefault="061BBC49" w:rsidP="00A634B6">
      <w:pPr>
        <w:spacing w:before="240"/>
        <w:rPr>
          <w:rFonts w:ascii="Poppins Light" w:hAnsi="Poppins Light" w:cs="Poppins Light"/>
          <w:noProof/>
          <w:sz w:val="20"/>
          <w:szCs w:val="20"/>
        </w:rPr>
      </w:pPr>
      <w:r w:rsidRPr="00A634B6">
        <w:rPr>
          <w:rFonts w:ascii="Poppins Light" w:hAnsi="Poppins Light" w:cs="Poppins Light"/>
          <w:noProof/>
          <w:sz w:val="20"/>
          <w:szCs w:val="20"/>
        </w:rPr>
        <w:t>Produzido pela SEDUC-SP com a ferramenta Google Agenda.</w:t>
      </w:r>
    </w:p>
    <w:p w14:paraId="61D0C7CD" w14:textId="77777777" w:rsidR="009B1062" w:rsidRDefault="009B1062" w:rsidP="00A634B6">
      <w:pPr>
        <w:pStyle w:val="PargrafodaLista"/>
        <w:rPr>
          <w:rFonts w:ascii="Poppins Light" w:hAnsi="Poppins Light" w:cs="Poppins Light"/>
          <w:bCs/>
          <w:noProof/>
        </w:rPr>
      </w:pPr>
    </w:p>
    <w:p w14:paraId="7005BFCE" w14:textId="77777777" w:rsidR="009B1062" w:rsidRDefault="009B1062" w:rsidP="00A634B6">
      <w:pPr>
        <w:pStyle w:val="PargrafodaLista"/>
        <w:rPr>
          <w:rFonts w:ascii="Poppins Light" w:hAnsi="Poppins Light" w:cs="Poppins Light"/>
          <w:bCs/>
          <w:noProof/>
        </w:rPr>
      </w:pPr>
    </w:p>
    <w:p w14:paraId="56B64B08" w14:textId="77777777" w:rsidR="009B1062" w:rsidRDefault="009B1062" w:rsidP="00A634B6">
      <w:pPr>
        <w:pStyle w:val="PargrafodaLista"/>
        <w:rPr>
          <w:rFonts w:ascii="Poppins Light" w:hAnsi="Poppins Light" w:cs="Poppins Light"/>
          <w:bCs/>
          <w:noProof/>
        </w:rPr>
      </w:pPr>
    </w:p>
    <w:p w14:paraId="0972B8E1" w14:textId="64656EE6" w:rsidR="00CF610C" w:rsidRPr="00A634B6" w:rsidRDefault="009B1062" w:rsidP="00A634B6">
      <w:pPr>
        <w:pStyle w:val="PargrafodaLista"/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drawing>
          <wp:anchor distT="0" distB="0" distL="114300" distR="114300" simplePos="0" relativeHeight="251673600" behindDoc="0" locked="1" layoutInCell="1" allowOverlap="1" wp14:anchorId="225C6717" wp14:editId="4DEBA8A8">
            <wp:simplePos x="0" y="0"/>
            <wp:positionH relativeFrom="margin">
              <wp:posOffset>0</wp:posOffset>
            </wp:positionH>
            <wp:positionV relativeFrom="page">
              <wp:posOffset>5846445</wp:posOffset>
            </wp:positionV>
            <wp:extent cx="4554000" cy="2977200"/>
            <wp:effectExtent l="0" t="0" r="0" b="0"/>
            <wp:wrapTopAndBottom/>
            <wp:docPr id="3103176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769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000" cy="297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3D552" w14:textId="6F1A09E0" w:rsidR="008B0185" w:rsidRPr="00A634B6" w:rsidRDefault="008B0185" w:rsidP="00A634B6">
      <w:pPr>
        <w:pStyle w:val="PargrafodaLista"/>
        <w:rPr>
          <w:rFonts w:ascii="Poppins Light" w:hAnsi="Poppins Light" w:cs="Poppins Light"/>
          <w:bCs/>
          <w:noProof/>
        </w:rPr>
      </w:pPr>
    </w:p>
    <w:p w14:paraId="10E58CA7" w14:textId="77777777" w:rsidR="00CF610C" w:rsidRPr="00A634B6" w:rsidRDefault="00CF610C" w:rsidP="00A634B6">
      <w:pPr>
        <w:pStyle w:val="PargrafodaLista"/>
        <w:rPr>
          <w:rFonts w:ascii="Poppins Light" w:hAnsi="Poppins Light" w:cs="Poppins Light"/>
          <w:bCs/>
          <w:noProof/>
        </w:rPr>
      </w:pPr>
    </w:p>
    <w:p w14:paraId="2FFAA0CA" w14:textId="77777777" w:rsidR="009B1062" w:rsidRDefault="009B1062" w:rsidP="00A634B6">
      <w:pPr>
        <w:pStyle w:val="PargrafodaLista"/>
        <w:rPr>
          <w:rFonts w:ascii="Poppins Light" w:hAnsi="Poppins Light" w:cs="Poppins Light"/>
          <w:bCs/>
          <w:noProof/>
        </w:rPr>
      </w:pPr>
    </w:p>
    <w:p w14:paraId="5A15EF2C" w14:textId="77777777" w:rsidR="009B1062" w:rsidRDefault="009B1062" w:rsidP="00A634B6">
      <w:pPr>
        <w:pStyle w:val="PargrafodaLista"/>
        <w:rPr>
          <w:rFonts w:ascii="Poppins Light" w:hAnsi="Poppins Light" w:cs="Poppins Light"/>
          <w:bCs/>
          <w:noProof/>
        </w:rPr>
      </w:pPr>
    </w:p>
    <w:p w14:paraId="57123456" w14:textId="77777777" w:rsidR="009B1062" w:rsidRPr="00A634B6" w:rsidRDefault="009B1062" w:rsidP="009B1062">
      <w:pPr>
        <w:pStyle w:val="PargrafodaLista"/>
        <w:rPr>
          <w:rFonts w:ascii="Poppins Light" w:hAnsi="Poppins Light" w:cs="Poppins Light"/>
          <w:noProof/>
          <w:sz w:val="20"/>
          <w:szCs w:val="20"/>
        </w:rPr>
      </w:pPr>
      <w:r w:rsidRPr="00A634B6">
        <w:rPr>
          <w:rFonts w:ascii="Poppins Light" w:hAnsi="Poppins Light" w:cs="Poppins Light"/>
          <w:noProof/>
          <w:sz w:val="20"/>
          <w:szCs w:val="20"/>
        </w:rPr>
        <w:t>Produzido pela SEDUC-SP com a ferramenta Trello.</w:t>
      </w:r>
    </w:p>
    <w:p w14:paraId="64BF03CB" w14:textId="77777777" w:rsidR="009B1062" w:rsidRDefault="009B1062" w:rsidP="00A634B6">
      <w:pPr>
        <w:pStyle w:val="PargrafodaLista"/>
        <w:rPr>
          <w:rFonts w:ascii="Poppins Light" w:hAnsi="Poppins Light" w:cs="Poppins Light"/>
          <w:bCs/>
          <w:noProof/>
        </w:rPr>
      </w:pPr>
    </w:p>
    <w:p w14:paraId="6F28A9C5" w14:textId="4934E802" w:rsidR="004060F8" w:rsidRPr="00A634B6" w:rsidRDefault="009B1062" w:rsidP="00A634B6">
      <w:pPr>
        <w:pStyle w:val="PargrafodaLista"/>
        <w:rPr>
          <w:rFonts w:ascii="Poppins Light" w:hAnsi="Poppins Light" w:cs="Poppins Light"/>
          <w:bCs/>
          <w:noProof/>
        </w:rPr>
      </w:pPr>
      <w:r w:rsidRPr="00A634B6">
        <w:rPr>
          <w:rFonts w:ascii="Poppins Light" w:hAnsi="Poppins Light" w:cs="Poppins Light"/>
          <w:bCs/>
          <w:noProof/>
        </w:rPr>
        <w:lastRenderedPageBreak/>
        <w:drawing>
          <wp:anchor distT="0" distB="0" distL="114300" distR="114300" simplePos="0" relativeHeight="251671552" behindDoc="0" locked="1" layoutInCell="1" allowOverlap="1" wp14:anchorId="3C67822C" wp14:editId="69F99591">
            <wp:simplePos x="0" y="0"/>
            <wp:positionH relativeFrom="margin">
              <wp:posOffset>0</wp:posOffset>
            </wp:positionH>
            <wp:positionV relativeFrom="page">
              <wp:posOffset>1465580</wp:posOffset>
            </wp:positionV>
            <wp:extent cx="5683885" cy="2894330"/>
            <wp:effectExtent l="0" t="0" r="0" b="1270"/>
            <wp:wrapTopAndBottom/>
            <wp:docPr id="1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93070" name="Imagem 1" descr="Interface gráfica do usuário, Site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37C1BB" w14:textId="0920459A" w:rsidR="0D3865AF" w:rsidRPr="00A634B6" w:rsidRDefault="0D3865AF" w:rsidP="00A634B6">
      <w:pPr>
        <w:rPr>
          <w:rFonts w:ascii="Poppins Light" w:hAnsi="Poppins Light" w:cs="Poppins Light"/>
          <w:noProof/>
          <w:sz w:val="20"/>
          <w:szCs w:val="20"/>
        </w:rPr>
      </w:pPr>
      <w:r w:rsidRPr="00A634B6">
        <w:rPr>
          <w:rFonts w:ascii="Poppins Light" w:hAnsi="Poppins Light" w:cs="Poppins Light"/>
          <w:noProof/>
          <w:sz w:val="20"/>
          <w:szCs w:val="20"/>
        </w:rPr>
        <w:t>Produzido pela SEDUC-SP com a ferramenta Trello.</w:t>
      </w:r>
    </w:p>
    <w:p w14:paraId="2D12C5EB" w14:textId="1EC8D514" w:rsidR="008B0185" w:rsidRPr="00A634B6" w:rsidRDefault="008B0185" w:rsidP="00A634B6">
      <w:pPr>
        <w:pStyle w:val="PargrafodaLista"/>
        <w:rPr>
          <w:rFonts w:ascii="Poppins Light" w:hAnsi="Poppins Light" w:cs="Poppins Light"/>
          <w:bCs/>
          <w:noProof/>
        </w:rPr>
      </w:pPr>
    </w:p>
    <w:sectPr w:rsidR="008B0185" w:rsidRPr="00A634B6" w:rsidSect="00553CA2">
      <w:headerReference w:type="default" r:id="rId19"/>
      <w:footerReference w:type="even" r:id="rId20"/>
      <w:footerReference w:type="default" r:id="rId21"/>
      <w:pgSz w:w="11907" w:h="16840" w:code="9"/>
      <w:pgMar w:top="851" w:right="1134" w:bottom="1134" w:left="1134" w:header="34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89E54" w14:textId="77777777" w:rsidR="00D16241" w:rsidRDefault="00D16241">
      <w:r>
        <w:separator/>
      </w:r>
    </w:p>
  </w:endnote>
  <w:endnote w:type="continuationSeparator" w:id="0">
    <w:p w14:paraId="4C9DBC9E" w14:textId="77777777" w:rsidR="00D16241" w:rsidRDefault="00D16241">
      <w:r>
        <w:continuationSeparator/>
      </w:r>
    </w:p>
  </w:endnote>
  <w:endnote w:type="continuationNotice" w:id="1">
    <w:p w14:paraId="40D9160D" w14:textId="77777777" w:rsidR="00D16241" w:rsidRDefault="00D1624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sdt>
            <w:sdtPr>
              <w:rPr>
                <w:rFonts w:ascii="Poppins" w:hAnsi="Poppins" w:cs="Poppins"/>
                <w:sz w:val="20"/>
                <w:szCs w:val="20"/>
              </w:rPr>
              <w:id w:val="-620603218"/>
              <w:docPartObj>
                <w:docPartGallery w:val="Page Numbers (Top of Page)"/>
                <w:docPartUnique/>
              </w:docPartObj>
            </w:sdtPr>
            <w:sdtContent>
              <w:p w14:paraId="4F83A696" w14:textId="12BE2B9C" w:rsidR="00A634B6" w:rsidRPr="00B46197" w:rsidRDefault="00A634B6" w:rsidP="00653F4D">
                <w:pPr>
                  <w:pStyle w:val="Rodap"/>
                  <w:spacing w:before="240" w:line="276" w:lineRule="auto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B46197">
                  <w:rPr>
                    <w:rFonts w:ascii="Poppins" w:hAnsi="Poppins" w:cs="Poppins"/>
                    <w:sz w:val="20"/>
                    <w:szCs w:val="20"/>
                  </w:rPr>
                  <w:t>[DADOS]</w:t>
                </w:r>
                <w:r w:rsidR="00653F4D">
                  <w:rPr>
                    <w:rFonts w:ascii="Poppins" w:hAnsi="Poppins" w:cs="Poppins"/>
                    <w:sz w:val="20"/>
                    <w:szCs w:val="20"/>
                  </w:rPr>
                  <w:tab/>
                </w:r>
                <w:r w:rsidRPr="00B46197">
                  <w:rPr>
                    <w:rFonts w:ascii="Poppins" w:hAnsi="Poppins" w:cs="Poppins"/>
                    <w:sz w:val="20"/>
                    <w:szCs w:val="20"/>
                  </w:rPr>
                  <w:t>[</w:t>
                </w:r>
                <w:r w:rsidR="00653F4D">
                  <w:rPr>
                    <w:rFonts w:ascii="Poppins" w:hAnsi="Poppins" w:cs="Poppins"/>
                    <w:sz w:val="20"/>
                    <w:szCs w:val="20"/>
                  </w:rPr>
                  <w:t>UNIDADE 1</w:t>
                </w:r>
                <w:r w:rsidRPr="00B46197">
                  <w:rPr>
                    <w:rFonts w:ascii="Poppins" w:hAnsi="Poppins" w:cs="Poppins"/>
                    <w:sz w:val="20"/>
                    <w:szCs w:val="20"/>
                  </w:rPr>
                  <w:t>]</w:t>
                </w:r>
                <w:r w:rsidR="00653F4D">
                  <w:rPr>
                    <w:rFonts w:ascii="Poppins" w:hAnsi="Poppins" w:cs="Poppins"/>
                    <w:sz w:val="20"/>
                    <w:szCs w:val="20"/>
                  </w:rPr>
                  <w:tab/>
                </w:r>
                <w:r w:rsidRPr="00B46197">
                  <w:rPr>
                    <w:rFonts w:ascii="Poppins" w:hAnsi="Poppins" w:cs="Poppins"/>
                    <w:sz w:val="20"/>
                    <w:szCs w:val="20"/>
                  </w:rPr>
                  <w:t>[</w:t>
                </w:r>
                <w:r w:rsidR="00653F4D">
                  <w:rPr>
                    <w:rFonts w:ascii="Poppins" w:hAnsi="Poppins" w:cs="Poppins"/>
                    <w:sz w:val="20"/>
                    <w:szCs w:val="20"/>
                  </w:rPr>
                  <w:t>COMPONENTE 1</w:t>
                </w:r>
                <w:r w:rsidRPr="00B46197">
                  <w:rPr>
                    <w:rFonts w:ascii="Poppins" w:hAnsi="Poppins" w:cs="Poppins"/>
                    <w:sz w:val="20"/>
                    <w:szCs w:val="20"/>
                  </w:rPr>
                  <w:t>]</w:t>
                </w:r>
              </w:p>
              <w:p w14:paraId="214D1726" w14:textId="10C20D0A" w:rsidR="00E227A8" w:rsidRPr="00E227A8" w:rsidRDefault="00A634B6" w:rsidP="00A634B6">
                <w:pPr>
                  <w:pStyle w:val="Rodap"/>
                  <w:spacing w:line="276" w:lineRule="auto"/>
                  <w:jc w:val="center"/>
                  <w:rPr>
                    <w:rFonts w:ascii="Poppins" w:hAnsi="Poppins" w:cs="Poppins"/>
                    <w:sz w:val="20"/>
                    <w:szCs w:val="20"/>
                  </w:rPr>
                </w:pP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PAGE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9B1062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1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  <w:r w:rsidRPr="00814E58">
                  <w:rPr>
                    <w:rFonts w:ascii="Poppins" w:hAnsi="Poppins" w:cs="Poppins"/>
                    <w:sz w:val="20"/>
                    <w:szCs w:val="20"/>
                  </w:rPr>
                  <w:t xml:space="preserve"> / 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begin"/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instrText>NUMPAGES</w:instrTex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separate"/>
                </w:r>
                <w:r w:rsidR="009B1062">
                  <w:rPr>
                    <w:rFonts w:ascii="Poppins" w:hAnsi="Poppins" w:cs="Poppins"/>
                    <w:b/>
                    <w:bCs/>
                    <w:noProof/>
                    <w:sz w:val="20"/>
                    <w:szCs w:val="20"/>
                  </w:rPr>
                  <w:t>7</w:t>
                </w:r>
                <w:r w:rsidRPr="00814E58">
                  <w:rPr>
                    <w:rFonts w:ascii="Poppins" w:hAnsi="Poppins" w:cs="Poppins"/>
                    <w:b/>
                    <w:bCs/>
                    <w:sz w:val="20"/>
                    <w:szCs w:val="20"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30B9D" w14:textId="77777777" w:rsidR="00D16241" w:rsidRDefault="00D16241">
      <w:r>
        <w:separator/>
      </w:r>
    </w:p>
  </w:footnote>
  <w:footnote w:type="continuationSeparator" w:id="0">
    <w:p w14:paraId="211C7D45" w14:textId="77777777" w:rsidR="00D16241" w:rsidRDefault="00D16241">
      <w:r>
        <w:continuationSeparator/>
      </w:r>
    </w:p>
  </w:footnote>
  <w:footnote w:type="continuationNotice" w:id="1">
    <w:p w14:paraId="2D915465" w14:textId="77777777" w:rsidR="00D16241" w:rsidRDefault="00D1624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AA49" w14:textId="02E7A962" w:rsidR="00814E58" w:rsidRDefault="00553CA2" w:rsidP="00553CA2">
    <w:pPr>
      <w:pStyle w:val="Cabealho"/>
      <w:jc w:val="right"/>
    </w:pPr>
    <w:r w:rsidRPr="00553CA2">
      <w:rPr>
        <w:noProof/>
      </w:rPr>
      <w:drawing>
        <wp:inline distT="0" distB="0" distL="0" distR="0" wp14:anchorId="75BF02F6" wp14:editId="3BE17BC6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4E65"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140A"/>
    <w:multiLevelType w:val="hybridMultilevel"/>
    <w:tmpl w:val="01A2086E"/>
    <w:lvl w:ilvl="0" w:tplc="1AFEE432">
      <w:start w:val="1"/>
      <w:numFmt w:val="bullet"/>
      <w:lvlText w:val="-"/>
      <w:lvlJc w:val="left"/>
      <w:pPr>
        <w:ind w:left="1440" w:hanging="360"/>
      </w:pPr>
      <w:rPr>
        <w:rFonts w:ascii="Poppins" w:hAnsi="Poppins" w:hint="default"/>
        <w:sz w:val="24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520A30"/>
    <w:multiLevelType w:val="hybridMultilevel"/>
    <w:tmpl w:val="FBD480AE"/>
    <w:lvl w:ilvl="0" w:tplc="0960FC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84476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920E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62BB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DCF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0321D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F8A6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336C2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45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0172E35"/>
    <w:multiLevelType w:val="hybridMultilevel"/>
    <w:tmpl w:val="BAF004CE"/>
    <w:lvl w:ilvl="0" w:tplc="1AFEE432">
      <w:start w:val="1"/>
      <w:numFmt w:val="bullet"/>
      <w:lvlText w:val="-"/>
      <w:lvlJc w:val="left"/>
      <w:pPr>
        <w:ind w:left="1440" w:hanging="360"/>
      </w:pPr>
      <w:rPr>
        <w:rFonts w:ascii="Poppins" w:hAnsi="Poppins" w:hint="default"/>
        <w:sz w:val="24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3748E2"/>
    <w:multiLevelType w:val="multilevel"/>
    <w:tmpl w:val="6E32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B5026"/>
    <w:multiLevelType w:val="hybridMultilevel"/>
    <w:tmpl w:val="F6E422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2081710">
    <w:abstractNumId w:val="1"/>
  </w:num>
  <w:num w:numId="2" w16cid:durableId="213584549">
    <w:abstractNumId w:val="3"/>
  </w:num>
  <w:num w:numId="3" w16cid:durableId="1315186774">
    <w:abstractNumId w:val="4"/>
  </w:num>
  <w:num w:numId="4" w16cid:durableId="1433277713">
    <w:abstractNumId w:val="0"/>
  </w:num>
  <w:num w:numId="5" w16cid:durableId="1460299061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10051"/>
    <w:rsid w:val="00012148"/>
    <w:rsid w:val="000278D8"/>
    <w:rsid w:val="00032C86"/>
    <w:rsid w:val="00051242"/>
    <w:rsid w:val="00063041"/>
    <w:rsid w:val="0007178D"/>
    <w:rsid w:val="00093C5A"/>
    <w:rsid w:val="00094A3A"/>
    <w:rsid w:val="000A4E65"/>
    <w:rsid w:val="000A58E1"/>
    <w:rsid w:val="000C6619"/>
    <w:rsid w:val="000F7DE9"/>
    <w:rsid w:val="00102185"/>
    <w:rsid w:val="001039A6"/>
    <w:rsid w:val="00115CE8"/>
    <w:rsid w:val="00124756"/>
    <w:rsid w:val="00160195"/>
    <w:rsid w:val="00163AE4"/>
    <w:rsid w:val="00170B52"/>
    <w:rsid w:val="001A2D86"/>
    <w:rsid w:val="001A32C9"/>
    <w:rsid w:val="001C335A"/>
    <w:rsid w:val="001C4F2A"/>
    <w:rsid w:val="001E7BC0"/>
    <w:rsid w:val="00230A32"/>
    <w:rsid w:val="002344C7"/>
    <w:rsid w:val="00236295"/>
    <w:rsid w:val="002372B1"/>
    <w:rsid w:val="00252F67"/>
    <w:rsid w:val="00255D81"/>
    <w:rsid w:val="00256D8D"/>
    <w:rsid w:val="002632D3"/>
    <w:rsid w:val="00264B6B"/>
    <w:rsid w:val="00272F47"/>
    <w:rsid w:val="00285A49"/>
    <w:rsid w:val="002A3AA4"/>
    <w:rsid w:val="002A6788"/>
    <w:rsid w:val="002C6EC9"/>
    <w:rsid w:val="002D1A6D"/>
    <w:rsid w:val="002D51E3"/>
    <w:rsid w:val="002E6314"/>
    <w:rsid w:val="003009B4"/>
    <w:rsid w:val="003031BD"/>
    <w:rsid w:val="00320933"/>
    <w:rsid w:val="00331365"/>
    <w:rsid w:val="003365AE"/>
    <w:rsid w:val="00367C72"/>
    <w:rsid w:val="003909B7"/>
    <w:rsid w:val="003C032E"/>
    <w:rsid w:val="003D2352"/>
    <w:rsid w:val="003D44F2"/>
    <w:rsid w:val="003D71CA"/>
    <w:rsid w:val="003E6850"/>
    <w:rsid w:val="003F2D2E"/>
    <w:rsid w:val="004060F8"/>
    <w:rsid w:val="00440D2C"/>
    <w:rsid w:val="00444BBB"/>
    <w:rsid w:val="00446543"/>
    <w:rsid w:val="00454835"/>
    <w:rsid w:val="00464B32"/>
    <w:rsid w:val="00467E2F"/>
    <w:rsid w:val="00481F71"/>
    <w:rsid w:val="00491C71"/>
    <w:rsid w:val="004B66A3"/>
    <w:rsid w:val="004E2A3C"/>
    <w:rsid w:val="004E713D"/>
    <w:rsid w:val="00500916"/>
    <w:rsid w:val="00511323"/>
    <w:rsid w:val="00517455"/>
    <w:rsid w:val="005317E5"/>
    <w:rsid w:val="0054497C"/>
    <w:rsid w:val="0054587F"/>
    <w:rsid w:val="0055089A"/>
    <w:rsid w:val="005517B2"/>
    <w:rsid w:val="00553CA2"/>
    <w:rsid w:val="00585F34"/>
    <w:rsid w:val="005A5A09"/>
    <w:rsid w:val="005B090F"/>
    <w:rsid w:val="005E0A85"/>
    <w:rsid w:val="005E3329"/>
    <w:rsid w:val="005E4165"/>
    <w:rsid w:val="005F251E"/>
    <w:rsid w:val="005F74BB"/>
    <w:rsid w:val="005F7C3E"/>
    <w:rsid w:val="006023CB"/>
    <w:rsid w:val="0060776C"/>
    <w:rsid w:val="00616CDD"/>
    <w:rsid w:val="00617B54"/>
    <w:rsid w:val="0063273B"/>
    <w:rsid w:val="00644C2A"/>
    <w:rsid w:val="00653F4D"/>
    <w:rsid w:val="00666B84"/>
    <w:rsid w:val="00676B29"/>
    <w:rsid w:val="006A65BC"/>
    <w:rsid w:val="006B3AE9"/>
    <w:rsid w:val="006F4741"/>
    <w:rsid w:val="007671B4"/>
    <w:rsid w:val="00773A8C"/>
    <w:rsid w:val="0078262D"/>
    <w:rsid w:val="007B6ABF"/>
    <w:rsid w:val="007D216F"/>
    <w:rsid w:val="00804FD6"/>
    <w:rsid w:val="00814E58"/>
    <w:rsid w:val="0083474B"/>
    <w:rsid w:val="00841D59"/>
    <w:rsid w:val="00851368"/>
    <w:rsid w:val="00876026"/>
    <w:rsid w:val="008925A9"/>
    <w:rsid w:val="00893FDA"/>
    <w:rsid w:val="008B0185"/>
    <w:rsid w:val="008B3FF5"/>
    <w:rsid w:val="008B4C24"/>
    <w:rsid w:val="008E27F5"/>
    <w:rsid w:val="008F775A"/>
    <w:rsid w:val="00925B12"/>
    <w:rsid w:val="0092769D"/>
    <w:rsid w:val="0095419F"/>
    <w:rsid w:val="00966015"/>
    <w:rsid w:val="009A37A4"/>
    <w:rsid w:val="009A451E"/>
    <w:rsid w:val="009B1062"/>
    <w:rsid w:val="009B33B6"/>
    <w:rsid w:val="009C5FCF"/>
    <w:rsid w:val="00A01F33"/>
    <w:rsid w:val="00A02288"/>
    <w:rsid w:val="00A634B6"/>
    <w:rsid w:val="00A72EA6"/>
    <w:rsid w:val="00AA319D"/>
    <w:rsid w:val="00AA60A0"/>
    <w:rsid w:val="00AD78A6"/>
    <w:rsid w:val="00AF2FFF"/>
    <w:rsid w:val="00B000A4"/>
    <w:rsid w:val="00B034E6"/>
    <w:rsid w:val="00B45591"/>
    <w:rsid w:val="00B91700"/>
    <w:rsid w:val="00B91809"/>
    <w:rsid w:val="00B93BB4"/>
    <w:rsid w:val="00B9713F"/>
    <w:rsid w:val="00BA5063"/>
    <w:rsid w:val="00BA6A76"/>
    <w:rsid w:val="00BD6925"/>
    <w:rsid w:val="00BD6C1C"/>
    <w:rsid w:val="00BE7EF1"/>
    <w:rsid w:val="00C12E4A"/>
    <w:rsid w:val="00C136A3"/>
    <w:rsid w:val="00C42339"/>
    <w:rsid w:val="00C4723D"/>
    <w:rsid w:val="00C50FCA"/>
    <w:rsid w:val="00C6070E"/>
    <w:rsid w:val="00C62CE1"/>
    <w:rsid w:val="00C935C9"/>
    <w:rsid w:val="00CA4523"/>
    <w:rsid w:val="00CC2A45"/>
    <w:rsid w:val="00CC5C3A"/>
    <w:rsid w:val="00CC6100"/>
    <w:rsid w:val="00CE1192"/>
    <w:rsid w:val="00CE1A1F"/>
    <w:rsid w:val="00CE3BA7"/>
    <w:rsid w:val="00CF610C"/>
    <w:rsid w:val="00CF76E4"/>
    <w:rsid w:val="00D03B93"/>
    <w:rsid w:val="00D05B9C"/>
    <w:rsid w:val="00D16241"/>
    <w:rsid w:val="00D24C11"/>
    <w:rsid w:val="00D24F86"/>
    <w:rsid w:val="00D466B2"/>
    <w:rsid w:val="00D553AB"/>
    <w:rsid w:val="00D60F22"/>
    <w:rsid w:val="00D61A8F"/>
    <w:rsid w:val="00DB0B85"/>
    <w:rsid w:val="00DD2118"/>
    <w:rsid w:val="00DD30AF"/>
    <w:rsid w:val="00DD5204"/>
    <w:rsid w:val="00DE0C0D"/>
    <w:rsid w:val="00E03383"/>
    <w:rsid w:val="00E10D86"/>
    <w:rsid w:val="00E227A8"/>
    <w:rsid w:val="00E30826"/>
    <w:rsid w:val="00E400A6"/>
    <w:rsid w:val="00E57C9D"/>
    <w:rsid w:val="00E71901"/>
    <w:rsid w:val="00E73E76"/>
    <w:rsid w:val="00E77AF3"/>
    <w:rsid w:val="00EA3B37"/>
    <w:rsid w:val="00EC33E9"/>
    <w:rsid w:val="00EF47B1"/>
    <w:rsid w:val="00EF4AFE"/>
    <w:rsid w:val="00F044D7"/>
    <w:rsid w:val="00F306F7"/>
    <w:rsid w:val="00F472E5"/>
    <w:rsid w:val="00F51FEF"/>
    <w:rsid w:val="00F52905"/>
    <w:rsid w:val="00F52AA0"/>
    <w:rsid w:val="00F57059"/>
    <w:rsid w:val="00F93019"/>
    <w:rsid w:val="00FA5FCE"/>
    <w:rsid w:val="00FB0AE5"/>
    <w:rsid w:val="00FD7F1E"/>
    <w:rsid w:val="00FF3340"/>
    <w:rsid w:val="00FF3ECB"/>
    <w:rsid w:val="01C42106"/>
    <w:rsid w:val="02CA7F45"/>
    <w:rsid w:val="061BBC49"/>
    <w:rsid w:val="0D3865AF"/>
    <w:rsid w:val="12838C25"/>
    <w:rsid w:val="1C68912E"/>
    <w:rsid w:val="25463D9C"/>
    <w:rsid w:val="2DF4C9A0"/>
    <w:rsid w:val="2E24F7DA"/>
    <w:rsid w:val="3487727A"/>
    <w:rsid w:val="38372A79"/>
    <w:rsid w:val="3B63CAD8"/>
    <w:rsid w:val="42927EA7"/>
    <w:rsid w:val="46A299A5"/>
    <w:rsid w:val="5028729E"/>
    <w:rsid w:val="5592FCAA"/>
    <w:rsid w:val="601D11C2"/>
    <w:rsid w:val="62A1CE9A"/>
    <w:rsid w:val="6B683463"/>
    <w:rsid w:val="769A31F3"/>
    <w:rsid w:val="7A7DA7AA"/>
    <w:rsid w:val="7C72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6A3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6A65BC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6A65BC"/>
    <w:rPr>
      <w:b/>
      <w:b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255D81"/>
    <w:rPr>
      <w:color w:val="605E5C"/>
      <w:shd w:val="clear" w:color="auto" w:fill="E1DFDD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44BB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4BB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calendar.google.com/" TargetMode="External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trello.com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f46f7f-f630-4d81-9013-f56c134c4ce4">
      <Terms xmlns="http://schemas.microsoft.com/office/infopath/2007/PartnerControls"/>
    </lcf76f155ced4ddcb4097134ff3c332f>
    <TaxCatchAll xmlns="577a13c6-d373-4ae8-8cb1-4c5d8d0c7ef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901605E3CBED429A6285F3FE79576B" ma:contentTypeVersion="13" ma:contentTypeDescription="Crie um novo documento." ma:contentTypeScope="" ma:versionID="5f1d87bbc3c9de8925b1c25127c04a4b">
  <xsd:schema xmlns:xsd="http://www.w3.org/2001/XMLSchema" xmlns:xs="http://www.w3.org/2001/XMLSchema" xmlns:p="http://schemas.microsoft.com/office/2006/metadata/properties" xmlns:ns2="04f46f7f-f630-4d81-9013-f56c134c4ce4" xmlns:ns3="577a13c6-d373-4ae8-8cb1-4c5d8d0c7ef2" targetNamespace="http://schemas.microsoft.com/office/2006/metadata/properties" ma:root="true" ma:fieldsID="50abba0df190128f36ea381e916466a9" ns2:_="" ns3:_="">
    <xsd:import namespace="04f46f7f-f630-4d81-9013-f56c134c4ce4"/>
    <xsd:import namespace="577a13c6-d373-4ae8-8cb1-4c5d8d0c7e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46f7f-f630-4d81-9013-f56c134c4c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a13c6-d373-4ae8-8cb1-4c5d8d0c7ef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184b956c-382f-4ac6-8e56-86f4b9d99528}" ma:internalName="TaxCatchAll" ma:showField="CatchAllData" ma:web="577a13c6-d373-4ae8-8cb1-4c5d8d0c7ef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04f46f7f-f630-4d81-9013-f56c134c4ce4"/>
    <ds:schemaRef ds:uri="577a13c6-d373-4ae8-8cb1-4c5d8d0c7ef2"/>
  </ds:schemaRefs>
</ds:datastoreItem>
</file>

<file path=customXml/itemProps2.xml><?xml version="1.0" encoding="utf-8"?>
<ds:datastoreItem xmlns:ds="http://schemas.openxmlformats.org/officeDocument/2006/customXml" ds:itemID="{D469F144-1B9C-44D7-AC0E-CB86B8A989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46f7f-f630-4d81-9013-f56c134c4ce4"/>
    <ds:schemaRef ds:uri="577a13c6-d373-4ae8-8cb1-4c5d8d0c7e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27</TotalTime>
  <Pages>1</Pages>
  <Words>625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Luca Santiago Rocha</cp:lastModifiedBy>
  <cp:revision>8</cp:revision>
  <cp:lastPrinted>2006-08-31T06:40:00Z</cp:lastPrinted>
  <dcterms:created xsi:type="dcterms:W3CDTF">2026-02-23T14:37:00Z</dcterms:created>
  <dcterms:modified xsi:type="dcterms:W3CDTF">2026-04-07T16:44:00Z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