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5650FF6" w14:textId="2C59E167" w:rsidR="0060776C" w:rsidRPr="0070566F" w:rsidRDefault="008C5B06" w:rsidP="0070566F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70566F">
        <w:rPr>
          <w:rFonts w:ascii="Poppins" w:hAnsi="Poppins" w:cs="Poppins"/>
          <w:b/>
          <w:noProof/>
          <w:sz w:val="32"/>
          <w:szCs w:val="32"/>
        </w:rPr>
        <w:t>O laboratório de colaboração digital</w:t>
      </w:r>
    </w:p>
    <w:p w14:paraId="3AA1238C" w14:textId="77777777" w:rsidR="008C5B06" w:rsidRPr="008C5B06" w:rsidRDefault="008C5B06" w:rsidP="008C5B06">
      <w:pPr>
        <w:spacing w:line="276" w:lineRule="auto"/>
        <w:jc w:val="both"/>
        <w:rPr>
          <w:rFonts w:ascii="Poppins" w:hAnsi="Poppins" w:cs="Poppins"/>
          <w:sz w:val="22"/>
          <w:szCs w:val="22"/>
          <w:u w:val="single"/>
        </w:rPr>
      </w:pPr>
    </w:p>
    <w:p w14:paraId="161369BA" w14:textId="77777777" w:rsidR="00E227A8" w:rsidRPr="008C5B06" w:rsidRDefault="00E227A8" w:rsidP="008C5B06">
      <w:pPr>
        <w:spacing w:line="276" w:lineRule="auto"/>
        <w:rPr>
          <w:rFonts w:ascii="Poppins" w:hAnsi="Poppins" w:cs="Poppins"/>
          <w:b/>
          <w:bCs/>
          <w:noProof/>
          <w:sz w:val="28"/>
          <w:szCs w:val="28"/>
        </w:rPr>
      </w:pPr>
      <w:r w:rsidRPr="008C5B06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A0D981D" w14:textId="4909EFBD" w:rsidR="002714B4" w:rsidRPr="0070566F" w:rsidRDefault="008C5B06">
      <w:pPr>
        <w:pStyle w:val="PargrafodaLista"/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>Compreender e aplicar recursos avançados de colaboração digital, como coedição, comentários, sugestões e gestão de permissões, para organizar o trabalho coletivo e garantir clareza, rastreabilidade e eficiência em projetos digitais.</w:t>
      </w:r>
    </w:p>
    <w:p w14:paraId="4BE5471A" w14:textId="77777777" w:rsidR="008C5B06" w:rsidRPr="008C5B06" w:rsidRDefault="008C5B06" w:rsidP="008C5B06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050BB83B" w14:textId="4B3D4F07" w:rsidR="00E227A8" w:rsidRPr="0070566F" w:rsidRDefault="00E227A8" w:rsidP="0070566F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70566F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70566F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>Computadores com acesso à internet.</w:t>
      </w:r>
    </w:p>
    <w:p w14:paraId="18F37AA4" w14:textId="00682C3F" w:rsidR="00D60F22" w:rsidRPr="0070566F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 xml:space="preserve">Conta Google ativa para uso </w:t>
      </w:r>
      <w:r w:rsidR="00610153" w:rsidRPr="0070566F">
        <w:rPr>
          <w:rFonts w:ascii="Poppins Light" w:hAnsi="Poppins Light" w:cs="Poppins Light"/>
          <w:noProof/>
        </w:rPr>
        <w:t>das ferramentas online</w:t>
      </w:r>
      <w:r w:rsidRPr="0070566F">
        <w:rPr>
          <w:rFonts w:ascii="Poppins Light" w:hAnsi="Poppins Light" w:cs="Poppins Light"/>
          <w:noProof/>
        </w:rPr>
        <w:t>.</w:t>
      </w:r>
    </w:p>
    <w:p w14:paraId="4FB4B620" w14:textId="77777777" w:rsidR="00D60F22" w:rsidRPr="0070566F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>Projeção multimídia ou tela para demonstração.</w:t>
      </w:r>
    </w:p>
    <w:p w14:paraId="08004E8D" w14:textId="77777777" w:rsidR="00E227A8" w:rsidRPr="0070566F" w:rsidRDefault="00E227A8" w:rsidP="008C5B06">
      <w:pPr>
        <w:spacing w:line="276" w:lineRule="auto"/>
        <w:rPr>
          <w:rFonts w:ascii="Poppins Light" w:hAnsi="Poppins Light" w:cs="Poppins Light"/>
          <w:noProof/>
        </w:rPr>
      </w:pPr>
    </w:p>
    <w:p w14:paraId="42F48228" w14:textId="77777777" w:rsidR="008C5B06" w:rsidRPr="008C5B06" w:rsidRDefault="008C5B06" w:rsidP="008C5B06">
      <w:pPr>
        <w:spacing w:line="276" w:lineRule="auto"/>
        <w:rPr>
          <w:rFonts w:ascii="Poppins" w:hAnsi="Poppins" w:cs="Poppins"/>
          <w:noProof/>
        </w:rPr>
      </w:pPr>
    </w:p>
    <w:p w14:paraId="0FC2DD45" w14:textId="3D4A57C1" w:rsidR="0099718C" w:rsidRPr="0070566F" w:rsidRDefault="00BE66A2" w:rsidP="0070566F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70566F"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1A490C">
        <w:rPr>
          <w:rFonts w:ascii="Poppins" w:hAnsi="Poppins" w:cs="Poppins"/>
          <w:b/>
          <w:noProof/>
          <w:sz w:val="32"/>
          <w:szCs w:val="32"/>
        </w:rPr>
        <w:t>t</w:t>
      </w:r>
      <w:r w:rsidRPr="0070566F">
        <w:rPr>
          <w:rFonts w:ascii="Poppins" w:hAnsi="Poppins" w:cs="Poppins"/>
          <w:b/>
          <w:noProof/>
          <w:sz w:val="32"/>
          <w:szCs w:val="32"/>
        </w:rPr>
        <w:t>eórica</w:t>
      </w:r>
    </w:p>
    <w:p w14:paraId="24F3DED4" w14:textId="2DE21EBA" w:rsidR="0099718C" w:rsidRPr="008C5B06" w:rsidRDefault="0099718C" w:rsidP="008C5B06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46D23E49" w14:textId="5D18D04C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 xml:space="preserve">Edição </w:t>
      </w:r>
      <w:r w:rsidR="008C5B06" w:rsidRPr="0070566F">
        <w:rPr>
          <w:rFonts w:ascii="Poppins Light" w:hAnsi="Poppins Light" w:cs="Poppins Light"/>
          <w:b/>
          <w:bCs/>
          <w:noProof/>
        </w:rPr>
        <w:t>c</w:t>
      </w:r>
      <w:r w:rsidRPr="0070566F">
        <w:rPr>
          <w:rFonts w:ascii="Poppins Light" w:hAnsi="Poppins Light" w:cs="Poppins Light"/>
          <w:b/>
          <w:bCs/>
          <w:noProof/>
        </w:rPr>
        <w:t>olaborativa</w:t>
      </w:r>
    </w:p>
    <w:p w14:paraId="0AAC60D9" w14:textId="5508AAE2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É um conceito mais amplo que, inclusive, já foi estudado anteriormente. </w:t>
      </w:r>
    </w:p>
    <w:p w14:paraId="120C0EA5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Acontece quando um grupo trabalha </w:t>
      </w:r>
      <w:r w:rsidRPr="0070566F">
        <w:rPr>
          <w:rFonts w:ascii="Poppins Light" w:hAnsi="Poppins Light" w:cs="Poppins Light"/>
          <w:b/>
          <w:bCs/>
          <w:noProof/>
        </w:rPr>
        <w:t>no mesmo arquivo</w:t>
      </w:r>
      <w:r w:rsidRPr="0070566F">
        <w:rPr>
          <w:rFonts w:ascii="Poppins Light" w:hAnsi="Poppins Light" w:cs="Poppins Light"/>
          <w:bCs/>
          <w:noProof/>
        </w:rPr>
        <w:t>, podendo:</w:t>
      </w:r>
    </w:p>
    <w:p w14:paraId="739A910D" w14:textId="68154C92" w:rsidR="0099718C" w:rsidRPr="0070566F" w:rsidRDefault="0099718C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editar em momentos diferentes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0BBB9A02" w14:textId="1427657E" w:rsidR="0099718C" w:rsidRPr="0070566F" w:rsidRDefault="0099718C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complementar o trabalho ao longo do tempo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371002FD" w14:textId="466D4E31" w:rsidR="0099718C" w:rsidRPr="0070566F" w:rsidRDefault="0099718C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revisar, comentar ou inserir novas partes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7C4F6997" w14:textId="6A5D8936" w:rsidR="0099718C" w:rsidRPr="0070566F" w:rsidRDefault="0099718C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usar o histórico para acompanhar contribuições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0D92C337" w14:textId="77777777" w:rsidR="0099718C" w:rsidRPr="0070566F" w:rsidRDefault="0099718C">
      <w:pPr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cooperar mesmo sem estar online ao mesmo tempo.</w:t>
      </w:r>
    </w:p>
    <w:p w14:paraId="02AD2002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E593E3A" w14:textId="134494CE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lastRenderedPageBreak/>
        <w:t>Inclui interação assíncrona e organizada, sendo ideal para grupos que dividem tarefas e trabalham em horários diferentes, além de minimizar conflitos de edição.</w:t>
      </w:r>
    </w:p>
    <w:p w14:paraId="2307E675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C553DD0" w14:textId="09CF6338" w:rsidR="0099718C" w:rsidRPr="0070566F" w:rsidRDefault="0099718C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 xml:space="preserve">Exemplo: </w:t>
      </w:r>
      <w:r w:rsidRPr="0070566F">
        <w:rPr>
          <w:rFonts w:ascii="Poppins Light" w:hAnsi="Poppins Light" w:cs="Poppins Light"/>
          <w:bCs/>
          <w:noProof/>
        </w:rPr>
        <w:t>Cada integrante de um grupo escreve sua seção de um relatório em momentos diferentes do dia.</w:t>
      </w:r>
    </w:p>
    <w:p w14:paraId="509546F1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75D02AA" w14:textId="2165CD89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 xml:space="preserve">Coedição </w:t>
      </w:r>
      <w:r w:rsidR="001A490C">
        <w:rPr>
          <w:rFonts w:ascii="Poppins Light" w:hAnsi="Poppins Light" w:cs="Poppins Light"/>
          <w:b/>
          <w:bCs/>
          <w:noProof/>
        </w:rPr>
        <w:t>si</w:t>
      </w:r>
      <w:r w:rsidRPr="0070566F">
        <w:rPr>
          <w:rFonts w:ascii="Poppins Light" w:hAnsi="Poppins Light" w:cs="Poppins Light"/>
          <w:b/>
          <w:bCs/>
          <w:noProof/>
        </w:rPr>
        <w:t>multânea</w:t>
      </w:r>
    </w:p>
    <w:p w14:paraId="163BD63A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É uma forma </w:t>
      </w:r>
      <w:r w:rsidRPr="0070566F">
        <w:rPr>
          <w:rFonts w:ascii="Poppins Light" w:hAnsi="Poppins Light" w:cs="Poppins Light"/>
          <w:b/>
          <w:bCs/>
          <w:noProof/>
        </w:rPr>
        <w:t>específica e mais avançada</w:t>
      </w:r>
      <w:r w:rsidRPr="0070566F">
        <w:rPr>
          <w:rFonts w:ascii="Poppins Light" w:hAnsi="Poppins Light" w:cs="Poppins Light"/>
          <w:bCs/>
          <w:noProof/>
        </w:rPr>
        <w:t xml:space="preserve"> de edição colaborativa.</w:t>
      </w:r>
      <w:r w:rsidRPr="0070566F">
        <w:rPr>
          <w:rFonts w:ascii="Poppins Light" w:hAnsi="Poppins Light" w:cs="Poppins Light"/>
          <w:bCs/>
          <w:noProof/>
        </w:rPr>
        <w:br/>
        <w:t>Ocorre quando várias pessoas:</w:t>
      </w:r>
    </w:p>
    <w:p w14:paraId="109637D4" w14:textId="598AD058" w:rsidR="0099718C" w:rsidRPr="0070566F" w:rsidRDefault="0099718C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estão </w:t>
      </w:r>
      <w:r w:rsidRPr="0070566F">
        <w:rPr>
          <w:rFonts w:ascii="Poppins Light" w:hAnsi="Poppins Light" w:cs="Poppins Light"/>
          <w:b/>
          <w:bCs/>
          <w:noProof/>
        </w:rPr>
        <w:t>online ao mesmo tempo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6DE881CD" w14:textId="3D679610" w:rsidR="0099718C" w:rsidRPr="0070566F" w:rsidRDefault="0099718C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digitam simultaneamente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0BC881BF" w14:textId="49F4B256" w:rsidR="0099718C" w:rsidRPr="0070566F" w:rsidRDefault="0099718C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veem cursores coloridos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262641FF" w14:textId="77777777" w:rsidR="0099718C" w:rsidRPr="0070566F" w:rsidRDefault="0099718C">
      <w:pPr>
        <w:numPr>
          <w:ilvl w:val="0"/>
          <w:numId w:val="5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acompanham alterações em tempo real.</w:t>
      </w:r>
    </w:p>
    <w:p w14:paraId="30812C0B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327FD8F" w14:textId="1DDB8FBA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É ideal para momentos curtos de criação conjunta, exigindo comunicação e organização para evitar conflitos - útil para fechar ideias, revisar pontos críticos e tomar decisões em grupo.</w:t>
      </w:r>
    </w:p>
    <w:p w14:paraId="0D9F09E9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08EEE46D" w14:textId="12B8EBA4" w:rsidR="0099718C" w:rsidRPr="0070566F" w:rsidRDefault="0099718C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Exemplo:</w:t>
      </w:r>
      <w:r w:rsidR="008C5B06" w:rsidRPr="0070566F">
        <w:rPr>
          <w:rFonts w:ascii="Poppins Light" w:hAnsi="Poppins Light" w:cs="Poppins Light"/>
          <w:b/>
          <w:bCs/>
          <w:noProof/>
        </w:rPr>
        <w:t xml:space="preserve"> </w:t>
      </w:r>
      <w:r w:rsidRPr="0070566F">
        <w:rPr>
          <w:rFonts w:ascii="Poppins Light" w:hAnsi="Poppins Light" w:cs="Poppins Light"/>
          <w:bCs/>
          <w:noProof/>
        </w:rPr>
        <w:t>Toda a equipe revisa o documento ao mesmo tempo antes da entrega final, ajustando texto juntos.</w:t>
      </w:r>
    </w:p>
    <w:p w14:paraId="4FBDCFF6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C5B06" w:rsidRPr="0070566F" w14:paraId="4BFCE877" w14:textId="77777777" w:rsidTr="008C5B06">
        <w:tc>
          <w:tcPr>
            <w:tcW w:w="9629" w:type="dxa"/>
            <w:vAlign w:val="center"/>
          </w:tcPr>
          <w:p w14:paraId="2480F3BA" w14:textId="3ED0AFDA" w:rsidR="008C5B06" w:rsidRPr="0070566F" w:rsidRDefault="008C5B06" w:rsidP="008C5B06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70566F">
              <w:rPr>
                <w:rFonts w:ascii="Poppins Light" w:hAnsi="Poppins Light" w:cs="Poppins Light"/>
                <w:noProof/>
              </w:rPr>
              <w:t>Resumo:</w:t>
            </w:r>
          </w:p>
          <w:p w14:paraId="19FB696A" w14:textId="77777777" w:rsidR="008C5B06" w:rsidRPr="0070566F" w:rsidRDefault="008C5B06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70566F">
              <w:rPr>
                <w:rFonts w:ascii="Poppins Light" w:hAnsi="Poppins Light" w:cs="Poppins Light"/>
                <w:noProof/>
              </w:rPr>
              <w:t>Edição colaborativa = contribuição coletiva, em qualquer tempo.</w:t>
            </w:r>
          </w:p>
          <w:p w14:paraId="1055F0A0" w14:textId="4B6C6F6C" w:rsidR="008C5B06" w:rsidRPr="0070566F" w:rsidRDefault="008C5B06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70566F">
              <w:rPr>
                <w:rFonts w:ascii="Poppins Light" w:hAnsi="Poppins Light" w:cs="Poppins Light"/>
                <w:noProof/>
              </w:rPr>
              <w:t>Coedição simultânea = contribuição coletiva ao mesmo tempo, com todos online.</w:t>
            </w:r>
          </w:p>
        </w:tc>
      </w:tr>
    </w:tbl>
    <w:p w14:paraId="1317917D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67DD6F8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Comentários</w:t>
      </w:r>
    </w:p>
    <w:p w14:paraId="14ACB413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Servem como canal de comunicação dentro do arquivo.</w:t>
      </w:r>
    </w:p>
    <w:p w14:paraId="4084F76C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Permitem:</w:t>
      </w:r>
    </w:p>
    <w:p w14:paraId="4814BEC1" w14:textId="4B6A74DE" w:rsidR="0099718C" w:rsidRPr="0070566F" w:rsidRDefault="0099718C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questionar decisões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5EE6C7C1" w14:textId="4E124A81" w:rsidR="0099718C" w:rsidRPr="0070566F" w:rsidRDefault="0099718C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justificar escolhas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568A288E" w14:textId="2EC1193F" w:rsidR="0099718C" w:rsidRPr="0070566F" w:rsidRDefault="0099718C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lastRenderedPageBreak/>
        <w:t>pedir revisão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0D42A994" w14:textId="40F24C52" w:rsidR="0099718C" w:rsidRPr="0070566F" w:rsidRDefault="0099718C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explicar trechos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51704C03" w14:textId="2A66B5BD" w:rsidR="0099718C" w:rsidRPr="0070566F" w:rsidRDefault="0099718C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registrar decisões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5C20E03C" w14:textId="77777777" w:rsidR="0099718C" w:rsidRPr="0070566F" w:rsidRDefault="0099718C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atribuir tarefas usando @nome.</w:t>
      </w:r>
    </w:p>
    <w:p w14:paraId="5739D79F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74475322" w14:textId="06BEBA47" w:rsidR="0099718C" w:rsidRPr="0070566F" w:rsidRDefault="0099718C">
      <w:pPr>
        <w:pStyle w:val="PargrafodaLista"/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Exemplo:</w:t>
      </w:r>
      <w:r w:rsidR="008C5B06" w:rsidRPr="0070566F">
        <w:rPr>
          <w:rFonts w:ascii="Poppins Light" w:hAnsi="Poppins Light" w:cs="Poppins Light"/>
          <w:b/>
          <w:bCs/>
          <w:noProof/>
        </w:rPr>
        <w:t xml:space="preserve"> </w:t>
      </w:r>
      <w:r w:rsidRPr="0070566F">
        <w:rPr>
          <w:rFonts w:ascii="Poppins Light" w:hAnsi="Poppins Light" w:cs="Poppins Light"/>
          <w:bCs/>
          <w:noProof/>
        </w:rPr>
        <w:t>@Maria, pode revisar este gráfico?</w:t>
      </w:r>
    </w:p>
    <w:p w14:paraId="7F557F75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6F4D2A6C" w14:textId="41AF5B7C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Sugestões</w:t>
      </w:r>
    </w:p>
    <w:p w14:paraId="7E6160CD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Permitem propor alterações </w:t>
      </w:r>
      <w:r w:rsidRPr="0070566F">
        <w:rPr>
          <w:rFonts w:ascii="Poppins Light" w:hAnsi="Poppins Light" w:cs="Poppins Light"/>
          <w:b/>
          <w:bCs/>
          <w:noProof/>
        </w:rPr>
        <w:t>sem modificar o documento original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78CB8424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O autor pode:</w:t>
      </w:r>
    </w:p>
    <w:p w14:paraId="32995A08" w14:textId="4156E63B" w:rsidR="0099718C" w:rsidRPr="0070566F" w:rsidRDefault="0099718C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aceitar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401FAF9C" w14:textId="5F7AB27F" w:rsidR="0099718C" w:rsidRPr="0070566F" w:rsidRDefault="0099718C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rejeitar</w:t>
      </w:r>
      <w:r w:rsidR="005B3805">
        <w:rPr>
          <w:rFonts w:ascii="Poppins Light" w:hAnsi="Poppins Light" w:cs="Poppins Light"/>
          <w:bCs/>
          <w:noProof/>
        </w:rPr>
        <w:t>;</w:t>
      </w:r>
      <w:r w:rsidRPr="0070566F">
        <w:rPr>
          <w:rFonts w:ascii="Poppins Light" w:hAnsi="Poppins Light" w:cs="Poppins Light"/>
          <w:bCs/>
          <w:noProof/>
        </w:rPr>
        <w:t xml:space="preserve"> ou</w:t>
      </w:r>
    </w:p>
    <w:p w14:paraId="1AA0D12F" w14:textId="77777777" w:rsidR="0099718C" w:rsidRPr="0070566F" w:rsidRDefault="0099718C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revisar a sugestão.</w:t>
      </w:r>
    </w:p>
    <w:p w14:paraId="2685C5ED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Esse recurso é essencial para evitar conflitos durante a coedição simultânea.</w:t>
      </w:r>
    </w:p>
    <w:p w14:paraId="4C84D71B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7506E45E" w14:textId="03658570" w:rsidR="0099718C" w:rsidRPr="0070566F" w:rsidRDefault="0099718C">
      <w:pPr>
        <w:pStyle w:val="PargrafodaLista"/>
        <w:numPr>
          <w:ilvl w:val="0"/>
          <w:numId w:val="1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Exemplo:</w:t>
      </w:r>
      <w:r w:rsidR="008C5B06" w:rsidRPr="0070566F">
        <w:rPr>
          <w:rFonts w:ascii="Poppins Light" w:hAnsi="Poppins Light" w:cs="Poppins Light"/>
          <w:b/>
          <w:bCs/>
          <w:noProof/>
        </w:rPr>
        <w:t xml:space="preserve"> </w:t>
      </w:r>
      <w:r w:rsidRPr="0070566F">
        <w:rPr>
          <w:rFonts w:ascii="Poppins Light" w:hAnsi="Poppins Light" w:cs="Poppins Light"/>
          <w:bCs/>
          <w:noProof/>
        </w:rPr>
        <w:t>Um aluno sugere reescrever um parágrafo, mas o grupo decide manter a versão original.</w:t>
      </w:r>
    </w:p>
    <w:p w14:paraId="2473F119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EF504CE" w14:textId="68BCBC9A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noProof/>
        </w:rPr>
      </w:pPr>
      <w:r w:rsidRPr="0070566F">
        <w:rPr>
          <w:rFonts w:ascii="Poppins Light" w:hAnsi="Poppins Light" w:cs="Poppins Light"/>
          <w:b/>
          <w:noProof/>
        </w:rPr>
        <w:t>Gerenciamento de equipe</w:t>
      </w:r>
    </w:p>
    <w:p w14:paraId="68C61991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Ferramentas como o </w:t>
      </w:r>
      <w:r w:rsidRPr="0070566F">
        <w:rPr>
          <w:rFonts w:ascii="Poppins Light" w:hAnsi="Poppins Light" w:cs="Poppins Light"/>
          <w:bCs/>
          <w:i/>
          <w:iCs/>
          <w:noProof/>
        </w:rPr>
        <w:t>Google Workspace</w:t>
      </w:r>
      <w:r w:rsidRPr="0070566F">
        <w:rPr>
          <w:rFonts w:ascii="Poppins Light" w:hAnsi="Poppins Light" w:cs="Poppins Light"/>
          <w:bCs/>
          <w:noProof/>
        </w:rPr>
        <w:t xml:space="preserve"> são amplamente usadas em empresas de tecnologia, ciência de dados, desenvolvimento de software e gestão de projetos.</w:t>
      </w:r>
    </w:p>
    <w:p w14:paraId="12CFBB80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Dentro dos próprios arquivos, é possível:</w:t>
      </w:r>
    </w:p>
    <w:p w14:paraId="4658DF96" w14:textId="77777777" w:rsidR="0099718C" w:rsidRPr="0070566F" w:rsidRDefault="0099718C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atribuir tarefas a pessoas específicas via comentários (@);</w:t>
      </w:r>
    </w:p>
    <w:p w14:paraId="5A865F46" w14:textId="77777777" w:rsidR="0099718C" w:rsidRPr="0070566F" w:rsidRDefault="0099718C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acompanhar o progresso das sugestões (aceitas ou rejeitadas);</w:t>
      </w:r>
    </w:p>
    <w:p w14:paraId="7001DBD7" w14:textId="77777777" w:rsidR="0099718C" w:rsidRPr="0070566F" w:rsidRDefault="0099718C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registrar decisões da equipe;</w:t>
      </w:r>
    </w:p>
    <w:p w14:paraId="125BB807" w14:textId="77777777" w:rsidR="0099718C" w:rsidRPr="0070566F" w:rsidRDefault="0099718C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organizar responsabilidades por seções do documento;</w:t>
      </w:r>
    </w:p>
    <w:p w14:paraId="63AF8DD4" w14:textId="77777777" w:rsidR="0099718C" w:rsidRPr="0070566F" w:rsidRDefault="0099718C">
      <w:pPr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identificar contribuições de cada membro da equipe pelo histórico de versões.</w:t>
      </w:r>
    </w:p>
    <w:p w14:paraId="27163B04" w14:textId="77777777" w:rsidR="008C5B06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0E0DB13" w14:textId="2B9C5283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Isso desenvolve:</w:t>
      </w:r>
    </w:p>
    <w:p w14:paraId="2D4158AC" w14:textId="3DCB45B8" w:rsidR="0099718C" w:rsidRPr="0070566F" w:rsidRDefault="0099718C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autonomia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3EF3801F" w14:textId="3A3E66FB" w:rsidR="0099718C" w:rsidRPr="0070566F" w:rsidRDefault="0099718C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lastRenderedPageBreak/>
        <w:t>trabalho em equipe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1E870399" w14:textId="07017B70" w:rsidR="0099718C" w:rsidRPr="0070566F" w:rsidRDefault="0099718C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responsabilidade digital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3CA1D25C" w14:textId="5EE91967" w:rsidR="0099718C" w:rsidRPr="0070566F" w:rsidRDefault="0099718C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gestão de tempo e tarefas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270FDBBB" w14:textId="77777777" w:rsidR="0099718C" w:rsidRPr="0070566F" w:rsidRDefault="0099718C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uso profissional de ferramentas colaborativas modernas, que são competências essenciais para projetos do cientista de dados.</w:t>
      </w:r>
    </w:p>
    <w:p w14:paraId="266D5347" w14:textId="77777777" w:rsidR="0099718C" w:rsidRPr="008C5B06" w:rsidRDefault="0099718C" w:rsidP="008C5B06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p w14:paraId="4B208310" w14:textId="1AE2D09D" w:rsidR="0099718C" w:rsidRPr="0070566F" w:rsidRDefault="0099718C" w:rsidP="0070566F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70566F">
        <w:rPr>
          <w:rFonts w:ascii="Poppins" w:hAnsi="Poppins" w:cs="Poppins"/>
          <w:b/>
          <w:noProof/>
          <w:sz w:val="32"/>
          <w:szCs w:val="32"/>
        </w:rPr>
        <w:t xml:space="preserve">Contexto </w:t>
      </w:r>
    </w:p>
    <w:p w14:paraId="1714FA91" w14:textId="77777777" w:rsidR="008C5B06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Agora que você já sabe controlar quem pode acessar, visualizar, comentar ou editar um arquivo, chegou o momento de </w:t>
      </w:r>
      <w:r w:rsidRPr="0070566F">
        <w:rPr>
          <w:rFonts w:ascii="Poppins Light" w:hAnsi="Poppins Light" w:cs="Poppins Light"/>
          <w:b/>
          <w:noProof/>
        </w:rPr>
        <w:t>trabalhar em grupo</w:t>
      </w:r>
      <w:r w:rsidRPr="0070566F">
        <w:rPr>
          <w:rFonts w:ascii="Poppins Light" w:hAnsi="Poppins Light" w:cs="Poppins Light"/>
          <w:bCs/>
          <w:noProof/>
        </w:rPr>
        <w:t xml:space="preserve"> e </w:t>
      </w:r>
      <w:r w:rsidRPr="0070566F">
        <w:rPr>
          <w:rFonts w:ascii="Poppins Light" w:hAnsi="Poppins Light" w:cs="Poppins Light"/>
          <w:b/>
          <w:bCs/>
          <w:noProof/>
        </w:rPr>
        <w:t>ao mesmo tempo</w:t>
      </w:r>
      <w:r w:rsidRPr="0070566F">
        <w:rPr>
          <w:rFonts w:ascii="Poppins Light" w:hAnsi="Poppins Light" w:cs="Poppins Light"/>
          <w:bCs/>
          <w:noProof/>
        </w:rPr>
        <w:t xml:space="preserve">, em </w:t>
      </w:r>
      <w:r w:rsidRPr="0070566F">
        <w:rPr>
          <w:rFonts w:ascii="Poppins Light" w:hAnsi="Poppins Light" w:cs="Poppins Light"/>
          <w:b/>
          <w:noProof/>
        </w:rPr>
        <w:t>um mesmo arquivo</w:t>
      </w:r>
      <w:r w:rsidRPr="0070566F">
        <w:rPr>
          <w:rFonts w:ascii="Poppins Light" w:hAnsi="Poppins Light" w:cs="Poppins Light"/>
          <w:bCs/>
          <w:noProof/>
        </w:rPr>
        <w:t xml:space="preserve">. </w:t>
      </w:r>
    </w:p>
    <w:p w14:paraId="3950E676" w14:textId="72B4CB85" w:rsidR="0099718C" w:rsidRPr="0070566F" w:rsidRDefault="008C5B06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Você irá simular </w:t>
      </w:r>
      <w:r w:rsidR="0099718C" w:rsidRPr="0070566F">
        <w:rPr>
          <w:rFonts w:ascii="Poppins Light" w:hAnsi="Poppins Light" w:cs="Poppins Light"/>
          <w:bCs/>
          <w:noProof/>
        </w:rPr>
        <w:t>uma situação real, como se você estivesse em uma equipe de um projeto de Dados. Essa vivência é essencial para trabalhos em grupo que precisam ser feitos “ao vivo”, como construção conjunta, revisões finais ou ajustes rápidos antes da entrega.</w:t>
      </w:r>
    </w:p>
    <w:p w14:paraId="6FA61B0D" w14:textId="77777777" w:rsidR="0099718C" w:rsidRPr="008C5B06" w:rsidRDefault="0099718C" w:rsidP="008C5B06">
      <w:pPr>
        <w:spacing w:line="276" w:lineRule="auto"/>
        <w:rPr>
          <w:rFonts w:ascii="Poppins" w:hAnsi="Poppins" w:cs="Poppins"/>
          <w:bCs/>
          <w:noProof/>
        </w:rPr>
      </w:pPr>
    </w:p>
    <w:p w14:paraId="725D47F5" w14:textId="77777777" w:rsidR="008C5B06" w:rsidRPr="008C5B06" w:rsidRDefault="008C5B06" w:rsidP="008C5B06">
      <w:pPr>
        <w:spacing w:line="276" w:lineRule="auto"/>
        <w:rPr>
          <w:rFonts w:ascii="Poppins" w:hAnsi="Poppins" w:cs="Poppins"/>
          <w:b/>
          <w:noProof/>
          <w:sz w:val="28"/>
          <w:szCs w:val="28"/>
        </w:rPr>
      </w:pPr>
    </w:p>
    <w:p w14:paraId="723514A2" w14:textId="77777777" w:rsidR="008C5B06" w:rsidRPr="0070566F" w:rsidRDefault="008C5B06" w:rsidP="0070566F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70566F">
        <w:rPr>
          <w:rFonts w:ascii="Poppins" w:hAnsi="Poppins" w:cs="Poppins"/>
          <w:b/>
          <w:noProof/>
          <w:sz w:val="32"/>
          <w:szCs w:val="32"/>
        </w:rPr>
        <w:t>Passo a passo</w:t>
      </w:r>
    </w:p>
    <w:p w14:paraId="486EE001" w14:textId="77777777" w:rsidR="008C5B06" w:rsidRPr="008C5B06" w:rsidRDefault="008C5B06" w:rsidP="008C5B06">
      <w:pPr>
        <w:spacing w:line="276" w:lineRule="auto"/>
        <w:rPr>
          <w:rFonts w:ascii="Poppins" w:hAnsi="Poppins" w:cs="Poppins"/>
          <w:b/>
          <w:noProof/>
        </w:rPr>
      </w:pPr>
    </w:p>
    <w:p w14:paraId="13FEFFA6" w14:textId="21BF6D2E" w:rsidR="0099718C" w:rsidRPr="0070566F" w:rsidRDefault="008C5B06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noProof/>
        </w:rPr>
        <w:t>Etapa 01</w:t>
      </w:r>
      <w:r w:rsidR="0099718C" w:rsidRPr="0070566F">
        <w:rPr>
          <w:rFonts w:ascii="Poppins Light" w:hAnsi="Poppins Light" w:cs="Poppins Light"/>
          <w:b/>
          <w:bCs/>
          <w:noProof/>
        </w:rPr>
        <w:t xml:space="preserve"> — Criar o documento de trabalho</w:t>
      </w:r>
    </w:p>
    <w:p w14:paraId="38A240E6" w14:textId="77777777" w:rsidR="0099718C" w:rsidRPr="0070566F" w:rsidRDefault="0099718C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Acesse o Google Drive: </w:t>
      </w:r>
      <w:hyperlink r:id="rId10" w:tgtFrame="_new" w:history="1">
        <w:r w:rsidRPr="0070566F">
          <w:rPr>
            <w:rStyle w:val="Hyperlink"/>
            <w:rFonts w:ascii="Poppins Light" w:hAnsi="Poppins Light" w:cs="Poppins Light"/>
            <w:bCs/>
            <w:noProof/>
          </w:rPr>
          <w:t>https://drive.google.com</w:t>
        </w:r>
      </w:hyperlink>
    </w:p>
    <w:p w14:paraId="43A076DF" w14:textId="538D96DA" w:rsidR="0099718C" w:rsidRPr="0070566F" w:rsidRDefault="009D0F6A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No canto superior esquerdo, c</w:t>
      </w:r>
      <w:r w:rsidR="0099718C" w:rsidRPr="0070566F">
        <w:rPr>
          <w:rFonts w:ascii="Poppins Light" w:hAnsi="Poppins Light" w:cs="Poppins Light"/>
          <w:bCs/>
          <w:noProof/>
        </w:rPr>
        <w:t xml:space="preserve">lique em </w:t>
      </w:r>
      <w:r w:rsidRPr="0070566F">
        <w:rPr>
          <w:rFonts w:ascii="Poppins Light" w:hAnsi="Poppins Light" w:cs="Poppins Light"/>
          <w:bCs/>
          <w:noProof/>
        </w:rPr>
        <w:t xml:space="preserve">“+ </w:t>
      </w:r>
      <w:r w:rsidR="0099718C" w:rsidRPr="0070566F">
        <w:rPr>
          <w:rFonts w:ascii="Poppins Light" w:hAnsi="Poppins Light" w:cs="Poppins Light"/>
          <w:bCs/>
          <w:noProof/>
        </w:rPr>
        <w:t>Novo</w:t>
      </w:r>
      <w:r w:rsidRPr="0070566F">
        <w:rPr>
          <w:rFonts w:ascii="Poppins Light" w:hAnsi="Poppins Light" w:cs="Poppins Light"/>
          <w:bCs/>
          <w:noProof/>
        </w:rPr>
        <w:t>”</w:t>
      </w:r>
      <w:r w:rsidR="0099718C" w:rsidRPr="0070566F">
        <w:rPr>
          <w:rFonts w:ascii="Poppins Light" w:hAnsi="Poppins Light" w:cs="Poppins Light"/>
          <w:bCs/>
          <w:noProof/>
        </w:rPr>
        <w:t>.</w:t>
      </w:r>
    </w:p>
    <w:p w14:paraId="7DFD0F24" w14:textId="71EA80A7" w:rsidR="0099718C" w:rsidRPr="0070566F" w:rsidRDefault="0099718C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Selecione </w:t>
      </w:r>
      <w:r w:rsidR="009D0F6A" w:rsidRPr="0070566F">
        <w:rPr>
          <w:rFonts w:ascii="Poppins Light" w:hAnsi="Poppins Light" w:cs="Poppins Light"/>
          <w:bCs/>
          <w:noProof/>
        </w:rPr>
        <w:t>o “</w:t>
      </w:r>
      <w:r w:rsidRPr="0070566F">
        <w:rPr>
          <w:rFonts w:ascii="Poppins Light" w:hAnsi="Poppins Light" w:cs="Poppins Light"/>
          <w:bCs/>
          <w:noProof/>
        </w:rPr>
        <w:t>Google Docs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703AD8E1" w14:textId="2F807A95" w:rsidR="0099718C" w:rsidRPr="0070566F" w:rsidRDefault="0099718C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Digite o título (no topo): Laboratório de Colaboração (NomeDupla)</w:t>
      </w:r>
    </w:p>
    <w:p w14:paraId="1C9F12DF" w14:textId="3DB8F7BE" w:rsidR="0099718C" w:rsidRPr="0070566F" w:rsidRDefault="0099718C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Pressione </w:t>
      </w:r>
      <w:r w:rsidR="009D0F6A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Enter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1DA3B47A" w14:textId="79F7456C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C4F8064" w14:textId="3D7BA08C" w:rsidR="0099718C" w:rsidRPr="0070566F" w:rsidRDefault="009D0F6A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>2 — Compartilhar o documento com a equipe</w:t>
      </w:r>
    </w:p>
    <w:p w14:paraId="00FD4E87" w14:textId="25DA7BD5" w:rsidR="0099718C" w:rsidRPr="0070566F" w:rsidRDefault="009D0F6A">
      <w:pPr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No canto superior direito, c</w:t>
      </w:r>
      <w:r w:rsidR="0099718C" w:rsidRPr="0070566F">
        <w:rPr>
          <w:rFonts w:ascii="Poppins Light" w:hAnsi="Poppins Light" w:cs="Poppins Light"/>
          <w:bCs/>
          <w:noProof/>
        </w:rPr>
        <w:t xml:space="preserve">lique no botão </w:t>
      </w:r>
      <w:r w:rsidRPr="0070566F">
        <w:rPr>
          <w:rFonts w:ascii="Poppins Light" w:hAnsi="Poppins Light" w:cs="Poppins Light"/>
          <w:bCs/>
          <w:noProof/>
        </w:rPr>
        <w:t>“Compartilhar”/”</w:t>
      </w:r>
      <w:r w:rsidR="0099718C" w:rsidRPr="0070566F">
        <w:rPr>
          <w:rFonts w:ascii="Poppins Light" w:hAnsi="Poppins Light" w:cs="Poppins Light"/>
          <w:bCs/>
          <w:noProof/>
        </w:rPr>
        <w:t>Partilhar</w:t>
      </w:r>
      <w:r w:rsidRPr="0070566F">
        <w:rPr>
          <w:rFonts w:ascii="Poppins Light" w:hAnsi="Poppins Light" w:cs="Poppins Light"/>
          <w:bCs/>
          <w:noProof/>
        </w:rPr>
        <w:t>”</w:t>
      </w:r>
      <w:r w:rsidR="0099718C" w:rsidRPr="0070566F">
        <w:rPr>
          <w:rFonts w:ascii="Poppins Light" w:hAnsi="Poppins Light" w:cs="Poppins Light"/>
          <w:bCs/>
          <w:noProof/>
        </w:rPr>
        <w:t>.</w:t>
      </w:r>
    </w:p>
    <w:p w14:paraId="10BA4E7D" w14:textId="40F5DDF1" w:rsidR="0099718C" w:rsidRPr="0070566F" w:rsidRDefault="009D0F6A">
      <w:pPr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Na janela, e</w:t>
      </w:r>
      <w:r w:rsidR="0099718C" w:rsidRPr="0070566F">
        <w:rPr>
          <w:rFonts w:ascii="Poppins Light" w:hAnsi="Poppins Light" w:cs="Poppins Light"/>
          <w:bCs/>
          <w:noProof/>
        </w:rPr>
        <w:t xml:space="preserve">m </w:t>
      </w:r>
      <w:r w:rsidRPr="0070566F">
        <w:rPr>
          <w:rFonts w:ascii="Poppins Light" w:hAnsi="Poppins Light" w:cs="Poppins Light"/>
          <w:bCs/>
          <w:noProof/>
        </w:rPr>
        <w:t>“</w:t>
      </w:r>
      <w:r w:rsidR="0099718C" w:rsidRPr="0070566F">
        <w:rPr>
          <w:rFonts w:ascii="Poppins Light" w:hAnsi="Poppins Light" w:cs="Poppins Light"/>
          <w:bCs/>
          <w:noProof/>
        </w:rPr>
        <w:t>Adicionar pessoas e grupos</w:t>
      </w:r>
      <w:r w:rsidRPr="0070566F">
        <w:rPr>
          <w:rFonts w:ascii="Poppins Light" w:hAnsi="Poppins Light" w:cs="Poppins Light"/>
          <w:bCs/>
          <w:noProof/>
        </w:rPr>
        <w:t>”</w:t>
      </w:r>
      <w:r w:rsidR="0099718C" w:rsidRPr="0070566F">
        <w:rPr>
          <w:rFonts w:ascii="Poppins Light" w:hAnsi="Poppins Light" w:cs="Poppins Light"/>
          <w:bCs/>
          <w:noProof/>
        </w:rPr>
        <w:t>, insira os e-mails dos colegas conforme orientação do professor.</w:t>
      </w:r>
    </w:p>
    <w:p w14:paraId="5661C2CA" w14:textId="45279341" w:rsidR="0099718C" w:rsidRPr="0070566F" w:rsidRDefault="0099718C">
      <w:pPr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Altere a permissão para </w:t>
      </w:r>
      <w:r w:rsidR="009D0F6A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Editor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 xml:space="preserve"> para todos.</w:t>
      </w:r>
    </w:p>
    <w:p w14:paraId="7F7A9941" w14:textId="27AB2BAE" w:rsidR="0099718C" w:rsidRPr="0070566F" w:rsidRDefault="0099718C">
      <w:pPr>
        <w:numPr>
          <w:ilvl w:val="0"/>
          <w:numId w:val="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Clique em </w:t>
      </w:r>
      <w:r w:rsidR="009D0F6A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Enviar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63D5CE55" w14:textId="77777777" w:rsidR="009D0F6A" w:rsidRPr="0070566F" w:rsidRDefault="009D0F6A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D566147" w14:textId="4ACADEE5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Agora você enxerga fotos/iniciais dos colegas no canto superior direito.</w:t>
      </w:r>
    </w:p>
    <w:p w14:paraId="15DEB4A4" w14:textId="1E2F27B6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BC4B4DF" w14:textId="61EFA372" w:rsidR="0099718C" w:rsidRPr="0070566F" w:rsidRDefault="009D0F6A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>3 — Estruturar o documento com blocos temáticos</w:t>
      </w:r>
    </w:p>
    <w:p w14:paraId="645B98D0" w14:textId="4ED344E6" w:rsidR="0099718C" w:rsidRPr="0070566F" w:rsidRDefault="0099718C">
      <w:pPr>
        <w:pStyle w:val="PargrafodaLista"/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Digit</w:t>
      </w:r>
      <w:r w:rsidR="009D0F6A" w:rsidRPr="0070566F">
        <w:rPr>
          <w:rFonts w:ascii="Poppins Light" w:hAnsi="Poppins Light" w:cs="Poppins Light"/>
          <w:bCs/>
          <w:noProof/>
        </w:rPr>
        <w:t>e</w:t>
      </w:r>
      <w:r w:rsidRPr="0070566F">
        <w:rPr>
          <w:rFonts w:ascii="Poppins Light" w:hAnsi="Poppins Light" w:cs="Poppins Light"/>
          <w:bCs/>
          <w:noProof/>
        </w:rPr>
        <w:t xml:space="preserve"> os seguintes blocos:</w:t>
      </w:r>
    </w:p>
    <w:p w14:paraId="2902608B" w14:textId="77777777" w:rsidR="0099718C" w:rsidRPr="0070566F" w:rsidRDefault="0099718C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BLOCO 1 – Levantamento do problema</w:t>
      </w:r>
    </w:p>
    <w:p w14:paraId="5B3E8D6F" w14:textId="77777777" w:rsidR="0099718C" w:rsidRPr="0070566F" w:rsidRDefault="0099718C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BLOCO 2 – Ideias iniciais da equipe</w:t>
      </w:r>
    </w:p>
    <w:p w14:paraId="09C4CC78" w14:textId="77777777" w:rsidR="0099718C" w:rsidRPr="0070566F" w:rsidRDefault="0099718C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BLOCO 3 – Ajustes e revisões</w:t>
      </w:r>
    </w:p>
    <w:p w14:paraId="5DE4D5B5" w14:textId="77777777" w:rsidR="0099718C" w:rsidRPr="0070566F" w:rsidRDefault="0099718C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BLOCO 4 – Decisões finais</w:t>
      </w:r>
    </w:p>
    <w:p w14:paraId="77CA81ED" w14:textId="77777777" w:rsidR="009D0F6A" w:rsidRPr="0070566F" w:rsidRDefault="009D0F6A" w:rsidP="009D0F6A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EE770D9" w14:textId="6AEF422C" w:rsidR="0099718C" w:rsidRPr="0070566F" w:rsidRDefault="0099718C">
      <w:pPr>
        <w:pStyle w:val="PargrafodaLista"/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Deixe uma linha em branco entre cada bloco.</w:t>
      </w:r>
    </w:p>
    <w:p w14:paraId="7FE1047A" w14:textId="4B7CC62A" w:rsidR="0099718C" w:rsidRPr="0070566F" w:rsidRDefault="0099718C">
      <w:pPr>
        <w:pStyle w:val="PargrafodaLista"/>
        <w:numPr>
          <w:ilvl w:val="0"/>
          <w:numId w:val="1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Format</w:t>
      </w:r>
      <w:r w:rsidR="009D0F6A" w:rsidRPr="0070566F">
        <w:rPr>
          <w:rFonts w:ascii="Poppins Light" w:hAnsi="Poppins Light" w:cs="Poppins Light"/>
          <w:bCs/>
          <w:noProof/>
        </w:rPr>
        <w:t>e</w:t>
      </w:r>
      <w:r w:rsidRPr="0070566F">
        <w:rPr>
          <w:rFonts w:ascii="Poppins Light" w:hAnsi="Poppins Light" w:cs="Poppins Light"/>
          <w:bCs/>
          <w:noProof/>
        </w:rPr>
        <w:t xml:space="preserve"> os títulos do</w:t>
      </w:r>
      <w:r w:rsidR="009D0F6A" w:rsidRPr="0070566F">
        <w:rPr>
          <w:rFonts w:ascii="Poppins Light" w:hAnsi="Poppins Light" w:cs="Poppins Light"/>
          <w:bCs/>
          <w:noProof/>
        </w:rPr>
        <w:t>s</w:t>
      </w:r>
      <w:r w:rsidRPr="0070566F">
        <w:rPr>
          <w:rFonts w:ascii="Poppins Light" w:hAnsi="Poppins Light" w:cs="Poppins Light"/>
          <w:bCs/>
          <w:noProof/>
        </w:rPr>
        <w:t xml:space="preserve"> blocos como </w:t>
      </w:r>
      <w:r w:rsidR="009D0F6A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Título 2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43826FE1" w14:textId="77777777" w:rsidR="009D0F6A" w:rsidRPr="0070566F" w:rsidRDefault="009D0F6A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675BFBE" w14:textId="1C6B93B0" w:rsidR="0099718C" w:rsidRPr="0070566F" w:rsidRDefault="009D0F6A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Você está</w:t>
      </w:r>
      <w:r w:rsidR="0099718C" w:rsidRPr="0070566F">
        <w:rPr>
          <w:rFonts w:ascii="Poppins Light" w:hAnsi="Poppins Light" w:cs="Poppins Light"/>
          <w:bCs/>
          <w:noProof/>
        </w:rPr>
        <w:t xml:space="preserve"> criando “áreas de edição” para evitar conflitos.</w:t>
      </w:r>
    </w:p>
    <w:p w14:paraId="1E49CCF1" w14:textId="1213451D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0480934" w14:textId="248E10AE" w:rsidR="0099718C" w:rsidRPr="0070566F" w:rsidRDefault="009D0F6A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>4 — Coedição simultânea organizada</w:t>
      </w:r>
    </w:p>
    <w:p w14:paraId="3891ED41" w14:textId="77777777" w:rsidR="009D0F6A" w:rsidRPr="0070566F" w:rsidRDefault="009D0F6A" w:rsidP="009D0F6A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5774D41" w14:textId="77777777" w:rsidR="009D0F6A" w:rsidRPr="0070566F" w:rsidRDefault="009D0F6A" w:rsidP="009D0F6A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Cada bloco será indicado para uma dupla. </w:t>
      </w:r>
    </w:p>
    <w:p w14:paraId="3FCD8E6F" w14:textId="214EE83A" w:rsidR="009D0F6A" w:rsidRPr="0070566F" w:rsidRDefault="009D0F6A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Após a distribuição dos blocos pelo professor, clique</w:t>
      </w:r>
      <w:r w:rsidR="0099718C" w:rsidRPr="0070566F">
        <w:rPr>
          <w:rFonts w:ascii="Poppins Light" w:hAnsi="Poppins Light" w:cs="Poppins Light"/>
          <w:bCs/>
          <w:noProof/>
        </w:rPr>
        <w:t xml:space="preserve"> no SEU bloco</w:t>
      </w:r>
      <w:r w:rsidRPr="0070566F">
        <w:rPr>
          <w:rFonts w:ascii="Poppins Light" w:hAnsi="Poppins Light" w:cs="Poppins Light"/>
          <w:bCs/>
          <w:noProof/>
        </w:rPr>
        <w:t xml:space="preserve">, e </w:t>
      </w:r>
      <w:r w:rsidR="0099718C" w:rsidRPr="0070566F">
        <w:rPr>
          <w:rFonts w:ascii="Poppins Light" w:hAnsi="Poppins Light" w:cs="Poppins Light"/>
          <w:bCs/>
          <w:noProof/>
        </w:rPr>
        <w:t>escrev</w:t>
      </w:r>
      <w:r w:rsidRPr="0070566F">
        <w:rPr>
          <w:rFonts w:ascii="Poppins Light" w:hAnsi="Poppins Light" w:cs="Poppins Light"/>
          <w:bCs/>
          <w:noProof/>
        </w:rPr>
        <w:t>a</w:t>
      </w:r>
      <w:r w:rsidR="0099718C" w:rsidRPr="0070566F">
        <w:rPr>
          <w:rFonts w:ascii="Poppins Light" w:hAnsi="Poppins Light" w:cs="Poppins Light"/>
          <w:bCs/>
          <w:noProof/>
        </w:rPr>
        <w:t xml:space="preserve"> ou pesquis</w:t>
      </w:r>
      <w:r w:rsidRPr="0070566F">
        <w:rPr>
          <w:rFonts w:ascii="Poppins Light" w:hAnsi="Poppins Light" w:cs="Poppins Light"/>
          <w:bCs/>
          <w:noProof/>
        </w:rPr>
        <w:t>e</w:t>
      </w:r>
      <w:r w:rsidR="0099718C" w:rsidRPr="0070566F">
        <w:rPr>
          <w:rFonts w:ascii="Poppins Light" w:hAnsi="Poppins Light" w:cs="Poppins Light"/>
          <w:bCs/>
          <w:noProof/>
        </w:rPr>
        <w:t xml:space="preserve"> sobre o tema do bloco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2415F330" w14:textId="77777777" w:rsidR="009D0F6A" w:rsidRPr="0070566F" w:rsidRDefault="009D0F6A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Copie e cole </w:t>
      </w:r>
      <w:r w:rsidR="0099718C" w:rsidRPr="0070566F">
        <w:rPr>
          <w:rFonts w:ascii="Poppins Light" w:hAnsi="Poppins Light" w:cs="Poppins Light"/>
          <w:bCs/>
          <w:noProof/>
        </w:rPr>
        <w:t>3 a 4 frases sobre o tema do bloco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1F1E39D0" w14:textId="0357017D" w:rsidR="009D0F6A" w:rsidRPr="0070566F" w:rsidRDefault="009D0F6A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Não mexa</w:t>
      </w:r>
      <w:r w:rsidR="0099718C" w:rsidRPr="0070566F">
        <w:rPr>
          <w:rFonts w:ascii="Poppins Light" w:hAnsi="Poppins Light" w:cs="Poppins Light"/>
          <w:bCs/>
          <w:noProof/>
        </w:rPr>
        <w:t xml:space="preserve"> no bloco do colega.</w:t>
      </w:r>
    </w:p>
    <w:p w14:paraId="72A0F5BC" w14:textId="77777777" w:rsidR="0099718C" w:rsidRPr="0070566F" w:rsidRDefault="0099718C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Observe:</w:t>
      </w:r>
    </w:p>
    <w:p w14:paraId="24003239" w14:textId="66503243" w:rsidR="0099718C" w:rsidRPr="0070566F" w:rsidRDefault="0099718C">
      <w:pPr>
        <w:pStyle w:val="PargrafodaLista"/>
        <w:numPr>
          <w:ilvl w:val="0"/>
          <w:numId w:val="1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cursores coloridos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3693712D" w14:textId="703EC595" w:rsidR="0099718C" w:rsidRPr="0070566F" w:rsidRDefault="0099718C">
      <w:pPr>
        <w:pStyle w:val="PargrafodaLista"/>
        <w:numPr>
          <w:ilvl w:val="0"/>
          <w:numId w:val="1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escrita em tempo real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5169953A" w14:textId="0CCF3F9B" w:rsidR="0099718C" w:rsidRPr="0070566F" w:rsidRDefault="0099718C">
      <w:pPr>
        <w:pStyle w:val="PargrafodaLista"/>
        <w:numPr>
          <w:ilvl w:val="0"/>
          <w:numId w:val="19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movimentação dos outros participantes</w:t>
      </w:r>
      <w:r w:rsidR="005B3805">
        <w:rPr>
          <w:rFonts w:ascii="Poppins Light" w:hAnsi="Poppins Light" w:cs="Poppins Light"/>
          <w:bCs/>
          <w:noProof/>
        </w:rPr>
        <w:t>.</w:t>
      </w:r>
    </w:p>
    <w:p w14:paraId="6E85319B" w14:textId="77777777" w:rsidR="009D0F6A" w:rsidRPr="0070566F" w:rsidRDefault="009D0F6A" w:rsidP="009D0F6A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A8EAFA8" w14:textId="15335D0B" w:rsidR="0099718C" w:rsidRPr="0070566F" w:rsidRDefault="0099718C" w:rsidP="009D0F6A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Isso é </w:t>
      </w:r>
      <w:r w:rsidRPr="0070566F">
        <w:rPr>
          <w:rFonts w:ascii="Poppins Light" w:hAnsi="Poppins Light" w:cs="Poppins Light"/>
          <w:b/>
          <w:bCs/>
          <w:noProof/>
        </w:rPr>
        <w:t>coedição simultânea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5337494A" w14:textId="084F34C4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B037760" w14:textId="26F31162" w:rsidR="0099718C" w:rsidRPr="0070566F" w:rsidRDefault="009D0F6A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>5 — Inserção de comentários e respostas</w:t>
      </w:r>
    </w:p>
    <w:p w14:paraId="1F074909" w14:textId="77777777" w:rsidR="0099718C" w:rsidRPr="0070566F" w:rsidRDefault="0099718C">
      <w:pPr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Selecione uma frase do bloco de um colega.</w:t>
      </w:r>
    </w:p>
    <w:p w14:paraId="7589A9B8" w14:textId="22540533" w:rsidR="0099718C" w:rsidRPr="0070566F" w:rsidRDefault="0099718C">
      <w:pPr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lastRenderedPageBreak/>
        <w:t>Clique com o botão direito</w:t>
      </w:r>
      <w:r w:rsidR="009D0F6A" w:rsidRPr="0070566F">
        <w:rPr>
          <w:rFonts w:ascii="Poppins Light" w:hAnsi="Poppins Light" w:cs="Poppins Light"/>
          <w:bCs/>
          <w:noProof/>
        </w:rPr>
        <w:t>, selecione “</w:t>
      </w:r>
      <w:r w:rsidRPr="0070566F">
        <w:rPr>
          <w:rFonts w:ascii="Poppins Light" w:hAnsi="Poppins Light" w:cs="Poppins Light"/>
          <w:bCs/>
          <w:noProof/>
        </w:rPr>
        <w:t>Comentar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 xml:space="preserve"> ou clique no </w:t>
      </w:r>
      <w:r w:rsidR="009D0F6A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ícone +</w:t>
      </w:r>
      <w:r w:rsidR="009D0F6A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 xml:space="preserve"> na lateral</w:t>
      </w:r>
      <w:r w:rsidR="009D0F6A" w:rsidRPr="0070566F">
        <w:rPr>
          <w:rFonts w:ascii="Poppins Light" w:hAnsi="Poppins Light" w:cs="Poppins Light"/>
          <w:bCs/>
          <w:noProof/>
        </w:rPr>
        <w:t xml:space="preserve"> do documento.</w:t>
      </w:r>
    </w:p>
    <w:p w14:paraId="3D40F4AD" w14:textId="77777777" w:rsidR="0099718C" w:rsidRPr="0070566F" w:rsidRDefault="0099718C">
      <w:pPr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Escreva: @Nome do colega + uma instrução ou pergunta.</w:t>
      </w:r>
    </w:p>
    <w:p w14:paraId="7FA680CA" w14:textId="77777777" w:rsidR="009D0F6A" w:rsidRPr="0070566F" w:rsidRDefault="009D0F6A" w:rsidP="008C5B06">
      <w:pPr>
        <w:spacing w:line="276" w:lineRule="auto"/>
        <w:rPr>
          <w:rFonts w:ascii="Poppins Light" w:hAnsi="Poppins Light" w:cs="Poppins Light"/>
          <w:b/>
          <w:noProof/>
        </w:rPr>
      </w:pPr>
    </w:p>
    <w:p w14:paraId="7FF75BFF" w14:textId="06CCF382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/>
          <w:noProof/>
        </w:rPr>
        <w:t>Exemplo:</w:t>
      </w:r>
      <w:r w:rsidRPr="0070566F">
        <w:rPr>
          <w:rFonts w:ascii="Poppins Light" w:hAnsi="Poppins Light" w:cs="Poppins Light"/>
          <w:bCs/>
          <w:noProof/>
        </w:rPr>
        <w:t xml:space="preserve"> </w:t>
      </w:r>
      <w:r w:rsidRPr="0070566F">
        <w:rPr>
          <w:rFonts w:ascii="Poppins Light" w:hAnsi="Poppins Light" w:cs="Poppins Light"/>
          <w:b/>
          <w:noProof/>
        </w:rPr>
        <w:t>@</w:t>
      </w:r>
      <w:r w:rsidRPr="0070566F">
        <w:rPr>
          <w:rFonts w:ascii="Poppins Light" w:hAnsi="Poppins Light" w:cs="Poppins Light"/>
          <w:bCs/>
          <w:noProof/>
        </w:rPr>
        <w:t>Pedro, você acha que essa ideia precisa de mais detalhes?</w:t>
      </w:r>
    </w:p>
    <w:p w14:paraId="0A6E132C" w14:textId="77777777" w:rsidR="009D0F6A" w:rsidRPr="0070566F" w:rsidRDefault="009D0F6A" w:rsidP="009D0F6A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4422EA5" w14:textId="238AA55E" w:rsidR="0099718C" w:rsidRPr="0070566F" w:rsidRDefault="0099718C">
      <w:pPr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Aguarde o colega responder o comentário</w:t>
      </w:r>
      <w:r w:rsidR="009D0F6A" w:rsidRPr="0070566F">
        <w:rPr>
          <w:rFonts w:ascii="Poppins Light" w:hAnsi="Poppins Light" w:cs="Poppins Light"/>
          <w:bCs/>
          <w:noProof/>
        </w:rPr>
        <w:t xml:space="preserve"> - o</w:t>
      </w:r>
      <w:r w:rsidRPr="0070566F">
        <w:rPr>
          <w:rFonts w:ascii="Poppins Light" w:hAnsi="Poppins Light" w:cs="Poppins Light"/>
          <w:bCs/>
          <w:noProof/>
        </w:rPr>
        <w:t xml:space="preserve"> colega deve responder e marcar como </w:t>
      </w:r>
      <w:r w:rsidR="009D0F6A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noProof/>
        </w:rPr>
        <w:t>Resolvido</w:t>
      </w:r>
      <w:r w:rsidR="009D0F6A" w:rsidRPr="0070566F">
        <w:rPr>
          <w:rFonts w:ascii="Poppins Light" w:hAnsi="Poppins Light" w:cs="Poppins Light"/>
          <w:noProof/>
        </w:rPr>
        <w:t>”</w:t>
      </w:r>
      <w:r w:rsidRPr="0070566F">
        <w:rPr>
          <w:rFonts w:ascii="Poppins Light" w:hAnsi="Poppins Light" w:cs="Poppins Light"/>
          <w:noProof/>
        </w:rPr>
        <w:t xml:space="preserve"> </w:t>
      </w:r>
      <w:r w:rsidRPr="0070566F">
        <w:rPr>
          <w:rFonts w:ascii="Poppins Light" w:hAnsi="Poppins Light" w:cs="Poppins Light"/>
          <w:bCs/>
          <w:noProof/>
        </w:rPr>
        <w:t>quando concluído.</w:t>
      </w:r>
    </w:p>
    <w:p w14:paraId="2C2A95C2" w14:textId="77777777" w:rsidR="009D0F6A" w:rsidRPr="0070566F" w:rsidRDefault="009D0F6A" w:rsidP="009D0F6A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A042909" w14:textId="00893E60" w:rsidR="0099718C" w:rsidRPr="0070566F" w:rsidRDefault="0099718C" w:rsidP="009D0F6A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Isso é </w:t>
      </w:r>
      <w:r w:rsidRPr="0070566F">
        <w:rPr>
          <w:rFonts w:ascii="Poppins Light" w:hAnsi="Poppins Light" w:cs="Poppins Light"/>
          <w:b/>
          <w:noProof/>
        </w:rPr>
        <w:t>comunicação organizada</w:t>
      </w:r>
      <w:r w:rsidRPr="0070566F">
        <w:rPr>
          <w:rFonts w:ascii="Poppins Light" w:hAnsi="Poppins Light" w:cs="Poppins Light"/>
          <w:bCs/>
          <w:noProof/>
        </w:rPr>
        <w:t xml:space="preserve"> dentro do documento.</w:t>
      </w:r>
    </w:p>
    <w:p w14:paraId="1CA727D9" w14:textId="61A804C3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3B060AF" w14:textId="53C61C57" w:rsidR="0099718C" w:rsidRPr="0070566F" w:rsidRDefault="009D0F6A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 xml:space="preserve">6 — Modo </w:t>
      </w:r>
      <w:r w:rsidRPr="0070566F">
        <w:rPr>
          <w:rFonts w:ascii="Poppins Light" w:hAnsi="Poppins Light" w:cs="Poppins Light"/>
          <w:b/>
          <w:bCs/>
          <w:noProof/>
        </w:rPr>
        <w:t>sugestões</w:t>
      </w:r>
    </w:p>
    <w:p w14:paraId="3907B33B" w14:textId="77777777" w:rsidR="009D0F6A" w:rsidRPr="0070566F" w:rsidRDefault="009D0F6A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0984E6AC" w14:textId="77777777" w:rsidR="00D24144" w:rsidRPr="0070566F" w:rsidRDefault="00D24144">
      <w:pPr>
        <w:numPr>
          <w:ilvl w:val="0"/>
          <w:numId w:val="21"/>
        </w:numPr>
        <w:spacing w:line="276" w:lineRule="auto"/>
        <w:ind w:left="709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>Ative este modo clicando n</w:t>
      </w:r>
      <w:r w:rsidR="0099718C" w:rsidRPr="0070566F">
        <w:rPr>
          <w:rFonts w:ascii="Poppins Light" w:hAnsi="Poppins Light" w:cs="Poppins Light"/>
          <w:noProof/>
        </w:rPr>
        <w:t xml:space="preserve">o </w:t>
      </w:r>
      <w:r w:rsidRPr="0070566F">
        <w:rPr>
          <w:rFonts w:ascii="Poppins Light" w:hAnsi="Poppins Light" w:cs="Poppins Light"/>
          <w:noProof/>
        </w:rPr>
        <w:t>“</w:t>
      </w:r>
      <w:r w:rsidR="0099718C" w:rsidRPr="0070566F">
        <w:rPr>
          <w:rFonts w:ascii="Poppins Light" w:hAnsi="Poppins Light" w:cs="Poppins Light"/>
          <w:noProof/>
        </w:rPr>
        <w:t>ícone da lateral</w:t>
      </w:r>
      <w:r w:rsidRPr="0070566F">
        <w:rPr>
          <w:rFonts w:ascii="Poppins Light" w:hAnsi="Poppins Light" w:cs="Poppins Light"/>
          <w:noProof/>
        </w:rPr>
        <w:t>”.</w:t>
      </w:r>
    </w:p>
    <w:p w14:paraId="53F45EBA" w14:textId="107CC8CC" w:rsidR="0099718C" w:rsidRPr="0070566F" w:rsidRDefault="00D24144">
      <w:pPr>
        <w:numPr>
          <w:ilvl w:val="0"/>
          <w:numId w:val="21"/>
        </w:numPr>
        <w:spacing w:line="276" w:lineRule="auto"/>
        <w:ind w:left="709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 xml:space="preserve">Depois, </w:t>
      </w:r>
      <w:r w:rsidR="0099718C" w:rsidRPr="0070566F">
        <w:rPr>
          <w:rFonts w:ascii="Poppins Light" w:hAnsi="Poppins Light" w:cs="Poppins Light"/>
          <w:noProof/>
        </w:rPr>
        <w:t xml:space="preserve">clique em </w:t>
      </w:r>
      <w:r w:rsidRPr="0070566F">
        <w:rPr>
          <w:rFonts w:ascii="Poppins Light" w:hAnsi="Poppins Light" w:cs="Poppins Light"/>
          <w:noProof/>
        </w:rPr>
        <w:t>“</w:t>
      </w:r>
      <w:r w:rsidR="0099718C" w:rsidRPr="0070566F">
        <w:rPr>
          <w:rFonts w:ascii="Poppins Light" w:hAnsi="Poppins Light" w:cs="Poppins Light"/>
          <w:noProof/>
        </w:rPr>
        <w:t>Sugerir Edições</w:t>
      </w:r>
      <w:r w:rsidRPr="0070566F">
        <w:rPr>
          <w:rFonts w:ascii="Poppins Light" w:hAnsi="Poppins Light" w:cs="Poppins Light"/>
          <w:noProof/>
        </w:rPr>
        <w:t>”</w:t>
      </w:r>
      <w:r w:rsidR="0099718C" w:rsidRPr="0070566F">
        <w:rPr>
          <w:rFonts w:ascii="Poppins Light" w:hAnsi="Poppins Light" w:cs="Poppins Light"/>
          <w:noProof/>
        </w:rPr>
        <w:t>.</w:t>
      </w:r>
    </w:p>
    <w:p w14:paraId="60E2ED0B" w14:textId="2569B719" w:rsidR="0099718C" w:rsidRPr="0070566F" w:rsidRDefault="0099718C">
      <w:pPr>
        <w:numPr>
          <w:ilvl w:val="0"/>
          <w:numId w:val="21"/>
        </w:numPr>
        <w:spacing w:line="276" w:lineRule="auto"/>
        <w:ind w:left="709"/>
        <w:rPr>
          <w:rFonts w:ascii="Poppins Light" w:hAnsi="Poppins Light" w:cs="Poppins Light"/>
          <w:noProof/>
        </w:rPr>
      </w:pPr>
      <w:r w:rsidRPr="0070566F">
        <w:rPr>
          <w:rFonts w:ascii="Poppins Light" w:hAnsi="Poppins Light" w:cs="Poppins Light"/>
          <w:noProof/>
        </w:rPr>
        <w:t xml:space="preserve">Escolha </w:t>
      </w:r>
      <w:r w:rsidR="00D24144" w:rsidRPr="0070566F">
        <w:rPr>
          <w:rFonts w:ascii="Poppins Light" w:hAnsi="Poppins Light" w:cs="Poppins Light"/>
          <w:noProof/>
        </w:rPr>
        <w:t>“</w:t>
      </w:r>
      <w:r w:rsidRPr="0070566F">
        <w:rPr>
          <w:rFonts w:ascii="Poppins Light" w:hAnsi="Poppins Light" w:cs="Poppins Light"/>
          <w:noProof/>
        </w:rPr>
        <w:t>Sugerir</w:t>
      </w:r>
      <w:r w:rsidR="00D24144" w:rsidRPr="0070566F">
        <w:rPr>
          <w:rFonts w:ascii="Poppins Light" w:hAnsi="Poppins Light" w:cs="Poppins Light"/>
          <w:noProof/>
        </w:rPr>
        <w:t>”</w:t>
      </w:r>
      <w:r w:rsidRPr="0070566F">
        <w:rPr>
          <w:rFonts w:ascii="Poppins Light" w:hAnsi="Poppins Light" w:cs="Poppins Light"/>
          <w:noProof/>
        </w:rPr>
        <w:t>.</w:t>
      </w:r>
    </w:p>
    <w:p w14:paraId="094CC36B" w14:textId="3BE8ED37" w:rsidR="0099718C" w:rsidRPr="0070566F" w:rsidRDefault="00D24144">
      <w:pPr>
        <w:numPr>
          <w:ilvl w:val="0"/>
          <w:numId w:val="21"/>
        </w:numPr>
        <w:spacing w:line="276" w:lineRule="auto"/>
        <w:ind w:left="709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Com o modo ativado, a</w:t>
      </w:r>
      <w:r w:rsidR="0099718C" w:rsidRPr="0070566F">
        <w:rPr>
          <w:rFonts w:ascii="Poppins Light" w:hAnsi="Poppins Light" w:cs="Poppins Light"/>
          <w:bCs/>
          <w:noProof/>
        </w:rPr>
        <w:t>ltere um trecho do bloco de outro colega.</w:t>
      </w:r>
    </w:p>
    <w:p w14:paraId="14CDE014" w14:textId="6271D1E8" w:rsidR="0099718C" w:rsidRPr="0070566F" w:rsidRDefault="0099718C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O texto removido em vermelho</w:t>
      </w:r>
      <w:r w:rsidR="00D24144" w:rsidRPr="0070566F">
        <w:rPr>
          <w:rFonts w:ascii="Poppins Light" w:hAnsi="Poppins Light" w:cs="Poppins Light"/>
          <w:bCs/>
          <w:noProof/>
        </w:rPr>
        <w:t xml:space="preserve"> e o </w:t>
      </w:r>
      <w:r w:rsidRPr="0070566F">
        <w:rPr>
          <w:rFonts w:ascii="Poppins Light" w:hAnsi="Poppins Light" w:cs="Poppins Light"/>
          <w:bCs/>
          <w:noProof/>
        </w:rPr>
        <w:t>novo texto em verde.</w:t>
      </w:r>
    </w:p>
    <w:p w14:paraId="4EFD501D" w14:textId="77777777" w:rsidR="00D24144" w:rsidRPr="0070566F" w:rsidRDefault="00D24144" w:rsidP="00D24144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91A15D0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Revisar sugestões:</w:t>
      </w:r>
    </w:p>
    <w:p w14:paraId="38C3AF65" w14:textId="77777777" w:rsidR="0099718C" w:rsidRPr="0070566F" w:rsidRDefault="0099718C">
      <w:pPr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Outro colega clica na sugestão.</w:t>
      </w:r>
    </w:p>
    <w:p w14:paraId="462C7F92" w14:textId="5AF30C27" w:rsidR="0099718C" w:rsidRPr="0070566F" w:rsidRDefault="0099718C">
      <w:pPr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Escolhe </w:t>
      </w:r>
      <w:r w:rsidR="00D24144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Aceitar</w:t>
      </w:r>
      <w:r w:rsidR="00D24144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 xml:space="preserve"> ou </w:t>
      </w:r>
      <w:r w:rsidR="00D24144" w:rsidRPr="0070566F">
        <w:rPr>
          <w:rFonts w:ascii="Poppins Light" w:hAnsi="Poppins Light" w:cs="Poppins Light"/>
          <w:bCs/>
          <w:noProof/>
        </w:rPr>
        <w:t>“</w:t>
      </w:r>
      <w:r w:rsidRPr="0070566F">
        <w:rPr>
          <w:rFonts w:ascii="Poppins Light" w:hAnsi="Poppins Light" w:cs="Poppins Light"/>
          <w:bCs/>
          <w:noProof/>
        </w:rPr>
        <w:t>Rejeitar</w:t>
      </w:r>
      <w:r w:rsidR="00D24144" w:rsidRPr="0070566F">
        <w:rPr>
          <w:rFonts w:ascii="Poppins Light" w:hAnsi="Poppins Light" w:cs="Poppins Light"/>
          <w:bCs/>
          <w:noProof/>
        </w:rPr>
        <w:t>”</w:t>
      </w:r>
      <w:r w:rsidRPr="0070566F">
        <w:rPr>
          <w:rFonts w:ascii="Poppins Light" w:hAnsi="Poppins Light" w:cs="Poppins Light"/>
          <w:bCs/>
          <w:noProof/>
        </w:rPr>
        <w:t>.</w:t>
      </w:r>
    </w:p>
    <w:p w14:paraId="0527C690" w14:textId="77777777" w:rsidR="00D24144" w:rsidRPr="0070566F" w:rsidRDefault="00D24144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426E1A0" w14:textId="39261606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 xml:space="preserve"> Isso desenvolve suas habilidades reais de revisão colaborativa.</w:t>
      </w:r>
    </w:p>
    <w:p w14:paraId="52AA8BF1" w14:textId="05CBAA93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3C78E10" w14:textId="4CA4FF9E" w:rsidR="0099718C" w:rsidRPr="0070566F" w:rsidRDefault="00D24144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>7 — Consultar o histórico de versões</w:t>
      </w:r>
    </w:p>
    <w:p w14:paraId="49A20322" w14:textId="74E421BE" w:rsidR="0099718C" w:rsidRPr="0070566F" w:rsidRDefault="00D24144">
      <w:pPr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No me</w:t>
      </w:r>
      <w:r w:rsidR="0099718C" w:rsidRPr="0070566F">
        <w:rPr>
          <w:rFonts w:ascii="Poppins Light" w:hAnsi="Poppins Light" w:cs="Poppins Light"/>
          <w:bCs/>
          <w:noProof/>
        </w:rPr>
        <w:t>nu</w:t>
      </w:r>
      <w:r w:rsidRPr="0070566F">
        <w:rPr>
          <w:rFonts w:ascii="Poppins Light" w:hAnsi="Poppins Light" w:cs="Poppins Light"/>
          <w:bCs/>
          <w:noProof/>
        </w:rPr>
        <w:t xml:space="preserve"> superior, clique em</w:t>
      </w:r>
      <w:r w:rsidR="0099718C" w:rsidRPr="0070566F">
        <w:rPr>
          <w:rFonts w:ascii="Poppins Light" w:hAnsi="Poppins Light" w:cs="Poppins Light"/>
          <w:bCs/>
          <w:noProof/>
        </w:rPr>
        <w:t xml:space="preserve"> </w:t>
      </w:r>
      <w:r w:rsidRPr="0070566F">
        <w:rPr>
          <w:rFonts w:ascii="Poppins Light" w:hAnsi="Poppins Light" w:cs="Poppins Light"/>
          <w:bCs/>
          <w:noProof/>
        </w:rPr>
        <w:t>“</w:t>
      </w:r>
      <w:r w:rsidR="0099718C" w:rsidRPr="0070566F">
        <w:rPr>
          <w:rFonts w:ascii="Poppins Light" w:hAnsi="Poppins Light" w:cs="Poppins Light"/>
          <w:bCs/>
          <w:noProof/>
        </w:rPr>
        <w:t>Arquivo</w:t>
      </w:r>
      <w:r w:rsidRPr="0070566F">
        <w:rPr>
          <w:rFonts w:ascii="Poppins Light" w:hAnsi="Poppins Light" w:cs="Poppins Light"/>
          <w:bCs/>
          <w:noProof/>
        </w:rPr>
        <w:t>”.</w:t>
      </w:r>
    </w:p>
    <w:p w14:paraId="44356B5E" w14:textId="4426BB57" w:rsidR="0099718C" w:rsidRPr="0070566F" w:rsidRDefault="00D24144">
      <w:pPr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Selecione “</w:t>
      </w:r>
      <w:r w:rsidR="0099718C" w:rsidRPr="0070566F">
        <w:rPr>
          <w:rFonts w:ascii="Poppins Light" w:hAnsi="Poppins Light" w:cs="Poppins Light"/>
          <w:bCs/>
          <w:noProof/>
        </w:rPr>
        <w:t>Histórico de versões</w:t>
      </w:r>
      <w:r w:rsidRPr="0070566F">
        <w:rPr>
          <w:rFonts w:ascii="Poppins Light" w:hAnsi="Poppins Light" w:cs="Poppins Light"/>
          <w:bCs/>
          <w:noProof/>
        </w:rPr>
        <w:t>” e, em seguida, “</w:t>
      </w:r>
      <w:r w:rsidR="0099718C" w:rsidRPr="0070566F">
        <w:rPr>
          <w:rFonts w:ascii="Poppins Light" w:hAnsi="Poppins Light" w:cs="Poppins Light"/>
          <w:bCs/>
          <w:noProof/>
        </w:rPr>
        <w:t>Ver histórico de versões</w:t>
      </w:r>
      <w:r w:rsidRPr="0070566F">
        <w:rPr>
          <w:rFonts w:ascii="Poppins Light" w:hAnsi="Poppins Light" w:cs="Poppins Light"/>
          <w:bCs/>
          <w:noProof/>
        </w:rPr>
        <w:t>”.</w:t>
      </w:r>
    </w:p>
    <w:p w14:paraId="5064DEB9" w14:textId="77777777" w:rsidR="0099718C" w:rsidRPr="0070566F" w:rsidRDefault="0099718C">
      <w:pPr>
        <w:numPr>
          <w:ilvl w:val="0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Observe:</w:t>
      </w:r>
    </w:p>
    <w:p w14:paraId="48C1366C" w14:textId="16A1039C" w:rsidR="0099718C" w:rsidRPr="0070566F" w:rsidRDefault="0099718C">
      <w:pPr>
        <w:numPr>
          <w:ilvl w:val="1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cores atribuídas a cada colaborador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3751B78F" w14:textId="38E214DD" w:rsidR="0099718C" w:rsidRPr="0070566F" w:rsidRDefault="0099718C">
      <w:pPr>
        <w:numPr>
          <w:ilvl w:val="1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horários das edições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54FBB91F" w14:textId="34CD4DBB" w:rsidR="0099718C" w:rsidRPr="0070566F" w:rsidRDefault="0099718C">
      <w:pPr>
        <w:numPr>
          <w:ilvl w:val="1"/>
          <w:numId w:val="1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contribuições individuais</w:t>
      </w:r>
      <w:r w:rsidR="005B3805">
        <w:rPr>
          <w:rFonts w:ascii="Poppins Light" w:hAnsi="Poppins Light" w:cs="Poppins Light"/>
          <w:bCs/>
          <w:noProof/>
        </w:rPr>
        <w:t>;</w:t>
      </w:r>
    </w:p>
    <w:p w14:paraId="69A6BCFB" w14:textId="77777777" w:rsidR="00D24144" w:rsidRPr="0070566F" w:rsidRDefault="00D24144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7F9C1BD" w14:textId="1CEDCB8E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Veja que tudo fica salvo e rastreável.</w:t>
      </w:r>
    </w:p>
    <w:p w14:paraId="238A4395" w14:textId="715B74EF" w:rsidR="0099718C" w:rsidRPr="0070566F" w:rsidRDefault="0099718C" w:rsidP="008C5B06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A4F6F64" w14:textId="542CD52E" w:rsidR="0099718C" w:rsidRPr="0070566F" w:rsidRDefault="00D24144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70566F">
        <w:rPr>
          <w:rFonts w:ascii="Poppins Light" w:hAnsi="Poppins Light" w:cs="Poppins Light"/>
          <w:b/>
          <w:bCs/>
          <w:noProof/>
        </w:rPr>
        <w:t>Etapa 0</w:t>
      </w:r>
      <w:r w:rsidR="0099718C" w:rsidRPr="0070566F">
        <w:rPr>
          <w:rFonts w:ascii="Poppins Light" w:hAnsi="Poppins Light" w:cs="Poppins Light"/>
          <w:b/>
          <w:bCs/>
          <w:noProof/>
        </w:rPr>
        <w:t>8 — Registro</w:t>
      </w:r>
    </w:p>
    <w:p w14:paraId="24711503" w14:textId="1983E121" w:rsidR="0099718C" w:rsidRPr="0070566F" w:rsidRDefault="0099718C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70566F">
        <w:rPr>
          <w:rFonts w:ascii="Poppins Light" w:hAnsi="Poppins Light" w:cs="Poppins Light"/>
          <w:bCs/>
          <w:noProof/>
        </w:rPr>
        <w:t>Envi</w:t>
      </w:r>
      <w:r w:rsidR="00D24144" w:rsidRPr="0070566F">
        <w:rPr>
          <w:rFonts w:ascii="Poppins Light" w:hAnsi="Poppins Light" w:cs="Poppins Light"/>
          <w:bCs/>
          <w:noProof/>
        </w:rPr>
        <w:t>e</w:t>
      </w:r>
      <w:r w:rsidRPr="0070566F">
        <w:rPr>
          <w:rFonts w:ascii="Poppins Light" w:hAnsi="Poppins Light" w:cs="Poppins Light"/>
          <w:bCs/>
          <w:noProof/>
        </w:rPr>
        <w:t xml:space="preserve"> o arquivo</w:t>
      </w:r>
      <w:r w:rsidRPr="0070566F">
        <w:rPr>
          <w:rFonts w:ascii="Poppins Light" w:hAnsi="Poppins Light" w:cs="Poppins Light"/>
          <w:b/>
          <w:bCs/>
          <w:noProof/>
        </w:rPr>
        <w:t xml:space="preserve"> Laboratório de Colaboração (NomeDupla)</w:t>
      </w:r>
      <w:r w:rsidRPr="0070566F">
        <w:rPr>
          <w:rFonts w:ascii="Poppins Light" w:hAnsi="Poppins Light" w:cs="Poppins Light"/>
          <w:bCs/>
          <w:noProof/>
        </w:rPr>
        <w:t xml:space="preserve"> para o </w:t>
      </w:r>
      <w:r w:rsidRPr="0070566F">
        <w:rPr>
          <w:rFonts w:ascii="Poppins Light" w:hAnsi="Poppins Light" w:cs="Poppins Light"/>
          <w:b/>
          <w:noProof/>
        </w:rPr>
        <w:t>AV</w:t>
      </w:r>
      <w:r w:rsidR="005436B9" w:rsidRPr="0070566F">
        <w:rPr>
          <w:rFonts w:ascii="Poppins Light" w:hAnsi="Poppins Light" w:cs="Poppins Light"/>
          <w:b/>
          <w:noProof/>
        </w:rPr>
        <w:t>A.</w:t>
      </w:r>
    </w:p>
    <w:p w14:paraId="7235737A" w14:textId="77777777" w:rsidR="0099718C" w:rsidRPr="0070566F" w:rsidRDefault="0099718C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74DD3D36" w14:textId="77777777" w:rsidR="00D53656" w:rsidRPr="0070566F" w:rsidRDefault="00D53656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10138C3D" w14:textId="77777777" w:rsidR="00D53656" w:rsidRPr="0070566F" w:rsidRDefault="00D53656" w:rsidP="00D53656">
      <w:pPr>
        <w:spacing w:line="276" w:lineRule="auto"/>
        <w:rPr>
          <w:rFonts w:ascii="Poppins Light" w:hAnsi="Poppins Light" w:cs="Poppins Light"/>
          <w:noProof/>
        </w:rPr>
      </w:pPr>
      <w:r w:rsidRPr="00D76230">
        <w:rPr>
          <w:rFonts w:ascii="Poppins Light" w:hAnsi="Poppins Light" w:cs="Poppins Light"/>
          <w:noProof/>
          <w:lang w:val="en-US"/>
        </w:rPr>
        <w:t xml:space="preserve">GOOGLE WORKSPACE. Google Drive, [s.d.]. </w:t>
      </w:r>
      <w:r w:rsidRPr="0070566F">
        <w:rPr>
          <w:rFonts w:ascii="Poppins Light" w:hAnsi="Poppins Light" w:cs="Poppins Light"/>
          <w:noProof/>
        </w:rPr>
        <w:t xml:space="preserve">Disponível em: </w:t>
      </w:r>
      <w:hyperlink r:id="rId11" w:history="1">
        <w:r w:rsidRPr="0070566F">
          <w:rPr>
            <w:rStyle w:val="Hyperlink"/>
            <w:rFonts w:ascii="Poppins Light" w:hAnsi="Poppins Light" w:cs="Poppins Light"/>
            <w:noProof/>
          </w:rPr>
          <w:t>https://drive.google.com</w:t>
        </w:r>
      </w:hyperlink>
      <w:r w:rsidRPr="0070566F">
        <w:rPr>
          <w:rFonts w:ascii="Poppins Light" w:hAnsi="Poppins Light" w:cs="Poppins Light"/>
          <w:noProof/>
        </w:rPr>
        <w:t>. Acesso em: 04 fev. 2026.</w:t>
      </w:r>
    </w:p>
    <w:p w14:paraId="2A997118" w14:textId="77777777" w:rsidR="00D53656" w:rsidRPr="0070566F" w:rsidRDefault="00D53656" w:rsidP="008C5B06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sectPr w:rsidR="00D53656" w:rsidRPr="0070566F" w:rsidSect="00553CA2">
      <w:headerReference w:type="default" r:id="rId12"/>
      <w:footerReference w:type="even" r:id="rId13"/>
      <w:footerReference w:type="default" r:id="rId14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CDF6B" w14:textId="77777777" w:rsidR="00CD0C54" w:rsidRDefault="00CD0C54">
      <w:r>
        <w:separator/>
      </w:r>
    </w:p>
  </w:endnote>
  <w:endnote w:type="continuationSeparator" w:id="0">
    <w:p w14:paraId="1B1F79B8" w14:textId="77777777" w:rsidR="00CD0C54" w:rsidRDefault="00CD0C54">
      <w:r>
        <w:continuationSeparator/>
      </w:r>
    </w:p>
  </w:endnote>
  <w:endnote w:type="continuationNotice" w:id="1">
    <w:p w14:paraId="449F0E23" w14:textId="77777777" w:rsidR="00CD0C54" w:rsidRDefault="00CD0C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477418299"/>
              <w:docPartObj>
                <w:docPartGallery w:val="Page Numbers (Top of Page)"/>
                <w:docPartUnique/>
              </w:docPartObj>
            </w:sdtPr>
            <w:sdtEndPr/>
            <w:sdtContent>
              <w:p w14:paraId="1EFD7757" w14:textId="77777777" w:rsidR="0070566F" w:rsidRDefault="0070566F" w:rsidP="0070566F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7CD7FAB3" w14:textId="77777777" w:rsidR="0070566F" w:rsidRPr="00105758" w:rsidRDefault="0070566F" w:rsidP="0070566F">
                <w:pPr>
                  <w:pStyle w:val="Rodap"/>
                  <w:rPr>
                    <w:rFonts w:ascii="Poppins" w:hAnsi="Poppins" w:cs="Poppins"/>
                    <w:sz w:val="20"/>
                    <w:szCs w:val="20"/>
                  </w:rPr>
                </w:pP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[INTRODUÇÃO À INFORMÁTICA]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ab/>
                  <w:t>[FERRAMENTAS DE ESCRITÓRIO III]</w:t>
                </w:r>
              </w:p>
              <w:p w14:paraId="214D1726" w14:textId="2B645158" w:rsidR="00E227A8" w:rsidRPr="00E227A8" w:rsidRDefault="0070566F" w:rsidP="0070566F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6C76B9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6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6C76B9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6FA55C" w14:textId="77777777" w:rsidR="00CD0C54" w:rsidRDefault="00CD0C54">
      <w:r>
        <w:separator/>
      </w:r>
    </w:p>
  </w:footnote>
  <w:footnote w:type="continuationSeparator" w:id="0">
    <w:p w14:paraId="1CC607A5" w14:textId="77777777" w:rsidR="00CD0C54" w:rsidRDefault="00CD0C54">
      <w:r>
        <w:continuationSeparator/>
      </w:r>
    </w:p>
  </w:footnote>
  <w:footnote w:type="continuationNotice" w:id="1">
    <w:p w14:paraId="0B69FCF3" w14:textId="77777777" w:rsidR="00CD0C54" w:rsidRDefault="00CD0C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A57DB"/>
    <w:multiLevelType w:val="hybridMultilevel"/>
    <w:tmpl w:val="71CAC2D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254901"/>
    <w:multiLevelType w:val="hybridMultilevel"/>
    <w:tmpl w:val="C54A1E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B0BF6"/>
    <w:multiLevelType w:val="multilevel"/>
    <w:tmpl w:val="F9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255C4"/>
    <w:multiLevelType w:val="multilevel"/>
    <w:tmpl w:val="EA06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A4E89"/>
    <w:multiLevelType w:val="hybridMultilevel"/>
    <w:tmpl w:val="1A825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0962CF8"/>
    <w:multiLevelType w:val="hybridMultilevel"/>
    <w:tmpl w:val="6F663B7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7101AB"/>
    <w:multiLevelType w:val="hybridMultilevel"/>
    <w:tmpl w:val="4872D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6051E"/>
    <w:multiLevelType w:val="multilevel"/>
    <w:tmpl w:val="07A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808A1"/>
    <w:multiLevelType w:val="multilevel"/>
    <w:tmpl w:val="7186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DA1A3F"/>
    <w:multiLevelType w:val="multilevel"/>
    <w:tmpl w:val="43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90021"/>
    <w:multiLevelType w:val="multilevel"/>
    <w:tmpl w:val="367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F1C66"/>
    <w:multiLevelType w:val="hybridMultilevel"/>
    <w:tmpl w:val="7074A2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6269B"/>
    <w:multiLevelType w:val="hybridMultilevel"/>
    <w:tmpl w:val="7CB802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E07572"/>
    <w:multiLevelType w:val="hybridMultilevel"/>
    <w:tmpl w:val="96608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B2655"/>
    <w:multiLevelType w:val="multilevel"/>
    <w:tmpl w:val="AEB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02998"/>
    <w:multiLevelType w:val="multilevel"/>
    <w:tmpl w:val="ADD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373C2"/>
    <w:multiLevelType w:val="multilevel"/>
    <w:tmpl w:val="5678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57407"/>
    <w:multiLevelType w:val="multilevel"/>
    <w:tmpl w:val="FCCA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73F5B"/>
    <w:multiLevelType w:val="hybridMultilevel"/>
    <w:tmpl w:val="F6443ED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5C72C1E"/>
    <w:multiLevelType w:val="multilevel"/>
    <w:tmpl w:val="60AE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86BFC"/>
    <w:multiLevelType w:val="multilevel"/>
    <w:tmpl w:val="EA06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6"/>
  </w:num>
  <w:num w:numId="4">
    <w:abstractNumId w:val="2"/>
  </w:num>
  <w:num w:numId="5">
    <w:abstractNumId w:val="11"/>
  </w:num>
  <w:num w:numId="6">
    <w:abstractNumId w:val="10"/>
  </w:num>
  <w:num w:numId="7">
    <w:abstractNumId w:val="15"/>
  </w:num>
  <w:num w:numId="8">
    <w:abstractNumId w:val="17"/>
  </w:num>
  <w:num w:numId="9">
    <w:abstractNumId w:val="9"/>
  </w:num>
  <w:num w:numId="10">
    <w:abstractNumId w:val="18"/>
  </w:num>
  <w:num w:numId="11">
    <w:abstractNumId w:val="20"/>
  </w:num>
  <w:num w:numId="12">
    <w:abstractNumId w:val="21"/>
  </w:num>
  <w:num w:numId="13">
    <w:abstractNumId w:val="3"/>
  </w:num>
  <w:num w:numId="14">
    <w:abstractNumId w:val="14"/>
  </w:num>
  <w:num w:numId="15">
    <w:abstractNumId w:val="7"/>
  </w:num>
  <w:num w:numId="16">
    <w:abstractNumId w:val="4"/>
  </w:num>
  <w:num w:numId="17">
    <w:abstractNumId w:val="12"/>
  </w:num>
  <w:num w:numId="18">
    <w:abstractNumId w:val="19"/>
  </w:num>
  <w:num w:numId="19">
    <w:abstractNumId w:val="0"/>
  </w:num>
  <w:num w:numId="20">
    <w:abstractNumId w:val="1"/>
  </w:num>
  <w:num w:numId="21">
    <w:abstractNumId w:val="6"/>
  </w:num>
  <w:num w:numId="22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282"/>
    <w:rsid w:val="000278D8"/>
    <w:rsid w:val="00093C5A"/>
    <w:rsid w:val="000A4E65"/>
    <w:rsid w:val="000C6619"/>
    <w:rsid w:val="000D5D43"/>
    <w:rsid w:val="000F7DE9"/>
    <w:rsid w:val="00102609"/>
    <w:rsid w:val="00124756"/>
    <w:rsid w:val="00151F2B"/>
    <w:rsid w:val="00160195"/>
    <w:rsid w:val="00165E52"/>
    <w:rsid w:val="001A2D86"/>
    <w:rsid w:val="001A32C9"/>
    <w:rsid w:val="001A490C"/>
    <w:rsid w:val="001A6BCE"/>
    <w:rsid w:val="001C335A"/>
    <w:rsid w:val="001E7BC0"/>
    <w:rsid w:val="002344C7"/>
    <w:rsid w:val="002372B1"/>
    <w:rsid w:val="00252F67"/>
    <w:rsid w:val="00256D8D"/>
    <w:rsid w:val="002632D3"/>
    <w:rsid w:val="00264B6B"/>
    <w:rsid w:val="002714B4"/>
    <w:rsid w:val="002A5440"/>
    <w:rsid w:val="002A6788"/>
    <w:rsid w:val="002C6EC9"/>
    <w:rsid w:val="002D1A6D"/>
    <w:rsid w:val="002D51E3"/>
    <w:rsid w:val="002E6314"/>
    <w:rsid w:val="003009B4"/>
    <w:rsid w:val="003031BD"/>
    <w:rsid w:val="003365AE"/>
    <w:rsid w:val="003505AD"/>
    <w:rsid w:val="00367C72"/>
    <w:rsid w:val="003739C6"/>
    <w:rsid w:val="003C032E"/>
    <w:rsid w:val="003D71CA"/>
    <w:rsid w:val="0041739D"/>
    <w:rsid w:val="00454835"/>
    <w:rsid w:val="00464B32"/>
    <w:rsid w:val="00491188"/>
    <w:rsid w:val="00491C71"/>
    <w:rsid w:val="004B66A3"/>
    <w:rsid w:val="004E713D"/>
    <w:rsid w:val="005436B9"/>
    <w:rsid w:val="0054497C"/>
    <w:rsid w:val="0054587F"/>
    <w:rsid w:val="005517B2"/>
    <w:rsid w:val="00553CA2"/>
    <w:rsid w:val="005632F1"/>
    <w:rsid w:val="00585F34"/>
    <w:rsid w:val="005A5A09"/>
    <w:rsid w:val="005B3805"/>
    <w:rsid w:val="005E3329"/>
    <w:rsid w:val="005E4165"/>
    <w:rsid w:val="005F74BB"/>
    <w:rsid w:val="0060776C"/>
    <w:rsid w:val="00610153"/>
    <w:rsid w:val="0063273B"/>
    <w:rsid w:val="00676B29"/>
    <w:rsid w:val="006B3AE9"/>
    <w:rsid w:val="006C76B9"/>
    <w:rsid w:val="006F13DA"/>
    <w:rsid w:val="0070566F"/>
    <w:rsid w:val="007671B4"/>
    <w:rsid w:val="00773A8C"/>
    <w:rsid w:val="0078262D"/>
    <w:rsid w:val="007B6ABF"/>
    <w:rsid w:val="007D3052"/>
    <w:rsid w:val="00814E58"/>
    <w:rsid w:val="00826837"/>
    <w:rsid w:val="0083474B"/>
    <w:rsid w:val="0083564A"/>
    <w:rsid w:val="00841D59"/>
    <w:rsid w:val="00851368"/>
    <w:rsid w:val="008925A9"/>
    <w:rsid w:val="008B4C24"/>
    <w:rsid w:val="008C5971"/>
    <w:rsid w:val="008C5B06"/>
    <w:rsid w:val="008F775A"/>
    <w:rsid w:val="0092769D"/>
    <w:rsid w:val="00966015"/>
    <w:rsid w:val="0099718C"/>
    <w:rsid w:val="009B33B6"/>
    <w:rsid w:val="009B372A"/>
    <w:rsid w:val="009D0F6A"/>
    <w:rsid w:val="009F7241"/>
    <w:rsid w:val="00AA319D"/>
    <w:rsid w:val="00AA60A0"/>
    <w:rsid w:val="00AD78A6"/>
    <w:rsid w:val="00AE410A"/>
    <w:rsid w:val="00B16669"/>
    <w:rsid w:val="00B45591"/>
    <w:rsid w:val="00B744C8"/>
    <w:rsid w:val="00B758BF"/>
    <w:rsid w:val="00BA6A76"/>
    <w:rsid w:val="00BE66A2"/>
    <w:rsid w:val="00BF332E"/>
    <w:rsid w:val="00BF67D8"/>
    <w:rsid w:val="00C12E4A"/>
    <w:rsid w:val="00C42339"/>
    <w:rsid w:val="00C4723D"/>
    <w:rsid w:val="00C47C77"/>
    <w:rsid w:val="00C6070E"/>
    <w:rsid w:val="00C62CE1"/>
    <w:rsid w:val="00CA4523"/>
    <w:rsid w:val="00CC2A45"/>
    <w:rsid w:val="00CC566D"/>
    <w:rsid w:val="00CD0C54"/>
    <w:rsid w:val="00CE22E1"/>
    <w:rsid w:val="00CF76E4"/>
    <w:rsid w:val="00D03B93"/>
    <w:rsid w:val="00D05B9C"/>
    <w:rsid w:val="00D156CB"/>
    <w:rsid w:val="00D24144"/>
    <w:rsid w:val="00D24C11"/>
    <w:rsid w:val="00D53656"/>
    <w:rsid w:val="00D553AB"/>
    <w:rsid w:val="00D60F22"/>
    <w:rsid w:val="00D61A8F"/>
    <w:rsid w:val="00D76230"/>
    <w:rsid w:val="00DD5204"/>
    <w:rsid w:val="00DE0C0D"/>
    <w:rsid w:val="00E10D86"/>
    <w:rsid w:val="00E227A8"/>
    <w:rsid w:val="00E400A6"/>
    <w:rsid w:val="00E70779"/>
    <w:rsid w:val="00E71901"/>
    <w:rsid w:val="00E73E76"/>
    <w:rsid w:val="00E77AF3"/>
    <w:rsid w:val="00EA3B37"/>
    <w:rsid w:val="00EB4AE1"/>
    <w:rsid w:val="00EF47B1"/>
    <w:rsid w:val="00EF4AFE"/>
    <w:rsid w:val="00F044D7"/>
    <w:rsid w:val="00F472E5"/>
    <w:rsid w:val="00F51FEF"/>
    <w:rsid w:val="00F52AA0"/>
    <w:rsid w:val="00F53561"/>
    <w:rsid w:val="00F57059"/>
    <w:rsid w:val="00F756AF"/>
    <w:rsid w:val="00FC09A8"/>
    <w:rsid w:val="00FC4787"/>
    <w:rsid w:val="00FC63F8"/>
    <w:rsid w:val="00FD6A93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F756AF"/>
    <w:rPr>
      <w:color w:val="954F72" w:themeColor="followed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D6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563</TotalTime>
  <Pages>7</Pages>
  <Words>1014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18</cp:revision>
  <cp:lastPrinted>2006-08-31T06:40:00Z</cp:lastPrinted>
  <dcterms:created xsi:type="dcterms:W3CDTF">2026-01-03T13:20:00Z</dcterms:created>
  <dcterms:modified xsi:type="dcterms:W3CDTF">2026-02-24T14:08:00Z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