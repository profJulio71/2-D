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9CD781A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6C49C706" w14:textId="1CAD0B52" w:rsidR="0060776C" w:rsidRPr="009031F0" w:rsidRDefault="00610153" w:rsidP="009031F0">
      <w:pPr>
        <w:spacing w:line="276" w:lineRule="auto"/>
        <w:rPr>
          <w:rFonts w:ascii="Poppins" w:hAnsi="Poppins" w:cs="Poppins"/>
          <w:b/>
          <w:bCs/>
          <w:noProof/>
          <w:sz w:val="32"/>
          <w:szCs w:val="32"/>
        </w:rPr>
      </w:pPr>
      <w:r w:rsidRPr="009031F0">
        <w:rPr>
          <w:rFonts w:ascii="Poppins" w:hAnsi="Poppins" w:cs="Poppins"/>
          <w:b/>
          <w:bCs/>
          <w:noProof/>
          <w:sz w:val="32"/>
          <w:szCs w:val="32"/>
        </w:rPr>
        <w:t>Colaboração, versionamento e integração</w:t>
      </w:r>
    </w:p>
    <w:p w14:paraId="65650FF6" w14:textId="77777777" w:rsidR="0060776C" w:rsidRPr="002D1BEB" w:rsidRDefault="0060776C" w:rsidP="002D1BEB">
      <w:pPr>
        <w:spacing w:line="276" w:lineRule="auto"/>
        <w:rPr>
          <w:rFonts w:ascii="Poppins" w:hAnsi="Poppins" w:cs="Poppins"/>
          <w:sz w:val="22"/>
          <w:szCs w:val="22"/>
          <w:u w:val="single"/>
        </w:rPr>
      </w:pPr>
    </w:p>
    <w:p w14:paraId="161369BA" w14:textId="77777777" w:rsidR="00E227A8" w:rsidRPr="009031F0" w:rsidRDefault="00E227A8" w:rsidP="002D1BEB">
      <w:pPr>
        <w:spacing w:line="276" w:lineRule="auto"/>
        <w:rPr>
          <w:rFonts w:ascii="Poppins" w:hAnsi="Poppins" w:cs="Poppins"/>
          <w:b/>
          <w:bCs/>
          <w:noProof/>
          <w:sz w:val="32"/>
          <w:szCs w:val="32"/>
        </w:rPr>
      </w:pPr>
      <w:r w:rsidRPr="009031F0">
        <w:rPr>
          <w:rFonts w:ascii="Poppins" w:hAnsi="Poppins" w:cs="Poppins"/>
          <w:b/>
          <w:bCs/>
          <w:noProof/>
          <w:sz w:val="32"/>
          <w:szCs w:val="32"/>
        </w:rPr>
        <w:t>Objetivos</w:t>
      </w:r>
    </w:p>
    <w:p w14:paraId="0A0D981D" w14:textId="7E5B767B" w:rsidR="002714B4" w:rsidRPr="009031F0" w:rsidRDefault="002D1BEB" w:rsidP="00305AE0">
      <w:pPr>
        <w:pStyle w:val="PargrafodaLista"/>
        <w:numPr>
          <w:ilvl w:val="0"/>
          <w:numId w:val="8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Possibilitar a aplicação dos conceitos de Google Docs, Google Slides e Google Sheets (Excel online) em um contexto de trabalho colaborativo.</w:t>
      </w:r>
    </w:p>
    <w:p w14:paraId="15491CF1" w14:textId="77777777" w:rsidR="002D1BEB" w:rsidRPr="002D1BEB" w:rsidRDefault="002D1BEB" w:rsidP="002D1BEB">
      <w:pPr>
        <w:spacing w:line="276" w:lineRule="auto"/>
        <w:rPr>
          <w:rFonts w:ascii="Poppins" w:hAnsi="Poppins" w:cs="Poppins"/>
          <w:b/>
          <w:bCs/>
          <w:noProof/>
          <w:sz w:val="32"/>
          <w:szCs w:val="32"/>
        </w:rPr>
      </w:pPr>
    </w:p>
    <w:p w14:paraId="1400606B" w14:textId="77777777" w:rsidR="002D1BEB" w:rsidRPr="009031F0" w:rsidRDefault="002D1BEB" w:rsidP="002D1BEB">
      <w:pPr>
        <w:spacing w:line="276" w:lineRule="auto"/>
        <w:rPr>
          <w:rFonts w:ascii="Poppins" w:hAnsi="Poppins" w:cs="Poppins"/>
          <w:b/>
          <w:bCs/>
          <w:noProof/>
          <w:sz w:val="32"/>
          <w:szCs w:val="32"/>
        </w:rPr>
      </w:pPr>
      <w:r w:rsidRPr="009031F0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6D7FA9E8" w14:textId="77777777" w:rsidR="002D1BEB" w:rsidRPr="009031F0" w:rsidRDefault="002D1BEB" w:rsidP="00305AE0">
      <w:pPr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Computadores com acesso à internet.</w:t>
      </w:r>
    </w:p>
    <w:p w14:paraId="55A61C98" w14:textId="77777777" w:rsidR="002D1BEB" w:rsidRPr="009031F0" w:rsidRDefault="002D1BEB" w:rsidP="00305AE0">
      <w:pPr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Conta Google ativa para uso das ferramentas online.</w:t>
      </w:r>
    </w:p>
    <w:p w14:paraId="60A3E209" w14:textId="77777777" w:rsidR="002D1BEB" w:rsidRPr="009031F0" w:rsidRDefault="002D1BEB" w:rsidP="00305AE0">
      <w:pPr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Projeção multimídia ou tela para demonstração.</w:t>
      </w:r>
    </w:p>
    <w:p w14:paraId="0A2365EA" w14:textId="77777777" w:rsidR="002D1BEB" w:rsidRDefault="002D1BEB" w:rsidP="002D1BEB">
      <w:pPr>
        <w:spacing w:line="276" w:lineRule="auto"/>
        <w:rPr>
          <w:rFonts w:ascii="Poppins" w:hAnsi="Poppins" w:cs="Poppins"/>
          <w:noProof/>
        </w:rPr>
      </w:pPr>
    </w:p>
    <w:p w14:paraId="0B09720A" w14:textId="77777777" w:rsidR="002D1BEB" w:rsidRPr="00A926FF" w:rsidRDefault="002D1BEB" w:rsidP="002D1BEB">
      <w:pPr>
        <w:spacing w:line="276" w:lineRule="auto"/>
        <w:rPr>
          <w:rFonts w:ascii="Poppins" w:hAnsi="Poppins" w:cs="Poppins"/>
          <w:noProof/>
        </w:rPr>
      </w:pPr>
    </w:p>
    <w:p w14:paraId="0468ADAC" w14:textId="77777777" w:rsidR="002D1BEB" w:rsidRPr="009031F0" w:rsidRDefault="002D1BEB" w:rsidP="002D1BEB">
      <w:pPr>
        <w:spacing w:line="276" w:lineRule="auto"/>
        <w:rPr>
          <w:rFonts w:ascii="Poppins" w:hAnsi="Poppins" w:cs="Poppins"/>
          <w:b/>
          <w:noProof/>
          <w:sz w:val="32"/>
          <w:szCs w:val="32"/>
        </w:rPr>
      </w:pPr>
      <w:r w:rsidRPr="009031F0">
        <w:rPr>
          <w:rFonts w:ascii="Poppins" w:hAnsi="Poppins" w:cs="Poppins"/>
          <w:b/>
          <w:noProof/>
          <w:sz w:val="32"/>
          <w:szCs w:val="32"/>
        </w:rPr>
        <w:t xml:space="preserve">Base Teórica </w:t>
      </w:r>
    </w:p>
    <w:p w14:paraId="3EDB5043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9031F0">
        <w:rPr>
          <w:rFonts w:ascii="Poppins Light" w:hAnsi="Poppins Light" w:cs="Poppins Light"/>
          <w:noProof/>
        </w:rPr>
        <w:t>Entendimento dos três pilares fundamentais do trabalho colaborativo digital: edição colaborativa, histórico de versões e ferramentas integradas entre Docs, Slides e Sheets.</w:t>
      </w:r>
    </w:p>
    <w:p w14:paraId="7EA2FDB1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4DEB69F5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b/>
          <w:noProof/>
        </w:rPr>
      </w:pPr>
      <w:r w:rsidRPr="009031F0">
        <w:rPr>
          <w:rFonts w:ascii="Poppins Light" w:hAnsi="Poppins Light" w:cs="Poppins Light"/>
          <w:b/>
          <w:noProof/>
        </w:rPr>
        <w:t>Ferramentas online</w:t>
      </w:r>
    </w:p>
    <w:p w14:paraId="5B4CC32E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bCs/>
          <w:noProof/>
        </w:rPr>
      </w:pPr>
      <w:r w:rsidRPr="009031F0">
        <w:rPr>
          <w:rFonts w:ascii="Poppins Light" w:hAnsi="Poppins Light" w:cs="Poppins Light"/>
          <w:bCs/>
          <w:noProof/>
        </w:rPr>
        <w:t xml:space="preserve">São programas que funcionam diretamente na internet, sem precisar instalar nada no computador. </w:t>
      </w:r>
    </w:p>
    <w:p w14:paraId="2AE89A1F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bCs/>
          <w:noProof/>
        </w:rPr>
      </w:pPr>
      <w:r w:rsidRPr="009031F0">
        <w:rPr>
          <w:rFonts w:ascii="Poppins Light" w:hAnsi="Poppins Light" w:cs="Poppins Light"/>
          <w:bCs/>
          <w:noProof/>
        </w:rPr>
        <w:t xml:space="preserve">Elas permitem criar, editar e compartilhar documentos, apresentações e planilhas de qualquer lugar, bastando ter uma conta e conexão à rede. </w:t>
      </w:r>
    </w:p>
    <w:p w14:paraId="386D6C02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bCs/>
          <w:noProof/>
        </w:rPr>
      </w:pPr>
      <w:r w:rsidRPr="009031F0">
        <w:rPr>
          <w:rFonts w:ascii="Poppins Light" w:hAnsi="Poppins Light" w:cs="Poppins Light"/>
          <w:bCs/>
          <w:noProof/>
        </w:rPr>
        <w:t xml:space="preserve">Esse modelo é chamado de </w:t>
      </w:r>
      <w:r w:rsidRPr="009031F0">
        <w:rPr>
          <w:rFonts w:ascii="Poppins Light" w:hAnsi="Poppins Light" w:cs="Poppins Light"/>
          <w:b/>
          <w:noProof/>
        </w:rPr>
        <w:t>computação em nuvem</w:t>
      </w:r>
      <w:r w:rsidRPr="009031F0">
        <w:rPr>
          <w:rFonts w:ascii="Poppins Light" w:hAnsi="Poppins Light" w:cs="Poppins Light"/>
          <w:bCs/>
          <w:noProof/>
        </w:rPr>
        <w:t>, e tem como principais vantagens:</w:t>
      </w:r>
    </w:p>
    <w:p w14:paraId="58D54CE9" w14:textId="77777777" w:rsidR="002D1BEB" w:rsidRPr="009031F0" w:rsidRDefault="002D1BEB" w:rsidP="00305AE0">
      <w:pPr>
        <w:pStyle w:val="PargrafodaLista"/>
        <w:numPr>
          <w:ilvl w:val="0"/>
          <w:numId w:val="9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9031F0">
        <w:rPr>
          <w:rFonts w:ascii="Poppins Light" w:hAnsi="Poppins Light" w:cs="Poppins Light"/>
          <w:bCs/>
          <w:noProof/>
        </w:rPr>
        <w:t xml:space="preserve">o acesso remoto, </w:t>
      </w:r>
    </w:p>
    <w:p w14:paraId="09F46BBA" w14:textId="77777777" w:rsidR="002D1BEB" w:rsidRPr="009031F0" w:rsidRDefault="002D1BEB" w:rsidP="00305AE0">
      <w:pPr>
        <w:pStyle w:val="PargrafodaLista"/>
        <w:numPr>
          <w:ilvl w:val="0"/>
          <w:numId w:val="9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9031F0">
        <w:rPr>
          <w:rFonts w:ascii="Poppins Light" w:hAnsi="Poppins Light" w:cs="Poppins Light"/>
          <w:bCs/>
          <w:noProof/>
        </w:rPr>
        <w:t xml:space="preserve">o trabalho colaborativo, e </w:t>
      </w:r>
    </w:p>
    <w:p w14:paraId="00D57353" w14:textId="77777777" w:rsidR="002D1BEB" w:rsidRPr="009031F0" w:rsidRDefault="002D1BEB" w:rsidP="00305AE0">
      <w:pPr>
        <w:pStyle w:val="PargrafodaLista"/>
        <w:numPr>
          <w:ilvl w:val="0"/>
          <w:numId w:val="9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9031F0">
        <w:rPr>
          <w:rFonts w:ascii="Poppins Light" w:hAnsi="Poppins Light" w:cs="Poppins Light"/>
          <w:bCs/>
          <w:noProof/>
        </w:rPr>
        <w:lastRenderedPageBreak/>
        <w:t>o salvamento automático dos arquivos.</w:t>
      </w:r>
    </w:p>
    <w:p w14:paraId="17B5E5D6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b/>
          <w:noProof/>
        </w:rPr>
      </w:pPr>
    </w:p>
    <w:p w14:paraId="383EFC70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bCs/>
          <w:noProof/>
        </w:rPr>
      </w:pPr>
      <w:r w:rsidRPr="009031F0">
        <w:rPr>
          <w:rFonts w:ascii="Poppins Light" w:hAnsi="Poppins Light" w:cs="Poppins Light"/>
          <w:bCs/>
          <w:noProof/>
        </w:rPr>
        <w:t>Entre as plataformas mais utilizadas estão:</w:t>
      </w:r>
    </w:p>
    <w:p w14:paraId="636734C8" w14:textId="77777777" w:rsidR="002D1BEB" w:rsidRPr="009031F0" w:rsidRDefault="002D1BEB" w:rsidP="00305AE0">
      <w:pPr>
        <w:pStyle w:val="PargrafodaLista"/>
        <w:numPr>
          <w:ilvl w:val="0"/>
          <w:numId w:val="2"/>
        </w:numPr>
        <w:spacing w:line="276" w:lineRule="auto"/>
        <w:rPr>
          <w:rFonts w:ascii="Poppins Light" w:hAnsi="Poppins Light" w:cs="Poppins Light"/>
          <w:bCs/>
          <w:noProof/>
          <w:lang w:val="en-US"/>
        </w:rPr>
      </w:pPr>
      <w:r w:rsidRPr="009031F0">
        <w:rPr>
          <w:rFonts w:ascii="Poppins Light" w:hAnsi="Poppins Light" w:cs="Poppins Light"/>
          <w:b/>
          <w:noProof/>
          <w:lang w:val="en-US"/>
        </w:rPr>
        <w:t>Google Workspace</w:t>
      </w:r>
      <w:r w:rsidRPr="009031F0">
        <w:rPr>
          <w:rFonts w:ascii="Poppins Light" w:hAnsi="Poppins Light" w:cs="Poppins Light"/>
          <w:bCs/>
          <w:noProof/>
          <w:lang w:val="en-US"/>
        </w:rPr>
        <w:t xml:space="preserve"> (Docs, Slides, Sheets, Forms e Drive);</w:t>
      </w:r>
    </w:p>
    <w:p w14:paraId="0960C7F5" w14:textId="77777777" w:rsidR="002D1BEB" w:rsidRPr="009031F0" w:rsidRDefault="002D1BEB" w:rsidP="00305AE0">
      <w:pPr>
        <w:pStyle w:val="PargrafodaLista"/>
        <w:numPr>
          <w:ilvl w:val="0"/>
          <w:numId w:val="2"/>
        </w:numPr>
        <w:spacing w:line="276" w:lineRule="auto"/>
        <w:rPr>
          <w:rFonts w:ascii="Poppins Light" w:hAnsi="Poppins Light" w:cs="Poppins Light"/>
          <w:bCs/>
          <w:noProof/>
          <w:lang w:val="en-US"/>
        </w:rPr>
      </w:pPr>
      <w:r w:rsidRPr="009031F0">
        <w:rPr>
          <w:rFonts w:ascii="Poppins Light" w:hAnsi="Poppins Light" w:cs="Poppins Light"/>
          <w:b/>
          <w:noProof/>
          <w:lang w:val="en-US"/>
        </w:rPr>
        <w:t>Microsoft 365 Online</w:t>
      </w:r>
      <w:r w:rsidRPr="009031F0">
        <w:rPr>
          <w:rFonts w:ascii="Poppins Light" w:hAnsi="Poppins Light" w:cs="Poppins Light"/>
          <w:bCs/>
          <w:noProof/>
          <w:lang w:val="en-US"/>
        </w:rPr>
        <w:t xml:space="preserve"> (Word, PowerPoint, Excel e OneDrive).</w:t>
      </w:r>
    </w:p>
    <w:p w14:paraId="60E3B9AD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bCs/>
          <w:noProof/>
          <w:lang w:val="en-US"/>
        </w:rPr>
      </w:pPr>
    </w:p>
    <w:p w14:paraId="1B56FA1E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b/>
          <w:noProof/>
        </w:rPr>
      </w:pPr>
      <w:r w:rsidRPr="009031F0">
        <w:rPr>
          <w:rFonts w:ascii="Poppins Light" w:hAnsi="Poppins Light" w:cs="Poppins Light"/>
          <w:b/>
          <w:noProof/>
        </w:rPr>
        <w:t>Edição Colaborativa</w:t>
      </w:r>
    </w:p>
    <w:p w14:paraId="72C60353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bCs/>
          <w:noProof/>
        </w:rPr>
      </w:pPr>
      <w:r w:rsidRPr="009031F0">
        <w:rPr>
          <w:rFonts w:ascii="Poppins Light" w:hAnsi="Poppins Light" w:cs="Poppins Light"/>
          <w:bCs/>
          <w:noProof/>
        </w:rPr>
        <w:t xml:space="preserve">A edição colaborativa permite que </w:t>
      </w:r>
      <w:r w:rsidRPr="009031F0">
        <w:rPr>
          <w:rFonts w:ascii="Poppins Light" w:hAnsi="Poppins Light" w:cs="Poppins Light"/>
          <w:b/>
          <w:noProof/>
        </w:rPr>
        <w:t>várias pessoas</w:t>
      </w:r>
      <w:r w:rsidRPr="009031F0">
        <w:rPr>
          <w:rFonts w:ascii="Poppins Light" w:hAnsi="Poppins Light" w:cs="Poppins Light"/>
          <w:bCs/>
          <w:noProof/>
        </w:rPr>
        <w:t xml:space="preserve"> trabalhem </w:t>
      </w:r>
      <w:r w:rsidRPr="009031F0">
        <w:rPr>
          <w:rFonts w:ascii="Poppins Light" w:hAnsi="Poppins Light" w:cs="Poppins Light"/>
          <w:b/>
          <w:noProof/>
        </w:rPr>
        <w:t xml:space="preserve">no mesmo arquivo, </w:t>
      </w:r>
      <w:r w:rsidRPr="009031F0">
        <w:rPr>
          <w:rFonts w:ascii="Poppins Light" w:hAnsi="Poppins Light" w:cs="Poppins Light"/>
          <w:bCs/>
          <w:noProof/>
        </w:rPr>
        <w:t>ao</w:t>
      </w:r>
      <w:r w:rsidRPr="009031F0">
        <w:rPr>
          <w:rFonts w:ascii="Poppins Light" w:hAnsi="Poppins Light" w:cs="Poppins Light"/>
          <w:b/>
          <w:noProof/>
        </w:rPr>
        <w:t xml:space="preserve"> mesmo tempo (on-line) </w:t>
      </w:r>
      <w:r w:rsidRPr="009031F0">
        <w:rPr>
          <w:rFonts w:ascii="Poppins Light" w:hAnsi="Poppins Light" w:cs="Poppins Light"/>
          <w:bCs/>
          <w:noProof/>
        </w:rPr>
        <w:t>ou em</w:t>
      </w:r>
      <w:r w:rsidRPr="009031F0">
        <w:rPr>
          <w:rFonts w:ascii="Poppins Light" w:hAnsi="Poppins Light" w:cs="Poppins Light"/>
          <w:b/>
          <w:noProof/>
        </w:rPr>
        <w:t xml:space="preserve"> horários diferentes (off-line)</w:t>
      </w:r>
      <w:r w:rsidRPr="009031F0">
        <w:rPr>
          <w:rFonts w:ascii="Poppins Light" w:hAnsi="Poppins Light" w:cs="Poppins Light"/>
          <w:bCs/>
          <w:noProof/>
        </w:rPr>
        <w:t xml:space="preserve">. </w:t>
      </w:r>
    </w:p>
    <w:p w14:paraId="317A6A5C" w14:textId="77777777" w:rsidR="002D1BEB" w:rsidRPr="009031F0" w:rsidRDefault="002D1BEB" w:rsidP="00305AE0">
      <w:pPr>
        <w:pStyle w:val="PargrafodaLista"/>
        <w:numPr>
          <w:ilvl w:val="0"/>
          <w:numId w:val="11"/>
        </w:numPr>
        <w:spacing w:line="276" w:lineRule="auto"/>
        <w:rPr>
          <w:rFonts w:ascii="Poppins Light" w:hAnsi="Poppins Light" w:cs="Poppins Light"/>
          <w:b/>
          <w:noProof/>
        </w:rPr>
      </w:pPr>
      <w:r w:rsidRPr="009031F0">
        <w:rPr>
          <w:rFonts w:ascii="Poppins Light" w:hAnsi="Poppins Light" w:cs="Poppins Light"/>
          <w:bCs/>
          <w:noProof/>
        </w:rPr>
        <w:t xml:space="preserve">No Google Docs, por exemplo, é possível ver quem está digitando, deixar comentários e sugestões, além de conversar no chat integrado. Cada participante aparece com uma cor diferente, o que facilita a visualização das contribuições de cada um. </w:t>
      </w:r>
    </w:p>
    <w:p w14:paraId="404F11C8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3469EEA3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b/>
          <w:noProof/>
        </w:rPr>
      </w:pPr>
      <w:r w:rsidRPr="009031F0">
        <w:rPr>
          <w:rFonts w:ascii="Poppins Light" w:hAnsi="Poppins Light" w:cs="Poppins Light"/>
          <w:b/>
          <w:noProof/>
        </w:rPr>
        <w:t>Histórico de Versões</w:t>
      </w:r>
    </w:p>
    <w:p w14:paraId="5EF4B9E8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bCs/>
          <w:noProof/>
        </w:rPr>
      </w:pPr>
      <w:r w:rsidRPr="009031F0">
        <w:rPr>
          <w:rFonts w:ascii="Poppins Light" w:hAnsi="Poppins Light" w:cs="Poppins Light"/>
          <w:bCs/>
          <w:noProof/>
        </w:rPr>
        <w:t xml:space="preserve">O histórico de versões registra todas as </w:t>
      </w:r>
      <w:r w:rsidRPr="009031F0">
        <w:rPr>
          <w:rFonts w:ascii="Poppins Light" w:hAnsi="Poppins Light" w:cs="Poppins Light"/>
          <w:b/>
          <w:noProof/>
        </w:rPr>
        <w:t>alterações</w:t>
      </w:r>
      <w:r w:rsidRPr="009031F0">
        <w:rPr>
          <w:rFonts w:ascii="Poppins Light" w:hAnsi="Poppins Light" w:cs="Poppins Light"/>
          <w:bCs/>
          <w:noProof/>
        </w:rPr>
        <w:t xml:space="preserve"> feitas em um documento, planilha ou apresentação, mostrando </w:t>
      </w:r>
      <w:r w:rsidRPr="009031F0">
        <w:rPr>
          <w:rFonts w:ascii="Poppins Light" w:hAnsi="Poppins Light" w:cs="Poppins Light"/>
          <w:b/>
          <w:noProof/>
        </w:rPr>
        <w:t>quem fez cada modificação (edição)</w:t>
      </w:r>
      <w:r w:rsidRPr="009031F0">
        <w:rPr>
          <w:rFonts w:ascii="Poppins Light" w:hAnsi="Poppins Light" w:cs="Poppins Light"/>
          <w:bCs/>
          <w:noProof/>
        </w:rPr>
        <w:t xml:space="preserve"> e </w:t>
      </w:r>
      <w:r w:rsidRPr="009031F0">
        <w:rPr>
          <w:rFonts w:ascii="Poppins Light" w:hAnsi="Poppins Light" w:cs="Poppins Light"/>
          <w:b/>
          <w:noProof/>
        </w:rPr>
        <w:t>quando</w:t>
      </w:r>
      <w:r w:rsidRPr="009031F0">
        <w:rPr>
          <w:rFonts w:ascii="Poppins Light" w:hAnsi="Poppins Light" w:cs="Poppins Light"/>
          <w:bCs/>
          <w:noProof/>
        </w:rPr>
        <w:t xml:space="preserve">. </w:t>
      </w:r>
    </w:p>
    <w:p w14:paraId="6D8CD930" w14:textId="77777777" w:rsidR="002D1BEB" w:rsidRPr="009031F0" w:rsidRDefault="002D1BEB" w:rsidP="00305AE0">
      <w:pPr>
        <w:pStyle w:val="PargrafodaLista"/>
        <w:numPr>
          <w:ilvl w:val="0"/>
          <w:numId w:val="10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9031F0">
        <w:rPr>
          <w:rFonts w:ascii="Poppins Light" w:hAnsi="Poppins Light" w:cs="Poppins Light"/>
          <w:bCs/>
          <w:noProof/>
        </w:rPr>
        <w:t xml:space="preserve">No Google Workspace, ele pode ser acessado em Arquivo &gt; Histórico &gt; Ver histórico de versões. Com essa ferramenta, é possível </w:t>
      </w:r>
      <w:r w:rsidRPr="009031F0">
        <w:rPr>
          <w:rFonts w:ascii="Poppins Light" w:hAnsi="Poppins Light" w:cs="Poppins Light"/>
          <w:b/>
          <w:noProof/>
        </w:rPr>
        <w:t>corrigir erros</w:t>
      </w:r>
      <w:r w:rsidRPr="009031F0">
        <w:rPr>
          <w:rFonts w:ascii="Poppins Light" w:hAnsi="Poppins Light" w:cs="Poppins Light"/>
          <w:bCs/>
          <w:noProof/>
        </w:rPr>
        <w:t xml:space="preserve"> voltando a uma versão anterior, </w:t>
      </w:r>
      <w:r w:rsidRPr="009031F0">
        <w:rPr>
          <w:rFonts w:ascii="Poppins Light" w:hAnsi="Poppins Light" w:cs="Poppins Light"/>
          <w:b/>
          <w:noProof/>
        </w:rPr>
        <w:t>acompanhar o progresso do grupo</w:t>
      </w:r>
      <w:r w:rsidRPr="009031F0">
        <w:rPr>
          <w:rFonts w:ascii="Poppins Light" w:hAnsi="Poppins Light" w:cs="Poppins Light"/>
          <w:bCs/>
          <w:noProof/>
        </w:rPr>
        <w:t xml:space="preserve"> e </w:t>
      </w:r>
      <w:r w:rsidRPr="009031F0">
        <w:rPr>
          <w:rFonts w:ascii="Poppins Light" w:hAnsi="Poppins Light" w:cs="Poppins Light"/>
          <w:b/>
          <w:noProof/>
        </w:rPr>
        <w:t>avaliar a participação individual</w:t>
      </w:r>
      <w:r w:rsidRPr="009031F0">
        <w:rPr>
          <w:rFonts w:ascii="Poppins Light" w:hAnsi="Poppins Light" w:cs="Poppins Light"/>
          <w:bCs/>
          <w:noProof/>
        </w:rPr>
        <w:t xml:space="preserve"> de cada membro. </w:t>
      </w:r>
    </w:p>
    <w:p w14:paraId="4F74F375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54ACB46E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b/>
          <w:noProof/>
        </w:rPr>
      </w:pPr>
      <w:r w:rsidRPr="009031F0">
        <w:rPr>
          <w:rFonts w:ascii="Poppins Light" w:hAnsi="Poppins Light" w:cs="Poppins Light"/>
          <w:b/>
          <w:noProof/>
        </w:rPr>
        <w:t>Ferramentas integradas</w:t>
      </w:r>
    </w:p>
    <w:p w14:paraId="0092D381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bCs/>
          <w:noProof/>
        </w:rPr>
      </w:pPr>
      <w:r w:rsidRPr="009031F0">
        <w:rPr>
          <w:rFonts w:ascii="Poppins Light" w:hAnsi="Poppins Light" w:cs="Poppins Light"/>
          <w:bCs/>
          <w:noProof/>
        </w:rPr>
        <w:t>Elas conectam diferentes aplicativos, como o</w:t>
      </w:r>
      <w:r w:rsidRPr="009031F0">
        <w:rPr>
          <w:rFonts w:ascii="Poppins Light" w:hAnsi="Poppins Light" w:cs="Poppins Light"/>
          <w:b/>
          <w:noProof/>
        </w:rPr>
        <w:t xml:space="preserve"> </w:t>
      </w:r>
      <w:r w:rsidRPr="009031F0">
        <w:rPr>
          <w:rFonts w:ascii="Poppins Light" w:hAnsi="Poppins Light" w:cs="Poppins Light"/>
          <w:bCs/>
          <w:noProof/>
        </w:rPr>
        <w:t xml:space="preserve">Google </w:t>
      </w:r>
      <w:r w:rsidRPr="009031F0">
        <w:rPr>
          <w:rFonts w:ascii="Poppins Light" w:hAnsi="Poppins Light" w:cs="Poppins Light"/>
          <w:b/>
          <w:noProof/>
        </w:rPr>
        <w:t>Docs</w:t>
      </w:r>
      <w:r w:rsidRPr="009031F0">
        <w:rPr>
          <w:rFonts w:ascii="Poppins Light" w:hAnsi="Poppins Light" w:cs="Poppins Light"/>
          <w:bCs/>
          <w:noProof/>
        </w:rPr>
        <w:t xml:space="preserve"> (textos), </w:t>
      </w:r>
      <w:r w:rsidRPr="009031F0">
        <w:rPr>
          <w:rFonts w:ascii="Poppins Light" w:hAnsi="Poppins Light" w:cs="Poppins Light"/>
          <w:b/>
          <w:noProof/>
        </w:rPr>
        <w:t>Slides</w:t>
      </w:r>
      <w:r w:rsidRPr="009031F0">
        <w:rPr>
          <w:rFonts w:ascii="Poppins Light" w:hAnsi="Poppins Light" w:cs="Poppins Light"/>
          <w:bCs/>
          <w:noProof/>
        </w:rPr>
        <w:t xml:space="preserve"> (apresentações), </w:t>
      </w:r>
      <w:r w:rsidRPr="009031F0">
        <w:rPr>
          <w:rFonts w:ascii="Poppins Light" w:hAnsi="Poppins Light" w:cs="Poppins Light"/>
          <w:b/>
          <w:noProof/>
        </w:rPr>
        <w:t>Sheets</w:t>
      </w:r>
      <w:r w:rsidRPr="009031F0">
        <w:rPr>
          <w:rFonts w:ascii="Poppins Light" w:hAnsi="Poppins Light" w:cs="Poppins Light"/>
          <w:bCs/>
          <w:noProof/>
        </w:rPr>
        <w:t xml:space="preserve"> (planilhas), que compartilham diversas funções comuns: </w:t>
      </w:r>
    </w:p>
    <w:p w14:paraId="1BC8B2CA" w14:textId="77777777" w:rsidR="002D1BEB" w:rsidRPr="009031F0" w:rsidRDefault="002D1BEB" w:rsidP="00305AE0">
      <w:pPr>
        <w:pStyle w:val="PargrafodaLista"/>
        <w:numPr>
          <w:ilvl w:val="0"/>
          <w:numId w:val="10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9031F0">
        <w:rPr>
          <w:rFonts w:ascii="Poppins Light" w:hAnsi="Poppins Light" w:cs="Poppins Light"/>
          <w:bCs/>
          <w:noProof/>
        </w:rPr>
        <w:t xml:space="preserve">comentários, </w:t>
      </w:r>
    </w:p>
    <w:p w14:paraId="7D7FA853" w14:textId="77777777" w:rsidR="002D1BEB" w:rsidRPr="009031F0" w:rsidRDefault="002D1BEB" w:rsidP="00305AE0">
      <w:pPr>
        <w:pStyle w:val="PargrafodaLista"/>
        <w:numPr>
          <w:ilvl w:val="0"/>
          <w:numId w:val="10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9031F0">
        <w:rPr>
          <w:rFonts w:ascii="Poppins Light" w:hAnsi="Poppins Light" w:cs="Poppins Light"/>
          <w:bCs/>
          <w:noProof/>
        </w:rPr>
        <w:t xml:space="preserve">inserção de imagens, </w:t>
      </w:r>
    </w:p>
    <w:p w14:paraId="256985A8" w14:textId="77777777" w:rsidR="002D1BEB" w:rsidRPr="009031F0" w:rsidRDefault="002D1BEB" w:rsidP="00305AE0">
      <w:pPr>
        <w:pStyle w:val="PargrafodaLista"/>
        <w:numPr>
          <w:ilvl w:val="0"/>
          <w:numId w:val="10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9031F0">
        <w:rPr>
          <w:rFonts w:ascii="Poppins Light" w:hAnsi="Poppins Light" w:cs="Poppins Light"/>
          <w:bCs/>
          <w:noProof/>
        </w:rPr>
        <w:t xml:space="preserve">os atalhos universais como copiar e colar, </w:t>
      </w:r>
    </w:p>
    <w:p w14:paraId="5C3945E3" w14:textId="77777777" w:rsidR="002D1BEB" w:rsidRPr="009031F0" w:rsidRDefault="002D1BEB" w:rsidP="00305AE0">
      <w:pPr>
        <w:pStyle w:val="PargrafodaLista"/>
        <w:numPr>
          <w:ilvl w:val="0"/>
          <w:numId w:val="10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9031F0">
        <w:rPr>
          <w:rFonts w:ascii="Poppins Light" w:hAnsi="Poppins Light" w:cs="Poppins Light"/>
          <w:bCs/>
          <w:noProof/>
        </w:rPr>
        <w:t xml:space="preserve">histórico de versões, e </w:t>
      </w:r>
    </w:p>
    <w:p w14:paraId="1C3AF6B9" w14:textId="77777777" w:rsidR="002D1BEB" w:rsidRPr="009031F0" w:rsidRDefault="002D1BEB" w:rsidP="00305AE0">
      <w:pPr>
        <w:pStyle w:val="PargrafodaLista"/>
        <w:numPr>
          <w:ilvl w:val="0"/>
          <w:numId w:val="10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9031F0">
        <w:rPr>
          <w:rFonts w:ascii="Poppins Light" w:hAnsi="Poppins Light" w:cs="Poppins Light"/>
          <w:bCs/>
          <w:noProof/>
        </w:rPr>
        <w:t>a busca integrada.</w:t>
      </w:r>
    </w:p>
    <w:p w14:paraId="1D17E835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3933FA4B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bCs/>
          <w:noProof/>
        </w:rPr>
      </w:pPr>
      <w:r w:rsidRPr="009031F0">
        <w:rPr>
          <w:rFonts w:ascii="Poppins Light" w:hAnsi="Poppins Light" w:cs="Poppins Light"/>
          <w:b/>
          <w:noProof/>
        </w:rPr>
        <w:t>Exemplos:</w:t>
      </w:r>
      <w:r w:rsidRPr="009031F0">
        <w:rPr>
          <w:rFonts w:ascii="Poppins Light" w:hAnsi="Poppins Light" w:cs="Poppins Light"/>
          <w:bCs/>
          <w:noProof/>
        </w:rPr>
        <w:t xml:space="preserve"> Inserir uma planilha do Sheets dentro de uma apresentação do Slides.</w:t>
      </w:r>
    </w:p>
    <w:p w14:paraId="1A15DC33" w14:textId="77777777" w:rsidR="002D1BEB" w:rsidRDefault="002D1BEB" w:rsidP="002D1BEB">
      <w:pPr>
        <w:spacing w:line="276" w:lineRule="auto"/>
        <w:rPr>
          <w:rFonts w:ascii="Poppins" w:hAnsi="Poppins" w:cs="Poppins"/>
          <w:bCs/>
          <w:noProof/>
        </w:rPr>
      </w:pPr>
    </w:p>
    <w:p w14:paraId="53AD58E8" w14:textId="77777777" w:rsidR="002D1BEB" w:rsidRPr="00A926FF" w:rsidRDefault="002D1BEB" w:rsidP="002D1BEB">
      <w:pPr>
        <w:spacing w:line="276" w:lineRule="auto"/>
        <w:rPr>
          <w:rFonts w:ascii="Poppins" w:hAnsi="Poppins" w:cs="Poppins"/>
          <w:bCs/>
          <w:noProof/>
        </w:rPr>
      </w:pPr>
    </w:p>
    <w:p w14:paraId="3C38A7F4" w14:textId="77777777" w:rsidR="002D1BEB" w:rsidRPr="009031F0" w:rsidRDefault="002D1BEB" w:rsidP="002D1BEB">
      <w:pPr>
        <w:spacing w:line="276" w:lineRule="auto"/>
        <w:rPr>
          <w:rFonts w:ascii="Poppins" w:hAnsi="Poppins" w:cs="Poppins"/>
          <w:b/>
          <w:noProof/>
          <w:sz w:val="32"/>
          <w:szCs w:val="32"/>
        </w:rPr>
      </w:pPr>
      <w:r w:rsidRPr="009031F0">
        <w:rPr>
          <w:rFonts w:ascii="Poppins" w:hAnsi="Poppins" w:cs="Poppins"/>
          <w:b/>
          <w:noProof/>
          <w:sz w:val="32"/>
          <w:szCs w:val="32"/>
        </w:rPr>
        <w:t xml:space="preserve">Contexto </w:t>
      </w:r>
    </w:p>
    <w:p w14:paraId="31FB7718" w14:textId="04D893DD" w:rsidR="002D1BEB" w:rsidRPr="009031F0" w:rsidRDefault="002D1BEB" w:rsidP="002D1BEB">
      <w:pPr>
        <w:spacing w:line="276" w:lineRule="auto"/>
        <w:rPr>
          <w:rFonts w:ascii="Poppins Light" w:hAnsi="Poppins Light" w:cs="Poppins Light"/>
          <w:bCs/>
          <w:noProof/>
        </w:rPr>
      </w:pPr>
      <w:r w:rsidRPr="009031F0">
        <w:rPr>
          <w:rFonts w:ascii="Poppins Light" w:hAnsi="Poppins Light" w:cs="Poppins Light"/>
          <w:bCs/>
          <w:noProof/>
        </w:rPr>
        <w:t xml:space="preserve">Esta prática exercita a colaboração, </w:t>
      </w:r>
      <w:r w:rsidR="001752CB">
        <w:rPr>
          <w:rFonts w:ascii="Poppins Light" w:hAnsi="Poppins Light" w:cs="Poppins Light"/>
          <w:bCs/>
          <w:noProof/>
        </w:rPr>
        <w:t xml:space="preserve">o </w:t>
      </w:r>
      <w:r w:rsidRPr="009031F0">
        <w:rPr>
          <w:rFonts w:ascii="Poppins Light" w:hAnsi="Poppins Light" w:cs="Poppins Light"/>
          <w:bCs/>
          <w:noProof/>
        </w:rPr>
        <w:t xml:space="preserve">versionamento e </w:t>
      </w:r>
      <w:r w:rsidR="001752CB">
        <w:rPr>
          <w:rFonts w:ascii="Poppins Light" w:hAnsi="Poppins Light" w:cs="Poppins Light"/>
          <w:bCs/>
          <w:noProof/>
        </w:rPr>
        <w:t xml:space="preserve">o </w:t>
      </w:r>
      <w:r w:rsidRPr="009031F0">
        <w:rPr>
          <w:rFonts w:ascii="Poppins Light" w:hAnsi="Poppins Light" w:cs="Poppins Light"/>
          <w:bCs/>
          <w:noProof/>
        </w:rPr>
        <w:t xml:space="preserve">uso de ferramentas integradas. A colaboração on-line contribui para o desenvolvimento de habilidades como </w:t>
      </w:r>
      <w:r w:rsidRPr="009031F0">
        <w:rPr>
          <w:rFonts w:ascii="Poppins Light" w:hAnsi="Poppins Light" w:cs="Poppins Light"/>
          <w:b/>
          <w:noProof/>
        </w:rPr>
        <w:t>organização</w:t>
      </w:r>
      <w:r w:rsidRPr="009031F0">
        <w:rPr>
          <w:rFonts w:ascii="Poppins Light" w:hAnsi="Poppins Light" w:cs="Poppins Light"/>
          <w:bCs/>
          <w:noProof/>
        </w:rPr>
        <w:t xml:space="preserve">, </w:t>
      </w:r>
      <w:r w:rsidRPr="009031F0">
        <w:rPr>
          <w:rFonts w:ascii="Poppins Light" w:hAnsi="Poppins Light" w:cs="Poppins Light"/>
          <w:b/>
          <w:noProof/>
        </w:rPr>
        <w:t xml:space="preserve">respeito às contribuições do outro e escuta ativa, </w:t>
      </w:r>
      <w:r w:rsidRPr="009031F0">
        <w:rPr>
          <w:rFonts w:ascii="Poppins Light" w:hAnsi="Poppins Light" w:cs="Poppins Light"/>
          <w:bCs/>
          <w:noProof/>
        </w:rPr>
        <w:t>uma vez que exige decisões conjuntas.</w:t>
      </w:r>
    </w:p>
    <w:p w14:paraId="790FF276" w14:textId="61891559" w:rsidR="002D1BEB" w:rsidRPr="009031F0" w:rsidRDefault="002D1BEB" w:rsidP="00305AE0">
      <w:pPr>
        <w:pStyle w:val="PargrafodaLista"/>
        <w:numPr>
          <w:ilvl w:val="0"/>
          <w:numId w:val="12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9031F0">
        <w:rPr>
          <w:rFonts w:ascii="Poppins Light" w:hAnsi="Poppins Light" w:cs="Poppins Light"/>
          <w:bCs/>
          <w:noProof/>
        </w:rPr>
        <w:t xml:space="preserve">O </w:t>
      </w:r>
      <w:r w:rsidRPr="009031F0">
        <w:rPr>
          <w:rFonts w:ascii="Poppins Light" w:hAnsi="Poppins Light" w:cs="Poppins Light"/>
          <w:b/>
          <w:noProof/>
        </w:rPr>
        <w:t>versionamento</w:t>
      </w:r>
      <w:r w:rsidRPr="009031F0">
        <w:rPr>
          <w:rFonts w:ascii="Poppins Light" w:hAnsi="Poppins Light" w:cs="Poppins Light"/>
          <w:bCs/>
          <w:noProof/>
        </w:rPr>
        <w:t xml:space="preserve"> é essencial para projetos longos, com controle de qualidade e a segurança de conteúdos impor</w:t>
      </w:r>
      <w:r w:rsidR="001752CB">
        <w:rPr>
          <w:rFonts w:ascii="Poppins Light" w:hAnsi="Poppins Light" w:cs="Poppins Light"/>
          <w:bCs/>
          <w:noProof/>
        </w:rPr>
        <w:t>t</w:t>
      </w:r>
      <w:r w:rsidRPr="009031F0">
        <w:rPr>
          <w:rFonts w:ascii="Poppins Light" w:hAnsi="Poppins Light" w:cs="Poppins Light"/>
          <w:bCs/>
          <w:noProof/>
        </w:rPr>
        <w:t xml:space="preserve">antes,  reforçando a </w:t>
      </w:r>
      <w:r w:rsidRPr="009031F0">
        <w:rPr>
          <w:rFonts w:ascii="Poppins Light" w:hAnsi="Poppins Light" w:cs="Poppins Light"/>
          <w:b/>
          <w:noProof/>
        </w:rPr>
        <w:t>responsabilidade</w:t>
      </w:r>
      <w:r w:rsidRPr="009031F0">
        <w:rPr>
          <w:rFonts w:ascii="Poppins Light" w:hAnsi="Poppins Light" w:cs="Poppins Light"/>
          <w:bCs/>
          <w:noProof/>
        </w:rPr>
        <w:t xml:space="preserve"> e </w:t>
      </w:r>
      <w:r w:rsidRPr="009031F0">
        <w:rPr>
          <w:rFonts w:ascii="Poppins Light" w:hAnsi="Poppins Light" w:cs="Poppins Light"/>
          <w:b/>
          <w:noProof/>
        </w:rPr>
        <w:t>transparência</w:t>
      </w:r>
      <w:r w:rsidRPr="009031F0">
        <w:rPr>
          <w:rFonts w:ascii="Poppins Light" w:hAnsi="Poppins Light" w:cs="Poppins Light"/>
          <w:bCs/>
          <w:noProof/>
        </w:rPr>
        <w:t xml:space="preserve"> no trabalho em equipe. </w:t>
      </w:r>
    </w:p>
    <w:p w14:paraId="73D590D3" w14:textId="7358D3C1" w:rsidR="002D1BEB" w:rsidRPr="009031F0" w:rsidRDefault="002D1BEB" w:rsidP="00305AE0">
      <w:pPr>
        <w:pStyle w:val="PargrafodaLista"/>
        <w:numPr>
          <w:ilvl w:val="0"/>
          <w:numId w:val="12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9031F0">
        <w:rPr>
          <w:rFonts w:ascii="Poppins Light" w:hAnsi="Poppins Light" w:cs="Poppins Light"/>
          <w:bCs/>
          <w:noProof/>
        </w:rPr>
        <w:t xml:space="preserve">A integração entre as ferramentas mostra como o ambiente online permite </w:t>
      </w:r>
      <w:r w:rsidRPr="009031F0">
        <w:rPr>
          <w:rFonts w:ascii="Poppins Light" w:hAnsi="Poppins Light" w:cs="Poppins Light"/>
          <w:b/>
          <w:noProof/>
        </w:rPr>
        <w:t>trabalhar de forma conectada</w:t>
      </w:r>
      <w:r w:rsidRPr="009031F0">
        <w:rPr>
          <w:rFonts w:ascii="Poppins Light" w:hAnsi="Poppins Light" w:cs="Poppins Light"/>
          <w:bCs/>
          <w:noProof/>
        </w:rPr>
        <w:t>, semelhante à rotina de equipes modernas.</w:t>
      </w:r>
    </w:p>
    <w:p w14:paraId="6321E783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26BB65FB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bCs/>
          <w:noProof/>
          <w:sz w:val="32"/>
          <w:szCs w:val="32"/>
        </w:rPr>
      </w:pPr>
      <w:r w:rsidRPr="009031F0">
        <w:rPr>
          <w:rFonts w:ascii="Poppins Light" w:hAnsi="Poppins Light" w:cs="Poppins Light"/>
          <w:b/>
          <w:noProof/>
          <w:sz w:val="32"/>
          <w:szCs w:val="32"/>
        </w:rPr>
        <w:t>Passo a passo</w:t>
      </w:r>
    </w:p>
    <w:p w14:paraId="7E441C68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p w14:paraId="1602B3E6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9031F0">
        <w:rPr>
          <w:rFonts w:ascii="Poppins Light" w:hAnsi="Poppins Light" w:cs="Poppins Light"/>
          <w:b/>
          <w:bCs/>
          <w:noProof/>
        </w:rPr>
        <w:t>Etapa 01 – Criação da pasta</w:t>
      </w:r>
    </w:p>
    <w:p w14:paraId="00BC4A9C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p w14:paraId="374C7555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Oriente os alunos a:</w:t>
      </w:r>
    </w:p>
    <w:p w14:paraId="0B3E1FE3" w14:textId="77777777" w:rsidR="002D1BEB" w:rsidRPr="009031F0" w:rsidRDefault="002D1BEB" w:rsidP="00305AE0">
      <w:pPr>
        <w:pStyle w:val="PargrafodaLista"/>
        <w:numPr>
          <w:ilvl w:val="0"/>
          <w:numId w:val="14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Acessar o Google Drive.</w:t>
      </w:r>
    </w:p>
    <w:p w14:paraId="695A116B" w14:textId="77777777" w:rsidR="002D1BEB" w:rsidRPr="009031F0" w:rsidRDefault="002D1BEB" w:rsidP="00305AE0">
      <w:pPr>
        <w:pStyle w:val="PargrafodaLista"/>
        <w:numPr>
          <w:ilvl w:val="0"/>
          <w:numId w:val="14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No menu lateral esquerdo, clicar em </w:t>
      </w:r>
      <w:r w:rsidRPr="009031F0">
        <w:rPr>
          <w:rFonts w:ascii="Poppins Light" w:hAnsi="Poppins Light" w:cs="Poppins Light"/>
          <w:b/>
          <w:bCs/>
          <w:noProof/>
        </w:rPr>
        <w:t>Meu Drive</w:t>
      </w:r>
      <w:r w:rsidRPr="009031F0">
        <w:rPr>
          <w:rFonts w:ascii="Poppins Light" w:hAnsi="Poppins Light" w:cs="Poppins Light"/>
          <w:noProof/>
        </w:rPr>
        <w:t>.</w:t>
      </w:r>
    </w:p>
    <w:p w14:paraId="3F5B1A6D" w14:textId="77777777" w:rsidR="002D1BEB" w:rsidRPr="009031F0" w:rsidRDefault="002D1BEB" w:rsidP="00305AE0">
      <w:pPr>
        <w:pStyle w:val="PargrafodaLista"/>
        <w:numPr>
          <w:ilvl w:val="0"/>
          <w:numId w:val="14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Selecionar o botão </w:t>
      </w:r>
      <w:r w:rsidRPr="009031F0">
        <w:rPr>
          <w:rFonts w:ascii="Poppins Light" w:hAnsi="Poppins Light" w:cs="Poppins Light"/>
          <w:b/>
          <w:bCs/>
          <w:noProof/>
        </w:rPr>
        <w:t>+ Novo</w:t>
      </w:r>
      <w:r w:rsidRPr="009031F0">
        <w:rPr>
          <w:rFonts w:ascii="Poppins Light" w:hAnsi="Poppins Light" w:cs="Poppins Light"/>
          <w:noProof/>
        </w:rPr>
        <w:t xml:space="preserve"> e criar uma pasta.</w:t>
      </w:r>
    </w:p>
    <w:p w14:paraId="2511984C" w14:textId="77777777" w:rsidR="002D1BEB" w:rsidRPr="009031F0" w:rsidRDefault="002D1BEB" w:rsidP="00305AE0">
      <w:pPr>
        <w:pStyle w:val="PargrafodaLista"/>
        <w:numPr>
          <w:ilvl w:val="0"/>
          <w:numId w:val="14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Nomear a pasta como: </w:t>
      </w:r>
      <w:r w:rsidRPr="009031F0">
        <w:rPr>
          <w:rFonts w:ascii="Poppins Light" w:hAnsi="Poppins Light" w:cs="Poppins Light"/>
          <w:b/>
          <w:bCs/>
          <w:noProof/>
        </w:rPr>
        <w:t>Semana 13 – Projeto Colaborativo</w:t>
      </w:r>
      <w:r w:rsidRPr="009031F0">
        <w:rPr>
          <w:rFonts w:ascii="Poppins Light" w:hAnsi="Poppins Light" w:cs="Poppins Light"/>
          <w:noProof/>
        </w:rPr>
        <w:t>.</w:t>
      </w:r>
    </w:p>
    <w:p w14:paraId="24968FD2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p w14:paraId="2F0C6723" w14:textId="1ABECBA1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Dentro da pasta, deverão ser criados três arquivos:</w:t>
      </w:r>
    </w:p>
    <w:p w14:paraId="6B09E63D" w14:textId="77777777" w:rsidR="002D1BEB" w:rsidRPr="009031F0" w:rsidRDefault="002D1BEB" w:rsidP="00305AE0">
      <w:pPr>
        <w:pStyle w:val="PargrafodaLista"/>
        <w:numPr>
          <w:ilvl w:val="0"/>
          <w:numId w:val="13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Arquivo 1 (Google Docs)</w:t>
      </w:r>
    </w:p>
    <w:p w14:paraId="75D2AF96" w14:textId="77777777" w:rsidR="002D1BEB" w:rsidRPr="009031F0" w:rsidRDefault="002D1BEB" w:rsidP="002D1BEB">
      <w:pPr>
        <w:pStyle w:val="PargrafodaLista"/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Nome: Aula 1 – Documento Colaborativo (Nome aluno/dupla)</w:t>
      </w:r>
    </w:p>
    <w:p w14:paraId="2EA71065" w14:textId="77777777" w:rsidR="002D1BEB" w:rsidRPr="009031F0" w:rsidRDefault="002D1BEB" w:rsidP="00305AE0">
      <w:pPr>
        <w:pStyle w:val="PargrafodaLista"/>
        <w:numPr>
          <w:ilvl w:val="0"/>
          <w:numId w:val="13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Arquivo 2 (Google Slides)</w:t>
      </w:r>
    </w:p>
    <w:p w14:paraId="5A2CB2C1" w14:textId="77777777" w:rsidR="002D1BEB" w:rsidRPr="009031F0" w:rsidRDefault="002D1BEB" w:rsidP="002D1BEB">
      <w:pPr>
        <w:pStyle w:val="PargrafodaLista"/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Nome: Aula 1 – Apresentação de Versões (Nome aluno/dupla)</w:t>
      </w:r>
    </w:p>
    <w:p w14:paraId="7FD27B90" w14:textId="77777777" w:rsidR="002D1BEB" w:rsidRPr="009031F0" w:rsidRDefault="002D1BEB" w:rsidP="00305AE0">
      <w:pPr>
        <w:pStyle w:val="PargrafodaLista"/>
        <w:numPr>
          <w:ilvl w:val="0"/>
          <w:numId w:val="13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lastRenderedPageBreak/>
        <w:t>Arquivo 3 (Google Sheets)</w:t>
      </w:r>
    </w:p>
    <w:p w14:paraId="48DB4144" w14:textId="77777777" w:rsidR="002D1BEB" w:rsidRPr="009031F0" w:rsidRDefault="002D1BEB" w:rsidP="002D1BEB">
      <w:pPr>
        <w:pStyle w:val="PargrafodaLista"/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Nome: Aula 1 – Integração de Ferramentas (Nome aluno/dupla)</w:t>
      </w:r>
    </w:p>
    <w:p w14:paraId="1E63B495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p w14:paraId="72137AAA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De forma geral, siga o exemplo:</w:t>
      </w:r>
    </w:p>
    <w:p w14:paraId="7055B0FC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p w14:paraId="22739CAC" w14:textId="77777777" w:rsidR="002D1BEB" w:rsidRPr="009031F0" w:rsidRDefault="002D1BEB" w:rsidP="002D1BEB">
      <w:pPr>
        <w:spacing w:line="276" w:lineRule="auto"/>
        <w:jc w:val="center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drawing>
          <wp:inline distT="0" distB="0" distL="0" distR="0" wp14:anchorId="34D1B188" wp14:editId="6B948ACA">
            <wp:extent cx="3429000" cy="2192439"/>
            <wp:effectExtent l="0" t="0" r="0" b="0"/>
            <wp:docPr id="67321186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11861" name="Imagem 1" descr="Interface gráfica do usuário, Text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9359" cy="221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4654" w14:textId="31C078CB" w:rsidR="002D1BEB" w:rsidRPr="009031F0" w:rsidRDefault="00305AE0" w:rsidP="002D1BEB">
      <w:pPr>
        <w:spacing w:line="276" w:lineRule="auto"/>
        <w:jc w:val="center"/>
        <w:rPr>
          <w:rFonts w:ascii="Poppins Light" w:hAnsi="Poppins Light" w:cs="Poppins Light"/>
          <w:noProof/>
          <w:sz w:val="18"/>
          <w:szCs w:val="18"/>
        </w:rPr>
      </w:pPr>
      <w:r w:rsidRPr="009031F0">
        <w:rPr>
          <w:rFonts w:ascii="Poppins Light" w:hAnsi="Poppins Light" w:cs="Poppins Light"/>
          <w:noProof/>
          <w:sz w:val="18"/>
          <w:szCs w:val="18"/>
        </w:rPr>
        <w:t xml:space="preserve">Produzido pela SEDUC-SP com a ferramenta Google </w:t>
      </w:r>
      <w:r w:rsidR="001752CB" w:rsidRPr="009031F0">
        <w:rPr>
          <w:rFonts w:ascii="Poppins Light" w:hAnsi="Poppins Light" w:cs="Poppins Light"/>
          <w:noProof/>
          <w:sz w:val="18"/>
          <w:szCs w:val="18"/>
        </w:rPr>
        <w:t>Work</w:t>
      </w:r>
      <w:r w:rsidR="001752CB">
        <w:rPr>
          <w:rFonts w:ascii="Poppins Light" w:hAnsi="Poppins Light" w:cs="Poppins Light"/>
          <w:noProof/>
          <w:sz w:val="18"/>
          <w:szCs w:val="18"/>
        </w:rPr>
        <w:t>space</w:t>
      </w:r>
    </w:p>
    <w:p w14:paraId="7DECE82B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p w14:paraId="76CA8CCA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Explique que esses arquivos serão reutilizados e editados em aulas posteriores.</w:t>
      </w:r>
    </w:p>
    <w:p w14:paraId="057BBB3B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2D1BEB" w:rsidRPr="009031F0" w14:paraId="0FA11339" w14:textId="77777777" w:rsidTr="002D1BEB">
        <w:trPr>
          <w:trHeight w:val="2275"/>
        </w:trPr>
        <w:tc>
          <w:tcPr>
            <w:tcW w:w="9629" w:type="dxa"/>
            <w:vAlign w:val="center"/>
          </w:tcPr>
          <w:p w14:paraId="21C008FB" w14:textId="2F3207EB" w:rsidR="002D1BEB" w:rsidRPr="009031F0" w:rsidRDefault="002D1BEB" w:rsidP="002D1BEB">
            <w:p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9031F0">
              <w:rPr>
                <w:rFonts w:ascii="Poppins Light" w:hAnsi="Poppins Light" w:cs="Poppins Light"/>
                <w:noProof/>
              </w:rPr>
              <w:t>Nesta etapa, garanta que os alunos consigam visualizar:</w:t>
            </w:r>
          </w:p>
          <w:p w14:paraId="5F255308" w14:textId="0D732013" w:rsidR="002D1BEB" w:rsidRPr="009031F0" w:rsidRDefault="002D1BEB" w:rsidP="00305AE0">
            <w:pPr>
              <w:pStyle w:val="PargrafodaLista"/>
              <w:numPr>
                <w:ilvl w:val="0"/>
                <w:numId w:val="1"/>
              </w:num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9031F0">
              <w:rPr>
                <w:rFonts w:ascii="Poppins Light" w:hAnsi="Poppins Light" w:cs="Poppins Light"/>
                <w:noProof/>
              </w:rPr>
              <w:t>cursores em tempo real;</w:t>
            </w:r>
          </w:p>
          <w:p w14:paraId="35EF4F8B" w14:textId="00286EAB" w:rsidR="002D1BEB" w:rsidRPr="009031F0" w:rsidRDefault="002D1BEB" w:rsidP="00305AE0">
            <w:pPr>
              <w:pStyle w:val="PargrafodaLista"/>
              <w:numPr>
                <w:ilvl w:val="0"/>
                <w:numId w:val="1"/>
              </w:num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9031F0">
              <w:rPr>
                <w:rFonts w:ascii="Poppins Light" w:hAnsi="Poppins Light" w:cs="Poppins Light"/>
                <w:noProof/>
              </w:rPr>
              <w:t>edições simultâneas;</w:t>
            </w:r>
          </w:p>
          <w:p w14:paraId="46C34F15" w14:textId="77777777" w:rsidR="002D1BEB" w:rsidRPr="009031F0" w:rsidRDefault="002D1BEB" w:rsidP="00305AE0">
            <w:pPr>
              <w:pStyle w:val="PargrafodaLista"/>
              <w:numPr>
                <w:ilvl w:val="0"/>
                <w:numId w:val="1"/>
              </w:num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9031F0">
              <w:rPr>
                <w:rFonts w:ascii="Poppins Light" w:hAnsi="Poppins Light" w:cs="Poppins Light"/>
                <w:noProof/>
              </w:rPr>
              <w:t>interação via chat ou comentários;</w:t>
            </w:r>
          </w:p>
          <w:p w14:paraId="129595D0" w14:textId="272EBADC" w:rsidR="002D1BEB" w:rsidRPr="009031F0" w:rsidRDefault="002D1BEB" w:rsidP="00305AE0">
            <w:pPr>
              <w:pStyle w:val="PargrafodaLista"/>
              <w:numPr>
                <w:ilvl w:val="0"/>
                <w:numId w:val="1"/>
              </w:num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9031F0">
              <w:rPr>
                <w:rFonts w:ascii="Poppins Light" w:hAnsi="Poppins Light" w:cs="Poppins Light"/>
                <w:noProof/>
              </w:rPr>
              <w:t>participação de pelo menos três pessoas no mesmo arquivo.</w:t>
            </w:r>
          </w:p>
        </w:tc>
      </w:tr>
    </w:tbl>
    <w:p w14:paraId="316B3033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p w14:paraId="7824DABB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p w14:paraId="38E83FB4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b/>
          <w:bCs/>
          <w:noProof/>
          <w:sz w:val="28"/>
          <w:szCs w:val="28"/>
        </w:rPr>
      </w:pPr>
      <w:r w:rsidRPr="009031F0">
        <w:rPr>
          <w:rFonts w:ascii="Poppins Light" w:hAnsi="Poppins Light" w:cs="Poppins Light"/>
          <w:b/>
          <w:bCs/>
          <w:noProof/>
          <w:sz w:val="28"/>
          <w:szCs w:val="28"/>
        </w:rPr>
        <w:t>Etapa 02 - Edição colaborativa no Google Docs</w:t>
      </w:r>
    </w:p>
    <w:p w14:paraId="40E0BB53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Arquivo usado: Aula 1 – Documento Colaborativo (Nome aluno/dupla)</w:t>
      </w:r>
    </w:p>
    <w:p w14:paraId="087F3E51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p w14:paraId="7B83B900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Oriente os alunos a:</w:t>
      </w:r>
    </w:p>
    <w:p w14:paraId="075D28EB" w14:textId="77777777" w:rsidR="002D1BEB" w:rsidRPr="009031F0" w:rsidRDefault="002D1BEB" w:rsidP="00305AE0">
      <w:pPr>
        <w:numPr>
          <w:ilvl w:val="0"/>
          <w:numId w:val="15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Abrir o arquivo indicado.</w:t>
      </w:r>
    </w:p>
    <w:p w14:paraId="1BF772D9" w14:textId="77777777" w:rsidR="002D1BEB" w:rsidRPr="009031F0" w:rsidRDefault="002D1BEB" w:rsidP="00305AE0">
      <w:pPr>
        <w:numPr>
          <w:ilvl w:val="0"/>
          <w:numId w:val="15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Clicar em </w:t>
      </w:r>
      <w:r w:rsidRPr="009031F0">
        <w:rPr>
          <w:rFonts w:ascii="Poppins Light" w:hAnsi="Poppins Light" w:cs="Poppins Light"/>
          <w:b/>
          <w:bCs/>
          <w:noProof/>
        </w:rPr>
        <w:t>Compartilhar/Partilhar</w:t>
      </w:r>
      <w:r w:rsidRPr="009031F0">
        <w:rPr>
          <w:rFonts w:ascii="Poppins Light" w:hAnsi="Poppins Light" w:cs="Poppins Light"/>
          <w:noProof/>
        </w:rPr>
        <w:t>, no canto superior direito.</w:t>
      </w:r>
    </w:p>
    <w:p w14:paraId="7EFDC080" w14:textId="77777777" w:rsidR="002D1BEB" w:rsidRPr="009031F0" w:rsidRDefault="002D1BEB" w:rsidP="00305AE0">
      <w:pPr>
        <w:numPr>
          <w:ilvl w:val="0"/>
          <w:numId w:val="15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Adicionar dois colegas por e-mail.</w:t>
      </w:r>
    </w:p>
    <w:p w14:paraId="67CEEE40" w14:textId="77777777" w:rsidR="002D1BEB" w:rsidRPr="009031F0" w:rsidRDefault="002D1BEB" w:rsidP="00305AE0">
      <w:pPr>
        <w:numPr>
          <w:ilvl w:val="0"/>
          <w:numId w:val="15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lastRenderedPageBreak/>
        <w:t xml:space="preserve">Definir a permissão como </w:t>
      </w:r>
      <w:r w:rsidRPr="009031F0">
        <w:rPr>
          <w:rFonts w:ascii="Poppins Light" w:hAnsi="Poppins Light" w:cs="Poppins Light"/>
          <w:b/>
          <w:bCs/>
          <w:noProof/>
        </w:rPr>
        <w:t>Editor</w:t>
      </w:r>
      <w:r w:rsidRPr="009031F0">
        <w:rPr>
          <w:rFonts w:ascii="Poppins Light" w:hAnsi="Poppins Light" w:cs="Poppins Light"/>
          <w:noProof/>
        </w:rPr>
        <w:t>.</w:t>
      </w:r>
    </w:p>
    <w:p w14:paraId="089701EB" w14:textId="77777777" w:rsidR="002D1BEB" w:rsidRPr="009031F0" w:rsidRDefault="002D1BEB" w:rsidP="00305AE0">
      <w:pPr>
        <w:numPr>
          <w:ilvl w:val="0"/>
          <w:numId w:val="15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Clicar em </w:t>
      </w:r>
      <w:r w:rsidRPr="009031F0">
        <w:rPr>
          <w:rFonts w:ascii="Poppins Light" w:hAnsi="Poppins Light" w:cs="Poppins Light"/>
          <w:b/>
          <w:bCs/>
          <w:noProof/>
        </w:rPr>
        <w:t>Enviar</w:t>
      </w:r>
      <w:r w:rsidRPr="009031F0">
        <w:rPr>
          <w:rFonts w:ascii="Poppins Light" w:hAnsi="Poppins Light" w:cs="Poppins Light"/>
          <w:noProof/>
        </w:rPr>
        <w:t>.</w:t>
      </w:r>
    </w:p>
    <w:p w14:paraId="6CE98769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p w14:paraId="243140BB" w14:textId="53688CAC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Peça que os colegas acessem o arquivo imediatamente para observar a colaboração em tempo real.</w:t>
      </w:r>
    </w:p>
    <w:p w14:paraId="5B92A902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p w14:paraId="252DB110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Solicite que os alunos observem:</w:t>
      </w:r>
    </w:p>
    <w:p w14:paraId="6EC868C8" w14:textId="010AD16E" w:rsidR="002D1BEB" w:rsidRPr="009031F0" w:rsidRDefault="002D1BEB" w:rsidP="00305AE0">
      <w:pPr>
        <w:pStyle w:val="PargrafodaLista"/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cursores coloridos com o nome dos colegas;</w:t>
      </w:r>
    </w:p>
    <w:p w14:paraId="4DB6616A" w14:textId="5263CAC2" w:rsidR="002D1BEB" w:rsidRPr="009031F0" w:rsidRDefault="002D1BEB" w:rsidP="00305AE0">
      <w:pPr>
        <w:pStyle w:val="PargrafodaLista"/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edições aparecendo simultaneamente;</w:t>
      </w:r>
    </w:p>
    <w:p w14:paraId="108D0DCB" w14:textId="4006E685" w:rsidR="002D1BEB" w:rsidRPr="009031F0" w:rsidRDefault="002D1BEB" w:rsidP="00305AE0">
      <w:pPr>
        <w:pStyle w:val="PargrafodaLista"/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uso do chat ou dos comentários, com uma mensagem de teste, como: “Teste de colaboração concluído!”.</w:t>
      </w:r>
    </w:p>
    <w:p w14:paraId="34AFAC75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p w14:paraId="5277D5CD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p w14:paraId="5A51F662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b/>
          <w:bCs/>
          <w:noProof/>
          <w:sz w:val="28"/>
          <w:szCs w:val="28"/>
        </w:rPr>
      </w:pPr>
      <w:r w:rsidRPr="009031F0">
        <w:rPr>
          <w:rFonts w:ascii="Poppins Light" w:hAnsi="Poppins Light" w:cs="Poppins Light"/>
          <w:b/>
          <w:bCs/>
          <w:noProof/>
          <w:sz w:val="28"/>
          <w:szCs w:val="28"/>
        </w:rPr>
        <w:t>Etapa 03 - Histórico de Versões no Google Slides</w:t>
      </w:r>
    </w:p>
    <w:p w14:paraId="1565F06F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Arquivo usado: Aula 1 – Apresentação de Versões (Nome aluno/dupla)</w:t>
      </w:r>
    </w:p>
    <w:p w14:paraId="02C59C35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p w14:paraId="42BF63AD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Oriente os alunos a:</w:t>
      </w:r>
    </w:p>
    <w:p w14:paraId="435FCC00" w14:textId="77777777" w:rsidR="002D1BEB" w:rsidRPr="009031F0" w:rsidRDefault="002D1BEB" w:rsidP="00305AE0">
      <w:pPr>
        <w:numPr>
          <w:ilvl w:val="0"/>
          <w:numId w:val="16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Abrir o arquivo.</w:t>
      </w:r>
    </w:p>
    <w:p w14:paraId="4D21E1E8" w14:textId="77777777" w:rsidR="002D1BEB" w:rsidRPr="009031F0" w:rsidRDefault="002D1BEB" w:rsidP="00305AE0">
      <w:pPr>
        <w:numPr>
          <w:ilvl w:val="0"/>
          <w:numId w:val="16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No primeiro slide, escrever: </w:t>
      </w:r>
      <w:r w:rsidRPr="009031F0">
        <w:rPr>
          <w:rFonts w:ascii="Poppins Light" w:hAnsi="Poppins Light" w:cs="Poppins Light"/>
          <w:i/>
          <w:iCs/>
          <w:noProof/>
        </w:rPr>
        <w:t>Versão 1 – Início da apresentação</w:t>
      </w:r>
      <w:r w:rsidRPr="009031F0">
        <w:rPr>
          <w:rFonts w:ascii="Poppins Light" w:hAnsi="Poppins Light" w:cs="Poppins Light"/>
          <w:noProof/>
        </w:rPr>
        <w:t>.</w:t>
      </w:r>
    </w:p>
    <w:p w14:paraId="27E46D2E" w14:textId="77777777" w:rsidR="002D1BEB" w:rsidRPr="009031F0" w:rsidRDefault="002D1BEB" w:rsidP="00305AE0">
      <w:pPr>
        <w:numPr>
          <w:ilvl w:val="0"/>
          <w:numId w:val="16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Aguardar o salvamento automático.</w:t>
      </w:r>
    </w:p>
    <w:p w14:paraId="013D46C5" w14:textId="77777777" w:rsidR="002D1BEB" w:rsidRPr="009031F0" w:rsidRDefault="002D1BEB" w:rsidP="00305AE0">
      <w:pPr>
        <w:numPr>
          <w:ilvl w:val="0"/>
          <w:numId w:val="16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Alterar o plano de fundo do slide.</w:t>
      </w:r>
    </w:p>
    <w:p w14:paraId="26D0AADE" w14:textId="77777777" w:rsidR="002D1BEB" w:rsidRPr="009031F0" w:rsidRDefault="002D1BEB" w:rsidP="00305AE0">
      <w:pPr>
        <w:numPr>
          <w:ilvl w:val="0"/>
          <w:numId w:val="16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Acessar </w:t>
      </w:r>
      <w:r w:rsidRPr="009031F0">
        <w:rPr>
          <w:rFonts w:ascii="Poppins Light" w:hAnsi="Poppins Light" w:cs="Poppins Light"/>
          <w:b/>
          <w:bCs/>
          <w:noProof/>
        </w:rPr>
        <w:t>Arquivo &gt; Histórico de versões &gt; Ver histórico de versões</w:t>
      </w:r>
      <w:r w:rsidRPr="009031F0">
        <w:rPr>
          <w:rFonts w:ascii="Poppins Light" w:hAnsi="Poppins Light" w:cs="Poppins Light"/>
          <w:noProof/>
        </w:rPr>
        <w:t>.</w:t>
      </w:r>
    </w:p>
    <w:p w14:paraId="2E37BC13" w14:textId="77777777" w:rsidR="002D1BEB" w:rsidRPr="009031F0" w:rsidRDefault="002D1BEB" w:rsidP="00305AE0">
      <w:pPr>
        <w:numPr>
          <w:ilvl w:val="0"/>
          <w:numId w:val="16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Comparar as versões listadas.</w:t>
      </w:r>
    </w:p>
    <w:p w14:paraId="2B36F770" w14:textId="77777777" w:rsidR="002D1BEB" w:rsidRPr="009031F0" w:rsidRDefault="002D1BEB" w:rsidP="00305AE0">
      <w:pPr>
        <w:numPr>
          <w:ilvl w:val="0"/>
          <w:numId w:val="16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Renomear uma versão como </w:t>
      </w:r>
      <w:r w:rsidRPr="009031F0">
        <w:rPr>
          <w:rFonts w:ascii="Poppins Light" w:hAnsi="Poppins Light" w:cs="Poppins Light"/>
          <w:i/>
          <w:iCs/>
          <w:noProof/>
        </w:rPr>
        <w:t>Versão 2</w:t>
      </w:r>
      <w:r w:rsidRPr="009031F0">
        <w:rPr>
          <w:rFonts w:ascii="Poppins Light" w:hAnsi="Poppins Light" w:cs="Poppins Light"/>
          <w:noProof/>
        </w:rPr>
        <w:t>.</w:t>
      </w:r>
    </w:p>
    <w:p w14:paraId="76BF4D4D" w14:textId="77777777" w:rsidR="002D1BEB" w:rsidRPr="009031F0" w:rsidRDefault="002D1BEB" w:rsidP="00305AE0">
      <w:pPr>
        <w:numPr>
          <w:ilvl w:val="0"/>
          <w:numId w:val="16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Inserir um novo slide com imagem.</w:t>
      </w:r>
    </w:p>
    <w:p w14:paraId="240581B7" w14:textId="77777777" w:rsidR="002D1BEB" w:rsidRPr="009031F0" w:rsidRDefault="002D1BEB" w:rsidP="00305AE0">
      <w:pPr>
        <w:numPr>
          <w:ilvl w:val="0"/>
          <w:numId w:val="16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Renomear a versão final como </w:t>
      </w:r>
      <w:r w:rsidRPr="009031F0">
        <w:rPr>
          <w:rFonts w:ascii="Poppins Light" w:hAnsi="Poppins Light" w:cs="Poppins Light"/>
          <w:i/>
          <w:iCs/>
          <w:noProof/>
        </w:rPr>
        <w:t>Versão Final – Aula 1</w:t>
      </w:r>
      <w:r w:rsidRPr="009031F0">
        <w:rPr>
          <w:rFonts w:ascii="Poppins Light" w:hAnsi="Poppins Light" w:cs="Poppins Light"/>
          <w:noProof/>
        </w:rPr>
        <w:t>.</w:t>
      </w:r>
    </w:p>
    <w:p w14:paraId="64D81548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2D1BEB" w:rsidRPr="009031F0" w14:paraId="5521DC70" w14:textId="77777777" w:rsidTr="00C435EB">
        <w:trPr>
          <w:trHeight w:val="994"/>
        </w:trPr>
        <w:tc>
          <w:tcPr>
            <w:tcW w:w="9629" w:type="dxa"/>
            <w:vAlign w:val="center"/>
          </w:tcPr>
          <w:p w14:paraId="50B544EB" w14:textId="233EDFA0" w:rsidR="002D1BEB" w:rsidRPr="009031F0" w:rsidRDefault="002D1BEB" w:rsidP="00C435EB">
            <w:p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9031F0">
              <w:rPr>
                <w:rFonts w:ascii="Poppins Light" w:hAnsi="Poppins Light" w:cs="Poppins Light"/>
                <w:noProof/>
              </w:rPr>
              <w:t>Professor, verifique se os alunos conseguem identificar claramente as mudanças entre as versões.</w:t>
            </w:r>
          </w:p>
        </w:tc>
      </w:tr>
    </w:tbl>
    <w:p w14:paraId="0F129234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p w14:paraId="567F7C60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p w14:paraId="73D36482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b/>
          <w:bCs/>
          <w:noProof/>
          <w:sz w:val="28"/>
          <w:szCs w:val="28"/>
        </w:rPr>
      </w:pPr>
      <w:r w:rsidRPr="009031F0">
        <w:rPr>
          <w:rFonts w:ascii="Poppins Light" w:hAnsi="Poppins Light" w:cs="Poppins Light"/>
          <w:b/>
          <w:bCs/>
          <w:noProof/>
          <w:sz w:val="28"/>
          <w:szCs w:val="28"/>
        </w:rPr>
        <w:lastRenderedPageBreak/>
        <w:t>Etapa 04 - Ferramentas integradas no Google Sheets</w:t>
      </w:r>
    </w:p>
    <w:p w14:paraId="0FC3D62D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Arquivo usado: Aula 1 – Integração de Ferramentas (Nome aluno/dupla)</w:t>
      </w:r>
    </w:p>
    <w:p w14:paraId="66FC3511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p w14:paraId="748CBA45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9031F0">
        <w:rPr>
          <w:rFonts w:ascii="Poppins Light" w:hAnsi="Poppins Light" w:cs="Poppins Light"/>
          <w:b/>
          <w:bCs/>
          <w:noProof/>
        </w:rPr>
        <w:t>Criar a tabela base</w:t>
      </w:r>
    </w:p>
    <w:p w14:paraId="185602DD" w14:textId="77777777" w:rsidR="00F230B9" w:rsidRPr="009031F0" w:rsidRDefault="00F230B9" w:rsidP="00F230B9">
      <w:p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Oriente os alunos a:</w:t>
      </w:r>
    </w:p>
    <w:p w14:paraId="36B8A457" w14:textId="77777777" w:rsidR="00F230B9" w:rsidRPr="009031F0" w:rsidRDefault="00F230B9" w:rsidP="00305AE0">
      <w:pPr>
        <w:numPr>
          <w:ilvl w:val="0"/>
          <w:numId w:val="17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Abrir o arquivo </w:t>
      </w:r>
      <w:r w:rsidRPr="009031F0">
        <w:rPr>
          <w:rFonts w:ascii="Poppins Light" w:hAnsi="Poppins Light" w:cs="Poppins Light"/>
          <w:b/>
          <w:bCs/>
          <w:noProof/>
        </w:rPr>
        <w:t>Aula 1 – Integração de Ferramentas</w:t>
      </w:r>
      <w:r w:rsidRPr="009031F0">
        <w:rPr>
          <w:rFonts w:ascii="Poppins Light" w:hAnsi="Poppins Light" w:cs="Poppins Light"/>
          <w:noProof/>
        </w:rPr>
        <w:t>.</w:t>
      </w:r>
    </w:p>
    <w:p w14:paraId="64855F17" w14:textId="77777777" w:rsidR="00F230B9" w:rsidRPr="009031F0" w:rsidRDefault="00F230B9" w:rsidP="00305AE0">
      <w:pPr>
        <w:numPr>
          <w:ilvl w:val="0"/>
          <w:numId w:val="17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Preencher a primeira linha da planilha da seguinte forma:</w:t>
      </w:r>
    </w:p>
    <w:p w14:paraId="6B9DEC1D" w14:textId="77777777" w:rsidR="00F230B9" w:rsidRPr="009031F0" w:rsidRDefault="00F230B9" w:rsidP="00305AE0">
      <w:pPr>
        <w:numPr>
          <w:ilvl w:val="1"/>
          <w:numId w:val="17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Célula A1 </w:t>
      </w:r>
      <w:r w:rsidRPr="009031F0">
        <w:rPr>
          <w:noProof/>
        </w:rPr>
        <w:t>→</w:t>
      </w:r>
      <w:r w:rsidRPr="009031F0">
        <w:rPr>
          <w:rFonts w:ascii="Poppins Light" w:hAnsi="Poppins Light" w:cs="Poppins Light"/>
          <w:noProof/>
        </w:rPr>
        <w:t xml:space="preserve"> </w:t>
      </w:r>
      <w:r w:rsidRPr="009031F0">
        <w:rPr>
          <w:rFonts w:ascii="Poppins Light" w:hAnsi="Poppins Light" w:cs="Poppins Light"/>
          <w:i/>
          <w:iCs/>
          <w:noProof/>
        </w:rPr>
        <w:t>Ferramenta</w:t>
      </w:r>
    </w:p>
    <w:p w14:paraId="247810EB" w14:textId="77777777" w:rsidR="00F230B9" w:rsidRPr="009031F0" w:rsidRDefault="00F230B9" w:rsidP="00305AE0">
      <w:pPr>
        <w:numPr>
          <w:ilvl w:val="1"/>
          <w:numId w:val="17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Célula B1 </w:t>
      </w:r>
      <w:r w:rsidRPr="009031F0">
        <w:rPr>
          <w:noProof/>
        </w:rPr>
        <w:t>→</w:t>
      </w:r>
      <w:r w:rsidRPr="009031F0">
        <w:rPr>
          <w:rFonts w:ascii="Poppins Light" w:hAnsi="Poppins Light" w:cs="Poppins Light"/>
          <w:noProof/>
        </w:rPr>
        <w:t xml:space="preserve"> </w:t>
      </w:r>
      <w:r w:rsidRPr="009031F0">
        <w:rPr>
          <w:rFonts w:ascii="Poppins Light" w:hAnsi="Poppins Light" w:cs="Poppins Light"/>
          <w:i/>
          <w:iCs/>
          <w:noProof/>
        </w:rPr>
        <w:t>Função principal</w:t>
      </w:r>
    </w:p>
    <w:p w14:paraId="2D2DCEEE" w14:textId="77777777" w:rsidR="00F230B9" w:rsidRPr="009031F0" w:rsidRDefault="00F230B9" w:rsidP="00305AE0">
      <w:pPr>
        <w:numPr>
          <w:ilvl w:val="1"/>
          <w:numId w:val="17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Célula C1 </w:t>
      </w:r>
      <w:r w:rsidRPr="009031F0">
        <w:rPr>
          <w:noProof/>
        </w:rPr>
        <w:t>→</w:t>
      </w:r>
      <w:r w:rsidRPr="009031F0">
        <w:rPr>
          <w:rFonts w:ascii="Poppins Light" w:hAnsi="Poppins Light" w:cs="Poppins Light"/>
          <w:noProof/>
        </w:rPr>
        <w:t xml:space="preserve"> </w:t>
      </w:r>
      <w:r w:rsidRPr="009031F0">
        <w:rPr>
          <w:rFonts w:ascii="Poppins Light" w:hAnsi="Poppins Light" w:cs="Poppins Light"/>
          <w:i/>
          <w:iCs/>
          <w:noProof/>
        </w:rPr>
        <w:t>Exemplo de uso</w:t>
      </w:r>
    </w:p>
    <w:p w14:paraId="516845D8" w14:textId="77777777" w:rsidR="00F230B9" w:rsidRPr="009031F0" w:rsidRDefault="00F230B9" w:rsidP="00305AE0">
      <w:pPr>
        <w:numPr>
          <w:ilvl w:val="0"/>
          <w:numId w:val="17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Em seguida, preencher as linhas conforme indicado:</w:t>
      </w:r>
    </w:p>
    <w:p w14:paraId="284C50F4" w14:textId="77777777" w:rsidR="00F230B9" w:rsidRPr="009031F0" w:rsidRDefault="00F230B9" w:rsidP="00305AE0">
      <w:pPr>
        <w:numPr>
          <w:ilvl w:val="1"/>
          <w:numId w:val="17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b/>
          <w:bCs/>
          <w:noProof/>
        </w:rPr>
        <w:t>Linha 2 – Docs</w:t>
      </w:r>
    </w:p>
    <w:p w14:paraId="12CA602F" w14:textId="77777777" w:rsidR="00F230B9" w:rsidRPr="009031F0" w:rsidRDefault="00F230B9" w:rsidP="00305AE0">
      <w:pPr>
        <w:numPr>
          <w:ilvl w:val="2"/>
          <w:numId w:val="17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A2 </w:t>
      </w:r>
      <w:r w:rsidRPr="009031F0">
        <w:rPr>
          <w:noProof/>
        </w:rPr>
        <w:t>→</w:t>
      </w:r>
      <w:r w:rsidRPr="009031F0">
        <w:rPr>
          <w:rFonts w:ascii="Poppins Light" w:hAnsi="Poppins Light" w:cs="Poppins Light"/>
          <w:noProof/>
        </w:rPr>
        <w:t xml:space="preserve"> Docs</w:t>
      </w:r>
    </w:p>
    <w:p w14:paraId="78D89FBF" w14:textId="77777777" w:rsidR="00F230B9" w:rsidRPr="009031F0" w:rsidRDefault="00F230B9" w:rsidP="00305AE0">
      <w:pPr>
        <w:numPr>
          <w:ilvl w:val="2"/>
          <w:numId w:val="17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B2 </w:t>
      </w:r>
      <w:r w:rsidRPr="009031F0">
        <w:rPr>
          <w:noProof/>
        </w:rPr>
        <w:t>→</w:t>
      </w:r>
      <w:r w:rsidRPr="009031F0">
        <w:rPr>
          <w:rFonts w:ascii="Poppins Light" w:hAnsi="Poppins Light" w:cs="Poppins Light"/>
          <w:noProof/>
        </w:rPr>
        <w:t xml:space="preserve"> Textos</w:t>
      </w:r>
    </w:p>
    <w:p w14:paraId="297556D4" w14:textId="77777777" w:rsidR="00F230B9" w:rsidRPr="009031F0" w:rsidRDefault="00F230B9" w:rsidP="00305AE0">
      <w:pPr>
        <w:numPr>
          <w:ilvl w:val="1"/>
          <w:numId w:val="17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b/>
          <w:bCs/>
          <w:noProof/>
        </w:rPr>
        <w:t>Linha 3 – Slides</w:t>
      </w:r>
    </w:p>
    <w:p w14:paraId="1590C0FC" w14:textId="77777777" w:rsidR="00F230B9" w:rsidRPr="009031F0" w:rsidRDefault="00F230B9" w:rsidP="00305AE0">
      <w:pPr>
        <w:numPr>
          <w:ilvl w:val="2"/>
          <w:numId w:val="17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A3 </w:t>
      </w:r>
      <w:r w:rsidRPr="009031F0">
        <w:rPr>
          <w:noProof/>
        </w:rPr>
        <w:t>→</w:t>
      </w:r>
      <w:r w:rsidRPr="009031F0">
        <w:rPr>
          <w:rFonts w:ascii="Poppins Light" w:hAnsi="Poppins Light" w:cs="Poppins Light"/>
          <w:noProof/>
        </w:rPr>
        <w:t xml:space="preserve"> Slides</w:t>
      </w:r>
    </w:p>
    <w:p w14:paraId="6D483F56" w14:textId="77777777" w:rsidR="00F230B9" w:rsidRPr="009031F0" w:rsidRDefault="00F230B9" w:rsidP="00305AE0">
      <w:pPr>
        <w:numPr>
          <w:ilvl w:val="2"/>
          <w:numId w:val="17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B3 </w:t>
      </w:r>
      <w:r w:rsidRPr="009031F0">
        <w:rPr>
          <w:noProof/>
        </w:rPr>
        <w:t>→</w:t>
      </w:r>
      <w:r w:rsidRPr="009031F0">
        <w:rPr>
          <w:rFonts w:ascii="Poppins Light" w:hAnsi="Poppins Light" w:cs="Poppins Light"/>
          <w:noProof/>
        </w:rPr>
        <w:t xml:space="preserve"> Apresentações</w:t>
      </w:r>
    </w:p>
    <w:p w14:paraId="07B2C480" w14:textId="77777777" w:rsidR="00F230B9" w:rsidRPr="009031F0" w:rsidRDefault="00F230B9" w:rsidP="00305AE0">
      <w:pPr>
        <w:numPr>
          <w:ilvl w:val="1"/>
          <w:numId w:val="17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b/>
          <w:bCs/>
          <w:noProof/>
        </w:rPr>
        <w:t>Linha 4 – Sheets</w:t>
      </w:r>
    </w:p>
    <w:p w14:paraId="70291885" w14:textId="77777777" w:rsidR="00F230B9" w:rsidRPr="009031F0" w:rsidRDefault="00F230B9" w:rsidP="00305AE0">
      <w:pPr>
        <w:numPr>
          <w:ilvl w:val="2"/>
          <w:numId w:val="17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A4 </w:t>
      </w:r>
      <w:r w:rsidRPr="009031F0">
        <w:rPr>
          <w:noProof/>
        </w:rPr>
        <w:t>→</w:t>
      </w:r>
      <w:r w:rsidRPr="009031F0">
        <w:rPr>
          <w:rFonts w:ascii="Poppins Light" w:hAnsi="Poppins Light" w:cs="Poppins Light"/>
          <w:noProof/>
        </w:rPr>
        <w:t xml:space="preserve"> Sheets</w:t>
      </w:r>
    </w:p>
    <w:p w14:paraId="739EA518" w14:textId="77777777" w:rsidR="00F230B9" w:rsidRPr="009031F0" w:rsidRDefault="00F230B9" w:rsidP="00305AE0">
      <w:pPr>
        <w:numPr>
          <w:ilvl w:val="2"/>
          <w:numId w:val="17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B4 </w:t>
      </w:r>
      <w:r w:rsidRPr="009031F0">
        <w:rPr>
          <w:noProof/>
        </w:rPr>
        <w:t>→</w:t>
      </w:r>
      <w:r w:rsidRPr="009031F0">
        <w:rPr>
          <w:rFonts w:ascii="Poppins Light" w:hAnsi="Poppins Light" w:cs="Poppins Light"/>
          <w:noProof/>
        </w:rPr>
        <w:t xml:space="preserve"> Dados e cálculos</w:t>
      </w:r>
    </w:p>
    <w:p w14:paraId="1BCD04D7" w14:textId="77777777" w:rsidR="00F230B9" w:rsidRPr="009031F0" w:rsidRDefault="00F230B9" w:rsidP="00F230B9">
      <w:pPr>
        <w:spacing w:line="276" w:lineRule="auto"/>
        <w:rPr>
          <w:rFonts w:ascii="Poppins Light" w:hAnsi="Poppins Light" w:cs="Poppins Light"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F230B9" w:rsidRPr="009031F0" w14:paraId="6E0844AB" w14:textId="77777777" w:rsidTr="00C435EB">
        <w:tc>
          <w:tcPr>
            <w:tcW w:w="9629" w:type="dxa"/>
          </w:tcPr>
          <w:p w14:paraId="2ADCA73B" w14:textId="546536A7" w:rsidR="00F230B9" w:rsidRPr="009031F0" w:rsidRDefault="00F230B9" w:rsidP="00C435EB">
            <w:p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9031F0">
              <w:rPr>
                <w:rFonts w:ascii="Poppins Light" w:hAnsi="Poppins Light" w:cs="Poppins Light"/>
                <w:noProof/>
              </w:rPr>
              <w:t xml:space="preserve">Explique que essa tabela servirá como um </w:t>
            </w:r>
            <w:r w:rsidRPr="009031F0">
              <w:rPr>
                <w:rFonts w:ascii="Poppins Light" w:hAnsi="Poppins Light" w:cs="Poppins Light"/>
                <w:b/>
                <w:bCs/>
                <w:noProof/>
              </w:rPr>
              <w:t>mapa de integração</w:t>
            </w:r>
            <w:r w:rsidRPr="009031F0">
              <w:rPr>
                <w:rFonts w:ascii="Poppins Light" w:hAnsi="Poppins Light" w:cs="Poppins Light"/>
                <w:noProof/>
              </w:rPr>
              <w:t xml:space="preserve"> entre as ferramentas utilizadas ao longo da atividade.</w:t>
            </w:r>
          </w:p>
        </w:tc>
      </w:tr>
    </w:tbl>
    <w:p w14:paraId="2CC8C2D3" w14:textId="77777777" w:rsidR="00F230B9" w:rsidRPr="009031F0" w:rsidRDefault="00F230B9" w:rsidP="00F230B9">
      <w:pPr>
        <w:spacing w:line="276" w:lineRule="auto"/>
        <w:rPr>
          <w:rFonts w:ascii="Poppins Light" w:hAnsi="Poppins Light" w:cs="Poppins Light"/>
          <w:noProof/>
        </w:rPr>
      </w:pPr>
    </w:p>
    <w:p w14:paraId="18E88BC5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p w14:paraId="2C46B6B2" w14:textId="77777777" w:rsidR="002D1BEB" w:rsidRPr="009031F0" w:rsidRDefault="002D1BEB" w:rsidP="002D1BEB">
      <w:pPr>
        <w:spacing w:line="276" w:lineRule="auto"/>
        <w:jc w:val="center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lastRenderedPageBreak/>
        <w:drawing>
          <wp:inline distT="0" distB="0" distL="0" distR="0" wp14:anchorId="3C9D6629" wp14:editId="7D65199E">
            <wp:extent cx="3810000" cy="2329718"/>
            <wp:effectExtent l="0" t="0" r="0" b="0"/>
            <wp:docPr id="1999030614" name="Imagem 1" descr="Interface gráfica do usuário, Aplicativo, Tabela, Exce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30614" name="Imagem 1" descr="Interface gráfica do usuário, Aplicativo, Tabela, Exce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6728" cy="234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91FF" w14:textId="3FE6C9F4" w:rsidR="002D1BEB" w:rsidRPr="009031F0" w:rsidRDefault="000F2982" w:rsidP="002D1BEB">
      <w:pPr>
        <w:spacing w:line="276" w:lineRule="auto"/>
        <w:jc w:val="center"/>
        <w:rPr>
          <w:rFonts w:ascii="Poppins Light" w:hAnsi="Poppins Light" w:cs="Poppins Light"/>
          <w:noProof/>
          <w:sz w:val="18"/>
          <w:szCs w:val="18"/>
        </w:rPr>
      </w:pPr>
      <w:r w:rsidRPr="009031F0">
        <w:rPr>
          <w:rFonts w:ascii="Poppins Light" w:hAnsi="Poppins Light" w:cs="Poppins Light"/>
          <w:noProof/>
          <w:sz w:val="18"/>
          <w:szCs w:val="18"/>
        </w:rPr>
        <w:t xml:space="preserve">Produzido pela SEDUC-SP com a ferramenta Google </w:t>
      </w:r>
      <w:r w:rsidR="001752CB">
        <w:rPr>
          <w:rFonts w:ascii="Poppins Light" w:hAnsi="Poppins Light" w:cs="Poppins Light"/>
          <w:noProof/>
          <w:sz w:val="18"/>
          <w:szCs w:val="18"/>
        </w:rPr>
        <w:t>Workspace</w:t>
      </w:r>
    </w:p>
    <w:p w14:paraId="157CBA7B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p w14:paraId="6D0AC82A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9031F0">
        <w:rPr>
          <w:rFonts w:ascii="Poppins Light" w:hAnsi="Poppins Light" w:cs="Poppins Light"/>
          <w:b/>
          <w:bCs/>
          <w:noProof/>
        </w:rPr>
        <w:t>Inserir os links</w:t>
      </w:r>
    </w:p>
    <w:p w14:paraId="5F350C50" w14:textId="77777777" w:rsidR="00F230B9" w:rsidRPr="009031F0" w:rsidRDefault="00F230B9" w:rsidP="00F230B9">
      <w:p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Explique aos alunos que, nesta etapa, eles irão </w:t>
      </w:r>
      <w:r w:rsidRPr="009031F0">
        <w:rPr>
          <w:rFonts w:ascii="Poppins Light" w:hAnsi="Poppins Light" w:cs="Poppins Light"/>
          <w:b/>
          <w:bCs/>
          <w:noProof/>
        </w:rPr>
        <w:t>conectar os arquivos criados</w:t>
      </w:r>
      <w:r w:rsidRPr="009031F0">
        <w:rPr>
          <w:rFonts w:ascii="Poppins Light" w:hAnsi="Poppins Light" w:cs="Poppins Light"/>
          <w:noProof/>
        </w:rPr>
        <w:t>, demonstrando que documentos, apresentações e planilhas podem se relacionar entre si dentro do ambiente online.</w:t>
      </w:r>
    </w:p>
    <w:p w14:paraId="46065DEE" w14:textId="77777777" w:rsidR="00F230B9" w:rsidRPr="009031F0" w:rsidRDefault="00F230B9" w:rsidP="00F230B9">
      <w:pPr>
        <w:spacing w:line="276" w:lineRule="auto"/>
        <w:rPr>
          <w:rFonts w:ascii="Poppins Light" w:hAnsi="Poppins Light" w:cs="Poppins Light"/>
          <w:noProof/>
        </w:rPr>
      </w:pPr>
    </w:p>
    <w:p w14:paraId="11263860" w14:textId="77777777" w:rsidR="00F230B9" w:rsidRPr="009031F0" w:rsidRDefault="00F230B9" w:rsidP="00F230B9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9031F0">
        <w:rPr>
          <w:rFonts w:ascii="Poppins Light" w:hAnsi="Poppins Light" w:cs="Poppins Light"/>
          <w:b/>
          <w:bCs/>
          <w:noProof/>
        </w:rPr>
        <w:t>Inserir o link do Google Docs (célula C2)</w:t>
      </w:r>
    </w:p>
    <w:p w14:paraId="0BF7B054" w14:textId="77777777" w:rsidR="00F230B9" w:rsidRPr="009031F0" w:rsidRDefault="00F230B9" w:rsidP="00F230B9">
      <w:pPr>
        <w:spacing w:line="276" w:lineRule="auto"/>
        <w:rPr>
          <w:rFonts w:ascii="Poppins Light" w:hAnsi="Poppins Light" w:cs="Poppins Light"/>
          <w:noProof/>
        </w:rPr>
      </w:pPr>
    </w:p>
    <w:p w14:paraId="024D7027" w14:textId="10E71405" w:rsidR="00F230B9" w:rsidRPr="009031F0" w:rsidRDefault="00F230B9" w:rsidP="00F230B9">
      <w:p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Oriente os alunos a:</w:t>
      </w:r>
    </w:p>
    <w:p w14:paraId="6FD44143" w14:textId="77777777" w:rsidR="00F230B9" w:rsidRPr="009031F0" w:rsidRDefault="00F230B9" w:rsidP="00305AE0">
      <w:pPr>
        <w:numPr>
          <w:ilvl w:val="0"/>
          <w:numId w:val="18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Abrir o Google Drive, na pasta </w:t>
      </w:r>
      <w:r w:rsidRPr="009031F0">
        <w:rPr>
          <w:rFonts w:ascii="Poppins Light" w:hAnsi="Poppins Light" w:cs="Poppins Light"/>
          <w:b/>
          <w:bCs/>
          <w:noProof/>
        </w:rPr>
        <w:t>Semana 13 – Projeto Colaborativo</w:t>
      </w:r>
      <w:r w:rsidRPr="009031F0">
        <w:rPr>
          <w:rFonts w:ascii="Poppins Light" w:hAnsi="Poppins Light" w:cs="Poppins Light"/>
          <w:noProof/>
        </w:rPr>
        <w:t>.</w:t>
      </w:r>
    </w:p>
    <w:p w14:paraId="3CD890EB" w14:textId="77777777" w:rsidR="00F230B9" w:rsidRPr="009031F0" w:rsidRDefault="00F230B9" w:rsidP="00305AE0">
      <w:pPr>
        <w:numPr>
          <w:ilvl w:val="0"/>
          <w:numId w:val="18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Localizar o arquivo </w:t>
      </w:r>
      <w:r w:rsidRPr="009031F0">
        <w:rPr>
          <w:rFonts w:ascii="Poppins Light" w:hAnsi="Poppins Light" w:cs="Poppins Light"/>
          <w:i/>
          <w:iCs/>
          <w:noProof/>
        </w:rPr>
        <w:t>Aula 1 – Documento Colaborativo</w:t>
      </w:r>
      <w:r w:rsidRPr="009031F0">
        <w:rPr>
          <w:rFonts w:ascii="Poppins Light" w:hAnsi="Poppins Light" w:cs="Poppins Light"/>
          <w:noProof/>
        </w:rPr>
        <w:t>.</w:t>
      </w:r>
    </w:p>
    <w:p w14:paraId="5B3C4F3A" w14:textId="77777777" w:rsidR="00F230B9" w:rsidRPr="009031F0" w:rsidRDefault="00F230B9" w:rsidP="00305AE0">
      <w:pPr>
        <w:numPr>
          <w:ilvl w:val="0"/>
          <w:numId w:val="18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Clicar com o botão direito (ou nos três pontos) e selecionar </w:t>
      </w:r>
      <w:r w:rsidRPr="009031F0">
        <w:rPr>
          <w:rFonts w:ascii="Poppins Light" w:hAnsi="Poppins Light" w:cs="Poppins Light"/>
          <w:b/>
          <w:bCs/>
          <w:noProof/>
        </w:rPr>
        <w:t>Compartilhar / Partilhar &gt; Copiar link</w:t>
      </w:r>
      <w:r w:rsidRPr="009031F0">
        <w:rPr>
          <w:rFonts w:ascii="Poppins Light" w:hAnsi="Poppins Light" w:cs="Poppins Light"/>
          <w:noProof/>
        </w:rPr>
        <w:t>.</w:t>
      </w:r>
    </w:p>
    <w:p w14:paraId="33B84554" w14:textId="77777777" w:rsidR="00F230B9" w:rsidRPr="009031F0" w:rsidRDefault="00F230B9" w:rsidP="00305AE0">
      <w:pPr>
        <w:numPr>
          <w:ilvl w:val="0"/>
          <w:numId w:val="18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Voltar ao Google Sheets e clicar na célula </w:t>
      </w:r>
      <w:r w:rsidRPr="009031F0">
        <w:rPr>
          <w:rFonts w:ascii="Poppins Light" w:hAnsi="Poppins Light" w:cs="Poppins Light"/>
          <w:b/>
          <w:bCs/>
          <w:noProof/>
        </w:rPr>
        <w:t>C2</w:t>
      </w:r>
      <w:r w:rsidRPr="009031F0">
        <w:rPr>
          <w:rFonts w:ascii="Poppins Light" w:hAnsi="Poppins Light" w:cs="Poppins Light"/>
          <w:noProof/>
        </w:rPr>
        <w:t>.</w:t>
      </w:r>
    </w:p>
    <w:p w14:paraId="3F487883" w14:textId="77777777" w:rsidR="00F230B9" w:rsidRPr="009031F0" w:rsidRDefault="00F230B9" w:rsidP="00305AE0">
      <w:pPr>
        <w:numPr>
          <w:ilvl w:val="0"/>
          <w:numId w:val="18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Inserir o link utilizando </w:t>
      </w:r>
      <w:r w:rsidRPr="009031F0">
        <w:rPr>
          <w:rFonts w:ascii="Poppins Light" w:hAnsi="Poppins Light" w:cs="Poppins Light"/>
          <w:b/>
          <w:bCs/>
          <w:noProof/>
        </w:rPr>
        <w:t>Ctrl + K</w:t>
      </w:r>
      <w:r w:rsidRPr="009031F0">
        <w:rPr>
          <w:rFonts w:ascii="Poppins Light" w:hAnsi="Poppins Light" w:cs="Poppins Light"/>
          <w:noProof/>
        </w:rPr>
        <w:t xml:space="preserve"> ou a opção </w:t>
      </w:r>
      <w:r w:rsidRPr="009031F0">
        <w:rPr>
          <w:rFonts w:ascii="Poppins Light" w:hAnsi="Poppins Light" w:cs="Poppins Light"/>
          <w:b/>
          <w:bCs/>
          <w:noProof/>
        </w:rPr>
        <w:t>Inserir link</w:t>
      </w:r>
      <w:r w:rsidRPr="009031F0">
        <w:rPr>
          <w:rFonts w:ascii="Poppins Light" w:hAnsi="Poppins Light" w:cs="Poppins Light"/>
          <w:noProof/>
        </w:rPr>
        <w:t>.</w:t>
      </w:r>
    </w:p>
    <w:p w14:paraId="5A4420FD" w14:textId="77777777" w:rsidR="00F230B9" w:rsidRPr="009031F0" w:rsidRDefault="00F230B9" w:rsidP="00305AE0">
      <w:pPr>
        <w:numPr>
          <w:ilvl w:val="0"/>
          <w:numId w:val="18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No campo </w:t>
      </w:r>
      <w:r w:rsidRPr="009031F0">
        <w:rPr>
          <w:rFonts w:ascii="Poppins Light" w:hAnsi="Poppins Light" w:cs="Poppins Light"/>
          <w:i/>
          <w:iCs/>
          <w:noProof/>
        </w:rPr>
        <w:t>Texto</w:t>
      </w:r>
      <w:r w:rsidRPr="009031F0">
        <w:rPr>
          <w:rFonts w:ascii="Poppins Light" w:hAnsi="Poppins Light" w:cs="Poppins Light"/>
          <w:noProof/>
        </w:rPr>
        <w:t xml:space="preserve">, escrever: </w:t>
      </w:r>
      <w:r w:rsidRPr="009031F0">
        <w:rPr>
          <w:rFonts w:ascii="Poppins Light" w:hAnsi="Poppins Light" w:cs="Poppins Light"/>
          <w:b/>
          <w:bCs/>
          <w:noProof/>
        </w:rPr>
        <w:t>Documento colaborativo</w:t>
      </w:r>
      <w:r w:rsidRPr="009031F0">
        <w:rPr>
          <w:rFonts w:ascii="Poppins Light" w:hAnsi="Poppins Light" w:cs="Poppins Light"/>
          <w:noProof/>
        </w:rPr>
        <w:t>.</w:t>
      </w:r>
    </w:p>
    <w:p w14:paraId="02B27D3B" w14:textId="77777777" w:rsidR="00F230B9" w:rsidRPr="009031F0" w:rsidRDefault="00F230B9" w:rsidP="00305AE0">
      <w:pPr>
        <w:numPr>
          <w:ilvl w:val="0"/>
          <w:numId w:val="18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Clicar em </w:t>
      </w:r>
      <w:r w:rsidRPr="009031F0">
        <w:rPr>
          <w:rFonts w:ascii="Poppins Light" w:hAnsi="Poppins Light" w:cs="Poppins Light"/>
          <w:b/>
          <w:bCs/>
          <w:noProof/>
        </w:rPr>
        <w:t>Aplicar</w:t>
      </w:r>
      <w:r w:rsidRPr="009031F0">
        <w:rPr>
          <w:rFonts w:ascii="Poppins Light" w:hAnsi="Poppins Light" w:cs="Poppins Light"/>
          <w:noProof/>
        </w:rPr>
        <w:t>.</w:t>
      </w:r>
    </w:p>
    <w:p w14:paraId="05F5DC2B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2D1BEB" w:rsidRPr="009031F0" w14:paraId="1C9A0D89" w14:textId="77777777" w:rsidTr="00C435EB">
        <w:tc>
          <w:tcPr>
            <w:tcW w:w="9629" w:type="dxa"/>
          </w:tcPr>
          <w:p w14:paraId="440C07F5" w14:textId="2F1F6B4A" w:rsidR="002D1BEB" w:rsidRPr="009031F0" w:rsidRDefault="00F230B9" w:rsidP="00C435EB">
            <w:p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9031F0">
              <w:rPr>
                <w:rFonts w:ascii="Poppins Light" w:hAnsi="Poppins Light" w:cs="Poppins Light"/>
                <w:noProof/>
              </w:rPr>
              <w:t>Explique que o link ficará visível em azul e permitirá o acesso direto ao documento.</w:t>
            </w:r>
          </w:p>
        </w:tc>
      </w:tr>
    </w:tbl>
    <w:p w14:paraId="5D05F7D7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p w14:paraId="4901E05A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p w14:paraId="6808B017" w14:textId="77777777" w:rsidR="002D1BEB" w:rsidRPr="009031F0" w:rsidRDefault="002D1BEB" w:rsidP="002D1BEB">
      <w:pPr>
        <w:spacing w:line="276" w:lineRule="auto"/>
        <w:jc w:val="center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lastRenderedPageBreak/>
        <w:drawing>
          <wp:inline distT="0" distB="0" distL="0" distR="0" wp14:anchorId="2A94C3BA" wp14:editId="28257DD4">
            <wp:extent cx="3238500" cy="3337009"/>
            <wp:effectExtent l="0" t="0" r="0" b="0"/>
            <wp:docPr id="78419242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92423" name="Imagem 1" descr="Interface gráfica do usuário, Text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1229" cy="333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4291" w14:textId="13DE770D" w:rsidR="002D1BEB" w:rsidRPr="009031F0" w:rsidRDefault="000F2982" w:rsidP="002D1BEB">
      <w:pPr>
        <w:spacing w:line="276" w:lineRule="auto"/>
        <w:jc w:val="center"/>
        <w:rPr>
          <w:rFonts w:ascii="Poppins Light" w:hAnsi="Poppins Light" w:cs="Poppins Light"/>
          <w:noProof/>
          <w:sz w:val="18"/>
          <w:szCs w:val="18"/>
        </w:rPr>
      </w:pPr>
      <w:r w:rsidRPr="009031F0">
        <w:rPr>
          <w:rFonts w:ascii="Poppins Light" w:hAnsi="Poppins Light" w:cs="Poppins Light"/>
          <w:noProof/>
          <w:sz w:val="18"/>
          <w:szCs w:val="18"/>
        </w:rPr>
        <w:t xml:space="preserve">Produzido pela SEDUC-SP com a ferramenta Google </w:t>
      </w:r>
      <w:r w:rsidR="001752CB">
        <w:rPr>
          <w:rFonts w:ascii="Poppins Light" w:hAnsi="Poppins Light" w:cs="Poppins Light"/>
          <w:noProof/>
          <w:sz w:val="18"/>
          <w:szCs w:val="18"/>
        </w:rPr>
        <w:t>Workspace</w:t>
      </w:r>
    </w:p>
    <w:p w14:paraId="44FE70D8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p w14:paraId="703BE2D6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p w14:paraId="3268CDD4" w14:textId="77777777" w:rsidR="00F230B9" w:rsidRPr="009031F0" w:rsidRDefault="00F230B9" w:rsidP="00F230B9">
      <w:p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Oriente os alunos a repetir o processo para o arquivo de apresentação:</w:t>
      </w:r>
    </w:p>
    <w:p w14:paraId="79AD0844" w14:textId="77777777" w:rsidR="00F230B9" w:rsidRPr="009031F0" w:rsidRDefault="00F230B9" w:rsidP="00305AE0">
      <w:pPr>
        <w:numPr>
          <w:ilvl w:val="0"/>
          <w:numId w:val="19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No Drive, localizar </w:t>
      </w:r>
      <w:r w:rsidRPr="009031F0">
        <w:rPr>
          <w:rFonts w:ascii="Poppins Light" w:hAnsi="Poppins Light" w:cs="Poppins Light"/>
          <w:i/>
          <w:iCs/>
          <w:noProof/>
        </w:rPr>
        <w:t>Aula 1 – Apresentação de Versões</w:t>
      </w:r>
      <w:r w:rsidRPr="009031F0">
        <w:rPr>
          <w:rFonts w:ascii="Poppins Light" w:hAnsi="Poppins Light" w:cs="Poppins Light"/>
          <w:noProof/>
        </w:rPr>
        <w:t>.</w:t>
      </w:r>
    </w:p>
    <w:p w14:paraId="7E231920" w14:textId="77777777" w:rsidR="00F230B9" w:rsidRPr="009031F0" w:rsidRDefault="00F230B9" w:rsidP="00305AE0">
      <w:pPr>
        <w:numPr>
          <w:ilvl w:val="0"/>
          <w:numId w:val="19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Copiar o link de compartilhamento.</w:t>
      </w:r>
    </w:p>
    <w:p w14:paraId="2387EDB8" w14:textId="77777777" w:rsidR="00F230B9" w:rsidRPr="009031F0" w:rsidRDefault="00F230B9" w:rsidP="00305AE0">
      <w:pPr>
        <w:numPr>
          <w:ilvl w:val="0"/>
          <w:numId w:val="19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No Sheets, clicar na célula </w:t>
      </w:r>
      <w:r w:rsidRPr="009031F0">
        <w:rPr>
          <w:rFonts w:ascii="Poppins Light" w:hAnsi="Poppins Light" w:cs="Poppins Light"/>
          <w:b/>
          <w:bCs/>
          <w:noProof/>
        </w:rPr>
        <w:t>C3</w:t>
      </w:r>
      <w:r w:rsidRPr="009031F0">
        <w:rPr>
          <w:rFonts w:ascii="Poppins Light" w:hAnsi="Poppins Light" w:cs="Poppins Light"/>
          <w:noProof/>
        </w:rPr>
        <w:t>.</w:t>
      </w:r>
    </w:p>
    <w:p w14:paraId="30B76085" w14:textId="77777777" w:rsidR="00F230B9" w:rsidRPr="009031F0" w:rsidRDefault="00F230B9" w:rsidP="00305AE0">
      <w:pPr>
        <w:numPr>
          <w:ilvl w:val="0"/>
          <w:numId w:val="19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Inserir o link com </w:t>
      </w:r>
      <w:r w:rsidRPr="009031F0">
        <w:rPr>
          <w:rFonts w:ascii="Poppins Light" w:hAnsi="Poppins Light" w:cs="Poppins Light"/>
          <w:b/>
          <w:bCs/>
          <w:noProof/>
        </w:rPr>
        <w:t>Ctrl + K</w:t>
      </w:r>
      <w:r w:rsidRPr="009031F0">
        <w:rPr>
          <w:rFonts w:ascii="Poppins Light" w:hAnsi="Poppins Light" w:cs="Poppins Light"/>
          <w:noProof/>
        </w:rPr>
        <w:t>.</w:t>
      </w:r>
    </w:p>
    <w:p w14:paraId="05FE9C65" w14:textId="77777777" w:rsidR="00F230B9" w:rsidRPr="009031F0" w:rsidRDefault="00F230B9" w:rsidP="00305AE0">
      <w:pPr>
        <w:numPr>
          <w:ilvl w:val="0"/>
          <w:numId w:val="19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No campo </w:t>
      </w:r>
      <w:r w:rsidRPr="009031F0">
        <w:rPr>
          <w:rFonts w:ascii="Poppins Light" w:hAnsi="Poppins Light" w:cs="Poppins Light"/>
          <w:i/>
          <w:iCs/>
          <w:noProof/>
        </w:rPr>
        <w:t>Texto</w:t>
      </w:r>
      <w:r w:rsidRPr="009031F0">
        <w:rPr>
          <w:rFonts w:ascii="Poppins Light" w:hAnsi="Poppins Light" w:cs="Poppins Light"/>
          <w:noProof/>
        </w:rPr>
        <w:t xml:space="preserve">, escrever: </w:t>
      </w:r>
      <w:r w:rsidRPr="009031F0">
        <w:rPr>
          <w:rFonts w:ascii="Poppins Light" w:hAnsi="Poppins Light" w:cs="Poppins Light"/>
          <w:b/>
          <w:bCs/>
          <w:noProof/>
        </w:rPr>
        <w:t>Versões</w:t>
      </w:r>
      <w:r w:rsidRPr="009031F0">
        <w:rPr>
          <w:rFonts w:ascii="Poppins Light" w:hAnsi="Poppins Light" w:cs="Poppins Light"/>
          <w:noProof/>
        </w:rPr>
        <w:t>.</w:t>
      </w:r>
    </w:p>
    <w:p w14:paraId="13C28C83" w14:textId="77777777" w:rsidR="00F230B9" w:rsidRPr="009031F0" w:rsidRDefault="00F230B9" w:rsidP="00305AE0">
      <w:pPr>
        <w:numPr>
          <w:ilvl w:val="0"/>
          <w:numId w:val="19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Aplicar.</w:t>
      </w:r>
    </w:p>
    <w:p w14:paraId="495592CD" w14:textId="25642909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2D1BEB" w:rsidRPr="009031F0" w14:paraId="229AC354" w14:textId="77777777" w:rsidTr="00C435EB">
        <w:tc>
          <w:tcPr>
            <w:tcW w:w="9629" w:type="dxa"/>
          </w:tcPr>
          <w:p w14:paraId="72EDA9DF" w14:textId="56A18652" w:rsidR="002D1BEB" w:rsidRPr="009031F0" w:rsidRDefault="00F230B9" w:rsidP="00C435EB">
            <w:p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9031F0">
              <w:rPr>
                <w:rFonts w:ascii="Poppins Light" w:hAnsi="Poppins Light" w:cs="Poppins Light"/>
                <w:noProof/>
              </w:rPr>
              <w:t>Explique que esse link permite acessar a apresentação e visualizar o histórico de versões produzido na etapa anterior.</w:t>
            </w:r>
          </w:p>
        </w:tc>
      </w:tr>
    </w:tbl>
    <w:p w14:paraId="264435F9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p w14:paraId="21D75DBC" w14:textId="77777777" w:rsidR="002D1BEB" w:rsidRPr="009031F0" w:rsidRDefault="002D1BEB" w:rsidP="002D1BEB">
      <w:pPr>
        <w:spacing w:line="276" w:lineRule="auto"/>
        <w:jc w:val="center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lastRenderedPageBreak/>
        <w:drawing>
          <wp:inline distT="0" distB="0" distL="0" distR="0" wp14:anchorId="4158FDE4" wp14:editId="0E10DF6F">
            <wp:extent cx="4472940" cy="3105396"/>
            <wp:effectExtent l="0" t="0" r="3810" b="0"/>
            <wp:docPr id="1978002483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02483" name="Imagem 1" descr="Interface gráfica do usuário, Aplicativo, Tabela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9317" cy="310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CBB0" w14:textId="5889E64B" w:rsidR="002D1BEB" w:rsidRPr="009031F0" w:rsidRDefault="000F2982" w:rsidP="002D1BEB">
      <w:pPr>
        <w:spacing w:line="276" w:lineRule="auto"/>
        <w:jc w:val="center"/>
        <w:rPr>
          <w:rFonts w:ascii="Poppins Light" w:hAnsi="Poppins Light" w:cs="Poppins Light"/>
          <w:noProof/>
          <w:sz w:val="18"/>
          <w:szCs w:val="18"/>
        </w:rPr>
      </w:pPr>
      <w:r w:rsidRPr="009031F0">
        <w:rPr>
          <w:rFonts w:ascii="Poppins Light" w:hAnsi="Poppins Light" w:cs="Poppins Light"/>
          <w:noProof/>
          <w:sz w:val="18"/>
          <w:szCs w:val="18"/>
        </w:rPr>
        <w:t xml:space="preserve">Produzido pela SEDUC-SP com a ferramenta Google </w:t>
      </w:r>
      <w:r w:rsidR="001752CB">
        <w:rPr>
          <w:rFonts w:ascii="Poppins Light" w:hAnsi="Poppins Light" w:cs="Poppins Light"/>
          <w:noProof/>
          <w:sz w:val="18"/>
          <w:szCs w:val="18"/>
        </w:rPr>
        <w:t>Workspace</w:t>
      </w:r>
    </w:p>
    <w:p w14:paraId="041A0957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p w14:paraId="75E4FF61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p w14:paraId="5BF63357" w14:textId="77777777" w:rsidR="00F230B9" w:rsidRPr="009031F0" w:rsidRDefault="00F230B9" w:rsidP="00F230B9">
      <w:p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Para finalizar a integração, oriente os alunos a criarem um link que aponte para a própria planilha:</w:t>
      </w:r>
    </w:p>
    <w:p w14:paraId="0F1C765D" w14:textId="77777777" w:rsidR="00F230B9" w:rsidRPr="009031F0" w:rsidRDefault="00F230B9" w:rsidP="00305AE0">
      <w:pPr>
        <w:numPr>
          <w:ilvl w:val="0"/>
          <w:numId w:val="20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No canto superior direito, clicar em </w:t>
      </w:r>
      <w:r w:rsidRPr="009031F0">
        <w:rPr>
          <w:rFonts w:ascii="Poppins Light" w:hAnsi="Poppins Light" w:cs="Poppins Light"/>
          <w:b/>
          <w:bCs/>
          <w:noProof/>
        </w:rPr>
        <w:t>Compartilhar / Partilhar</w:t>
      </w:r>
      <w:r w:rsidRPr="009031F0">
        <w:rPr>
          <w:rFonts w:ascii="Poppins Light" w:hAnsi="Poppins Light" w:cs="Poppins Light"/>
          <w:noProof/>
        </w:rPr>
        <w:t>.</w:t>
      </w:r>
    </w:p>
    <w:p w14:paraId="51F57486" w14:textId="77777777" w:rsidR="00F230B9" w:rsidRPr="009031F0" w:rsidRDefault="00F230B9" w:rsidP="00305AE0">
      <w:pPr>
        <w:numPr>
          <w:ilvl w:val="0"/>
          <w:numId w:val="20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Copiar o link do arquivo.</w:t>
      </w:r>
    </w:p>
    <w:p w14:paraId="50840EFF" w14:textId="77777777" w:rsidR="00F230B9" w:rsidRPr="009031F0" w:rsidRDefault="00F230B9" w:rsidP="00305AE0">
      <w:pPr>
        <w:numPr>
          <w:ilvl w:val="0"/>
          <w:numId w:val="20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Clicar na célula </w:t>
      </w:r>
      <w:r w:rsidRPr="009031F0">
        <w:rPr>
          <w:rFonts w:ascii="Poppins Light" w:hAnsi="Poppins Light" w:cs="Poppins Light"/>
          <w:b/>
          <w:bCs/>
          <w:noProof/>
        </w:rPr>
        <w:t>C4</w:t>
      </w:r>
      <w:r w:rsidRPr="009031F0">
        <w:rPr>
          <w:rFonts w:ascii="Poppins Light" w:hAnsi="Poppins Light" w:cs="Poppins Light"/>
          <w:noProof/>
        </w:rPr>
        <w:t>.</w:t>
      </w:r>
    </w:p>
    <w:p w14:paraId="75403010" w14:textId="77777777" w:rsidR="00F230B9" w:rsidRPr="009031F0" w:rsidRDefault="00F230B9" w:rsidP="00305AE0">
      <w:pPr>
        <w:numPr>
          <w:ilvl w:val="0"/>
          <w:numId w:val="20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Inserir o link via </w:t>
      </w:r>
      <w:r w:rsidRPr="009031F0">
        <w:rPr>
          <w:rFonts w:ascii="Poppins Light" w:hAnsi="Poppins Light" w:cs="Poppins Light"/>
          <w:b/>
          <w:bCs/>
          <w:noProof/>
        </w:rPr>
        <w:t>Ctrl + K</w:t>
      </w:r>
      <w:r w:rsidRPr="009031F0">
        <w:rPr>
          <w:rFonts w:ascii="Poppins Light" w:hAnsi="Poppins Light" w:cs="Poppins Light"/>
          <w:noProof/>
        </w:rPr>
        <w:t>.</w:t>
      </w:r>
    </w:p>
    <w:p w14:paraId="3A80D770" w14:textId="77777777" w:rsidR="00F230B9" w:rsidRPr="009031F0" w:rsidRDefault="00F230B9" w:rsidP="00305AE0">
      <w:pPr>
        <w:numPr>
          <w:ilvl w:val="0"/>
          <w:numId w:val="20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No campo </w:t>
      </w:r>
      <w:r w:rsidRPr="009031F0">
        <w:rPr>
          <w:rFonts w:ascii="Poppins Light" w:hAnsi="Poppins Light" w:cs="Poppins Light"/>
          <w:i/>
          <w:iCs/>
          <w:noProof/>
        </w:rPr>
        <w:t>Texto</w:t>
      </w:r>
      <w:r w:rsidRPr="009031F0">
        <w:rPr>
          <w:rFonts w:ascii="Poppins Light" w:hAnsi="Poppins Light" w:cs="Poppins Light"/>
          <w:noProof/>
        </w:rPr>
        <w:t xml:space="preserve">, escrever: </w:t>
      </w:r>
      <w:r w:rsidRPr="009031F0">
        <w:rPr>
          <w:rFonts w:ascii="Poppins Light" w:hAnsi="Poppins Light" w:cs="Poppins Light"/>
          <w:b/>
          <w:bCs/>
          <w:noProof/>
        </w:rPr>
        <w:t>Integração</w:t>
      </w:r>
      <w:r w:rsidRPr="009031F0">
        <w:rPr>
          <w:rFonts w:ascii="Poppins Light" w:hAnsi="Poppins Light" w:cs="Poppins Light"/>
          <w:noProof/>
        </w:rPr>
        <w:t>.</w:t>
      </w:r>
    </w:p>
    <w:p w14:paraId="7BD5C6D0" w14:textId="77777777" w:rsidR="00F230B9" w:rsidRPr="009031F0" w:rsidRDefault="00F230B9" w:rsidP="00305AE0">
      <w:pPr>
        <w:numPr>
          <w:ilvl w:val="0"/>
          <w:numId w:val="20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Aplicar.</w:t>
      </w:r>
    </w:p>
    <w:p w14:paraId="6940157E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2D1BEB" w:rsidRPr="009031F0" w14:paraId="4BA8C8E7" w14:textId="77777777" w:rsidTr="00C435EB">
        <w:tc>
          <w:tcPr>
            <w:tcW w:w="9629" w:type="dxa"/>
          </w:tcPr>
          <w:p w14:paraId="5A856CB9" w14:textId="2D7CC51D" w:rsidR="002D1BEB" w:rsidRPr="009031F0" w:rsidRDefault="00F230B9" w:rsidP="00C435EB">
            <w:p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9031F0">
              <w:rPr>
                <w:rFonts w:ascii="Poppins Light" w:hAnsi="Poppins Light" w:cs="Poppins Light"/>
                <w:noProof/>
              </w:rPr>
              <w:t>Explique que esse procedimento reforça a ideia de que um arquivo também pode referenciar a si mesmo dentro do ambiente digital.</w:t>
            </w:r>
          </w:p>
        </w:tc>
      </w:tr>
    </w:tbl>
    <w:p w14:paraId="25301BA3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p w14:paraId="41A10E43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p w14:paraId="5AACF635" w14:textId="77777777" w:rsidR="002D1BEB" w:rsidRPr="009031F0" w:rsidRDefault="002D1BEB" w:rsidP="002D1BEB">
      <w:pPr>
        <w:spacing w:line="276" w:lineRule="auto"/>
        <w:jc w:val="center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lastRenderedPageBreak/>
        <w:drawing>
          <wp:inline distT="0" distB="0" distL="0" distR="0" wp14:anchorId="3858635E" wp14:editId="31E8CFE9">
            <wp:extent cx="4411980" cy="2704678"/>
            <wp:effectExtent l="0" t="0" r="7620" b="635"/>
            <wp:docPr id="1739509504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09504" name="Imagem 1" descr="Interface gráfica do usuário, Aplicativo, Tabel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9532" cy="270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2F3D" w14:textId="3D54AA68" w:rsidR="002D1BEB" w:rsidRPr="009031F0" w:rsidRDefault="000F2982" w:rsidP="002D1BEB">
      <w:pPr>
        <w:spacing w:line="276" w:lineRule="auto"/>
        <w:jc w:val="center"/>
        <w:rPr>
          <w:rFonts w:ascii="Poppins Light" w:hAnsi="Poppins Light" w:cs="Poppins Light"/>
          <w:noProof/>
          <w:sz w:val="18"/>
          <w:szCs w:val="18"/>
        </w:rPr>
      </w:pPr>
      <w:r w:rsidRPr="009031F0">
        <w:rPr>
          <w:rFonts w:ascii="Poppins Light" w:hAnsi="Poppins Light" w:cs="Poppins Light"/>
          <w:noProof/>
          <w:sz w:val="18"/>
          <w:szCs w:val="18"/>
        </w:rPr>
        <w:t xml:space="preserve">Produzido pela SEDUC-SP com a ferramenta Google </w:t>
      </w:r>
      <w:r w:rsidR="001752CB">
        <w:rPr>
          <w:rFonts w:ascii="Poppins Light" w:hAnsi="Poppins Light" w:cs="Poppins Light"/>
          <w:noProof/>
          <w:sz w:val="18"/>
          <w:szCs w:val="18"/>
        </w:rPr>
        <w:t>Workspace</w:t>
      </w:r>
    </w:p>
    <w:p w14:paraId="761704C8" w14:textId="77777777" w:rsidR="002D1BEB" w:rsidRPr="009031F0" w:rsidRDefault="002D1BEB" w:rsidP="002D1BEB">
      <w:pPr>
        <w:spacing w:line="276" w:lineRule="auto"/>
        <w:jc w:val="center"/>
        <w:rPr>
          <w:rFonts w:ascii="Poppins Light" w:hAnsi="Poppins Light" w:cs="Poppins Light"/>
          <w:noProof/>
        </w:rPr>
      </w:pPr>
    </w:p>
    <w:p w14:paraId="6C1F73C0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2D1BEB" w:rsidRPr="009031F0" w14:paraId="08973910" w14:textId="77777777" w:rsidTr="00C435EB">
        <w:tc>
          <w:tcPr>
            <w:tcW w:w="9629" w:type="dxa"/>
          </w:tcPr>
          <w:p w14:paraId="0DA879C6" w14:textId="77777777" w:rsidR="002D1BEB" w:rsidRPr="009031F0" w:rsidRDefault="002D1BEB" w:rsidP="00C435EB">
            <w:p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9031F0">
              <w:rPr>
                <w:rFonts w:ascii="Poppins Light" w:hAnsi="Poppins Light" w:cs="Poppins Light"/>
                <w:noProof/>
              </w:rPr>
              <w:drawing>
                <wp:inline distT="0" distB="0" distL="0" distR="0" wp14:anchorId="4B7CF16A" wp14:editId="1032A952">
                  <wp:extent cx="2215964" cy="464820"/>
                  <wp:effectExtent l="0" t="0" r="0" b="0"/>
                  <wp:docPr id="707323906" name="Imagem 2" descr="Interface gráfica do usuári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323906" name="Imagem 2" descr="Interface gráfica do usuári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0353" cy="469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3545F7F" w14:textId="77777777" w:rsidR="002D1BEB" w:rsidRPr="009031F0" w:rsidRDefault="002D1BEB" w:rsidP="00C435EB">
            <w:pPr>
              <w:spacing w:line="276" w:lineRule="auto"/>
              <w:rPr>
                <w:rFonts w:ascii="Poppins Light" w:hAnsi="Poppins Light" w:cs="Poppins Light"/>
                <w:noProof/>
              </w:rPr>
            </w:pPr>
          </w:p>
          <w:p w14:paraId="26E05851" w14:textId="28112365" w:rsidR="002D1BEB" w:rsidRPr="009031F0" w:rsidRDefault="003F38D5" w:rsidP="00C435EB">
            <w:p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9031F0">
              <w:rPr>
                <w:rFonts w:ascii="Poppins Light" w:hAnsi="Poppins Light" w:cs="Poppins Light"/>
                <w:noProof/>
              </w:rPr>
              <w:t>Professor, reforce que a</w:t>
            </w:r>
            <w:r w:rsidR="002D1BEB" w:rsidRPr="009031F0">
              <w:rPr>
                <w:rFonts w:ascii="Poppins Light" w:hAnsi="Poppins Light" w:cs="Poppins Light"/>
                <w:noProof/>
              </w:rPr>
              <w:t>o copiar um link e colar, de forma simples (</w:t>
            </w:r>
            <w:r w:rsidR="00230128" w:rsidRPr="00230128">
              <w:rPr>
                <w:rFonts w:ascii="Poppins Light" w:hAnsi="Poppins Light" w:cs="Poppins Light"/>
                <w:noProof/>
              </w:rPr>
              <w:t>Ctrl + C e Ctrl + V</w:t>
            </w:r>
            <w:r w:rsidR="002D1BEB" w:rsidRPr="009031F0">
              <w:rPr>
                <w:rFonts w:ascii="Poppins Light" w:hAnsi="Poppins Light" w:cs="Poppins Light"/>
                <w:noProof/>
              </w:rPr>
              <w:t>) em qualquer um das três ferramentas, em versões mais atualizad</w:t>
            </w:r>
            <w:r w:rsidR="001752CB">
              <w:rPr>
                <w:rFonts w:ascii="Poppins Light" w:hAnsi="Poppins Light" w:cs="Poppins Light"/>
                <w:noProof/>
              </w:rPr>
              <w:t>a</w:t>
            </w:r>
            <w:r w:rsidR="002D1BEB" w:rsidRPr="009031F0">
              <w:rPr>
                <w:rFonts w:ascii="Poppins Light" w:hAnsi="Poppins Light" w:cs="Poppins Light"/>
                <w:noProof/>
              </w:rPr>
              <w:t>s do Google, ele já sugere a forma mais visual com o nome do arquivo.</w:t>
            </w:r>
          </w:p>
          <w:p w14:paraId="07A8D25A" w14:textId="77777777" w:rsidR="002D1BEB" w:rsidRPr="009031F0" w:rsidRDefault="002D1BEB" w:rsidP="00C435EB">
            <w:pPr>
              <w:spacing w:line="276" w:lineRule="auto"/>
              <w:rPr>
                <w:rFonts w:ascii="Poppins Light" w:hAnsi="Poppins Light" w:cs="Poppins Light"/>
                <w:noProof/>
              </w:rPr>
            </w:pPr>
          </w:p>
          <w:p w14:paraId="729A7FA3" w14:textId="77777777" w:rsidR="002D1BEB" w:rsidRPr="009031F0" w:rsidRDefault="002D1BEB" w:rsidP="00C435EB">
            <w:pPr>
              <w:spacing w:line="276" w:lineRule="auto"/>
              <w:jc w:val="center"/>
              <w:rPr>
                <w:rFonts w:ascii="Poppins Light" w:hAnsi="Poppins Light" w:cs="Poppins Light"/>
                <w:noProof/>
              </w:rPr>
            </w:pPr>
            <w:r w:rsidRPr="009031F0">
              <w:rPr>
                <w:rFonts w:ascii="Poppins Light" w:hAnsi="Poppins Light" w:cs="Poppins Light"/>
                <w:noProof/>
              </w:rPr>
              <w:drawing>
                <wp:inline distT="0" distB="0" distL="0" distR="0" wp14:anchorId="0AE5E818" wp14:editId="0296797F">
                  <wp:extent cx="3848100" cy="963322"/>
                  <wp:effectExtent l="0" t="0" r="0" b="8255"/>
                  <wp:docPr id="1900973645" name="Imagem 1" descr="Interface gráfica do usuário, Texto, Aplicativ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973645" name="Imagem 1" descr="Interface gráfica do usuário, Texto, Aplicativo&#10;&#10;O conteúdo gerado por IA pode estar incorreto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3715" cy="967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1F9238" w14:textId="2D19E36D" w:rsidR="002D1BEB" w:rsidRPr="009031F0" w:rsidRDefault="000F2982" w:rsidP="00C435EB">
            <w:pPr>
              <w:spacing w:line="276" w:lineRule="auto"/>
              <w:jc w:val="center"/>
              <w:rPr>
                <w:rFonts w:ascii="Poppins Light" w:hAnsi="Poppins Light" w:cs="Poppins Light"/>
                <w:noProof/>
              </w:rPr>
            </w:pPr>
            <w:r w:rsidRPr="009031F0">
              <w:rPr>
                <w:rFonts w:ascii="Poppins Light" w:hAnsi="Poppins Light" w:cs="Poppins Light"/>
                <w:noProof/>
                <w:sz w:val="18"/>
                <w:szCs w:val="18"/>
              </w:rPr>
              <w:t xml:space="preserve">Produzido pela SEDUC-SP com a ferramenta Google </w:t>
            </w:r>
            <w:r w:rsidR="001752CB">
              <w:rPr>
                <w:rFonts w:ascii="Poppins Light" w:hAnsi="Poppins Light" w:cs="Poppins Light"/>
                <w:noProof/>
                <w:sz w:val="18"/>
                <w:szCs w:val="18"/>
              </w:rPr>
              <w:t>Workspace</w:t>
            </w:r>
          </w:p>
          <w:p w14:paraId="52392783" w14:textId="77777777" w:rsidR="002D1BEB" w:rsidRPr="009031F0" w:rsidRDefault="002D1BEB" w:rsidP="00C435EB">
            <w:pPr>
              <w:spacing w:line="276" w:lineRule="auto"/>
              <w:jc w:val="center"/>
              <w:rPr>
                <w:rFonts w:ascii="Poppins Light" w:hAnsi="Poppins Light" w:cs="Poppins Light"/>
                <w:noProof/>
              </w:rPr>
            </w:pPr>
            <w:r w:rsidRPr="009031F0">
              <w:rPr>
                <w:rFonts w:ascii="Poppins Light" w:hAnsi="Poppins Light" w:cs="Poppins Light"/>
                <w:noProof/>
              </w:rPr>
              <w:drawing>
                <wp:inline distT="0" distB="0" distL="0" distR="0" wp14:anchorId="3D891A0B" wp14:editId="61BFB448">
                  <wp:extent cx="2446020" cy="672391"/>
                  <wp:effectExtent l="0" t="0" r="0" b="0"/>
                  <wp:docPr id="1585192457" name="Imagem 1" descr="Interface gráfica do usuário, Texto, Aplicativ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192457" name="Imagem 1" descr="Interface gráfica do usuário, Texto, Aplicativo&#10;&#10;O conteúdo gerado por IA pode estar incorreto.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1544" cy="682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ADBD21" w14:textId="5536AADB" w:rsidR="002D1BEB" w:rsidRPr="009031F0" w:rsidRDefault="000F2982" w:rsidP="00C435EB">
            <w:pPr>
              <w:spacing w:line="276" w:lineRule="auto"/>
              <w:jc w:val="center"/>
              <w:rPr>
                <w:rFonts w:ascii="Poppins Light" w:hAnsi="Poppins Light" w:cs="Poppins Light"/>
                <w:noProof/>
              </w:rPr>
            </w:pPr>
            <w:r w:rsidRPr="009031F0">
              <w:rPr>
                <w:rFonts w:ascii="Poppins Light" w:hAnsi="Poppins Light" w:cs="Poppins Light"/>
                <w:noProof/>
                <w:sz w:val="18"/>
                <w:szCs w:val="18"/>
              </w:rPr>
              <w:t xml:space="preserve">Produzido pela SEDUC-SP com a ferramenta Google </w:t>
            </w:r>
            <w:r w:rsidR="001752CB">
              <w:rPr>
                <w:rFonts w:ascii="Poppins Light" w:hAnsi="Poppins Light" w:cs="Poppins Light"/>
                <w:noProof/>
                <w:sz w:val="18"/>
                <w:szCs w:val="18"/>
              </w:rPr>
              <w:t>Workspace</w:t>
            </w:r>
          </w:p>
          <w:p w14:paraId="253D9473" w14:textId="77777777" w:rsidR="002D1BEB" w:rsidRPr="009031F0" w:rsidRDefault="002D1BEB" w:rsidP="00C435EB">
            <w:pPr>
              <w:spacing w:line="276" w:lineRule="auto"/>
              <w:jc w:val="center"/>
              <w:rPr>
                <w:rFonts w:ascii="Poppins Light" w:hAnsi="Poppins Light" w:cs="Poppins Light"/>
                <w:noProof/>
              </w:rPr>
            </w:pPr>
          </w:p>
          <w:p w14:paraId="4674C430" w14:textId="2D4580BB" w:rsidR="002D1BEB" w:rsidRPr="009031F0" w:rsidRDefault="002D1BEB" w:rsidP="00C435EB">
            <w:p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9031F0">
              <w:rPr>
                <w:rFonts w:ascii="Poppins Light" w:hAnsi="Poppins Light" w:cs="Poppins Light"/>
                <w:noProof/>
              </w:rPr>
              <w:t xml:space="preserve">Porém, entender como inserir o link da forma apresentada na atividade, permite que se coloque o nome desejado, diferente do nome do arquivo. Além </w:t>
            </w:r>
            <w:r w:rsidRPr="009031F0">
              <w:rPr>
                <w:rFonts w:ascii="Poppins Light" w:hAnsi="Poppins Light" w:cs="Poppins Light"/>
                <w:noProof/>
              </w:rPr>
              <w:lastRenderedPageBreak/>
              <w:t>de garantir que, em caso de bugs, os links sejam inclu</w:t>
            </w:r>
            <w:r w:rsidR="001752CB">
              <w:rPr>
                <w:rFonts w:ascii="Poppins Light" w:hAnsi="Poppins Light" w:cs="Poppins Light"/>
                <w:noProof/>
              </w:rPr>
              <w:t>í</w:t>
            </w:r>
            <w:r w:rsidRPr="009031F0">
              <w:rPr>
                <w:rFonts w:ascii="Poppins Light" w:hAnsi="Poppins Light" w:cs="Poppins Light"/>
                <w:noProof/>
              </w:rPr>
              <w:t>dos de forma mais efetiva.</w:t>
            </w:r>
          </w:p>
        </w:tc>
      </w:tr>
    </w:tbl>
    <w:p w14:paraId="2C74C333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p w14:paraId="167151B3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p w14:paraId="1457EF29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9031F0">
        <w:rPr>
          <w:rFonts w:ascii="Poppins Light" w:hAnsi="Poppins Light" w:cs="Poppins Light"/>
          <w:b/>
          <w:bCs/>
          <w:noProof/>
        </w:rPr>
        <w:t>Inserir comentários explicativos</w:t>
      </w:r>
    </w:p>
    <w:p w14:paraId="225C6F95" w14:textId="77777777" w:rsidR="00F230B9" w:rsidRPr="009031F0" w:rsidRDefault="00F230B9" w:rsidP="00F230B9">
      <w:p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Agora, conduza os alunos a uma breve reflexão sobre o uso de cada ferramenta.</w:t>
      </w:r>
    </w:p>
    <w:p w14:paraId="15A19BBB" w14:textId="77777777" w:rsidR="00F230B9" w:rsidRPr="009031F0" w:rsidRDefault="00F230B9" w:rsidP="00F230B9">
      <w:pPr>
        <w:spacing w:line="276" w:lineRule="auto"/>
        <w:rPr>
          <w:rFonts w:ascii="Poppins Light" w:hAnsi="Poppins Light" w:cs="Poppins Light"/>
          <w:noProof/>
        </w:rPr>
      </w:pPr>
    </w:p>
    <w:p w14:paraId="4F317C66" w14:textId="77777777" w:rsidR="00F230B9" w:rsidRPr="009031F0" w:rsidRDefault="00F230B9" w:rsidP="00F230B9">
      <w:p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Oriente-os a:</w:t>
      </w:r>
    </w:p>
    <w:p w14:paraId="387E2F28" w14:textId="77777777" w:rsidR="00F230B9" w:rsidRPr="009031F0" w:rsidRDefault="00F230B9" w:rsidP="00305AE0">
      <w:pPr>
        <w:numPr>
          <w:ilvl w:val="0"/>
          <w:numId w:val="21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Clicar com o botão direito na célula </w:t>
      </w:r>
      <w:r w:rsidRPr="009031F0">
        <w:rPr>
          <w:rFonts w:ascii="Poppins Light" w:hAnsi="Poppins Light" w:cs="Poppins Light"/>
          <w:b/>
          <w:bCs/>
          <w:noProof/>
        </w:rPr>
        <w:t>A2</w:t>
      </w:r>
      <w:r w:rsidRPr="009031F0">
        <w:rPr>
          <w:rFonts w:ascii="Poppins Light" w:hAnsi="Poppins Light" w:cs="Poppins Light"/>
          <w:noProof/>
        </w:rPr>
        <w:t>.</w:t>
      </w:r>
    </w:p>
    <w:p w14:paraId="5BE3E872" w14:textId="77777777" w:rsidR="00F230B9" w:rsidRPr="009031F0" w:rsidRDefault="00F230B9" w:rsidP="00305AE0">
      <w:pPr>
        <w:numPr>
          <w:ilvl w:val="0"/>
          <w:numId w:val="21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Selecionar </w:t>
      </w:r>
      <w:r w:rsidRPr="009031F0">
        <w:rPr>
          <w:rFonts w:ascii="Poppins Light" w:hAnsi="Poppins Light" w:cs="Poppins Light"/>
          <w:b/>
          <w:bCs/>
          <w:noProof/>
        </w:rPr>
        <w:t>Comentário</w:t>
      </w:r>
      <w:r w:rsidRPr="009031F0">
        <w:rPr>
          <w:rFonts w:ascii="Poppins Light" w:hAnsi="Poppins Light" w:cs="Poppins Light"/>
          <w:noProof/>
        </w:rPr>
        <w:t>.</w:t>
      </w:r>
    </w:p>
    <w:p w14:paraId="5159523A" w14:textId="77777777" w:rsidR="00F230B9" w:rsidRPr="009031F0" w:rsidRDefault="00F230B9" w:rsidP="00305AE0">
      <w:pPr>
        <w:numPr>
          <w:ilvl w:val="0"/>
          <w:numId w:val="21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Escrever um comentário explicando o uso do Google Docs (exemplo: </w:t>
      </w:r>
      <w:r w:rsidRPr="009031F0">
        <w:rPr>
          <w:rFonts w:ascii="Poppins Light" w:hAnsi="Poppins Light" w:cs="Poppins Light"/>
          <w:i/>
          <w:iCs/>
          <w:noProof/>
        </w:rPr>
        <w:t>“Utilizamos o Docs para criar textos em grupo e trabalhar de forma colaborativa.”</w:t>
      </w:r>
      <w:r w:rsidRPr="009031F0">
        <w:rPr>
          <w:rFonts w:ascii="Poppins Light" w:hAnsi="Poppins Light" w:cs="Poppins Light"/>
          <w:noProof/>
        </w:rPr>
        <w:t>).</w:t>
      </w:r>
    </w:p>
    <w:p w14:paraId="6AB45BBA" w14:textId="77777777" w:rsidR="00F230B9" w:rsidRPr="009031F0" w:rsidRDefault="00F230B9" w:rsidP="00305AE0">
      <w:pPr>
        <w:numPr>
          <w:ilvl w:val="0"/>
          <w:numId w:val="21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Clicar em </w:t>
      </w:r>
      <w:r w:rsidRPr="009031F0">
        <w:rPr>
          <w:rFonts w:ascii="Poppins Light" w:hAnsi="Poppins Light" w:cs="Poppins Light"/>
          <w:b/>
          <w:bCs/>
          <w:noProof/>
        </w:rPr>
        <w:t>Comentar</w:t>
      </w:r>
      <w:r w:rsidRPr="009031F0">
        <w:rPr>
          <w:rFonts w:ascii="Poppins Light" w:hAnsi="Poppins Light" w:cs="Poppins Light"/>
          <w:noProof/>
        </w:rPr>
        <w:t>.</w:t>
      </w:r>
    </w:p>
    <w:p w14:paraId="6623CA89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p w14:paraId="061DD2BF" w14:textId="77777777" w:rsidR="002D1BEB" w:rsidRPr="009031F0" w:rsidRDefault="002D1BEB" w:rsidP="002D1BEB">
      <w:pPr>
        <w:spacing w:line="276" w:lineRule="auto"/>
        <w:jc w:val="center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drawing>
          <wp:inline distT="0" distB="0" distL="0" distR="0" wp14:anchorId="05F726D9" wp14:editId="759A07CE">
            <wp:extent cx="3558540" cy="2148286"/>
            <wp:effectExtent l="0" t="0" r="3810" b="4445"/>
            <wp:docPr id="1252075249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75249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4533" cy="215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AF38" w14:textId="5E68525C" w:rsidR="002D1BEB" w:rsidRPr="009031F0" w:rsidRDefault="000F2982" w:rsidP="002D1BEB">
      <w:pPr>
        <w:spacing w:line="276" w:lineRule="auto"/>
        <w:jc w:val="center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  <w:sz w:val="18"/>
          <w:szCs w:val="18"/>
        </w:rPr>
        <w:t xml:space="preserve">Produzido pela SEDUC-SP com a ferramenta Google </w:t>
      </w:r>
      <w:r w:rsidR="001752CB">
        <w:rPr>
          <w:rFonts w:ascii="Poppins Light" w:hAnsi="Poppins Light" w:cs="Poppins Light"/>
          <w:noProof/>
          <w:sz w:val="18"/>
          <w:szCs w:val="18"/>
        </w:rPr>
        <w:t>Workspace</w:t>
      </w:r>
    </w:p>
    <w:p w14:paraId="1D90DC46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p w14:paraId="73E02029" w14:textId="77777777" w:rsidR="00F230B9" w:rsidRPr="009031F0" w:rsidRDefault="00F230B9" w:rsidP="00F230B9">
      <w:p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Solicite que repitam o processo:</w:t>
      </w:r>
    </w:p>
    <w:p w14:paraId="783EACD1" w14:textId="77777777" w:rsidR="00F230B9" w:rsidRPr="009031F0" w:rsidRDefault="00F230B9" w:rsidP="00305AE0">
      <w:pPr>
        <w:numPr>
          <w:ilvl w:val="0"/>
          <w:numId w:val="22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na célula </w:t>
      </w:r>
      <w:r w:rsidRPr="009031F0">
        <w:rPr>
          <w:rFonts w:ascii="Poppins Light" w:hAnsi="Poppins Light" w:cs="Poppins Light"/>
          <w:b/>
          <w:bCs/>
          <w:noProof/>
        </w:rPr>
        <w:t>A3</w:t>
      </w:r>
      <w:r w:rsidRPr="009031F0">
        <w:rPr>
          <w:rFonts w:ascii="Poppins Light" w:hAnsi="Poppins Light" w:cs="Poppins Light"/>
          <w:noProof/>
        </w:rPr>
        <w:t>, comentando sobre o uso do Google Slides;</w:t>
      </w:r>
    </w:p>
    <w:p w14:paraId="1778CBBC" w14:textId="77777777" w:rsidR="00F230B9" w:rsidRPr="009031F0" w:rsidRDefault="00F230B9" w:rsidP="00305AE0">
      <w:pPr>
        <w:numPr>
          <w:ilvl w:val="0"/>
          <w:numId w:val="22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na célula </w:t>
      </w:r>
      <w:r w:rsidRPr="009031F0">
        <w:rPr>
          <w:rFonts w:ascii="Poppins Light" w:hAnsi="Poppins Light" w:cs="Poppins Light"/>
          <w:b/>
          <w:bCs/>
          <w:noProof/>
        </w:rPr>
        <w:t>A4</w:t>
      </w:r>
      <w:r w:rsidRPr="009031F0">
        <w:rPr>
          <w:rFonts w:ascii="Poppins Light" w:hAnsi="Poppins Light" w:cs="Poppins Light"/>
          <w:noProof/>
        </w:rPr>
        <w:t>, comentando sobre o uso do Google Sheets.</w:t>
      </w:r>
    </w:p>
    <w:p w14:paraId="0257BCB4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F230B9" w:rsidRPr="009031F0" w14:paraId="3C1A2663" w14:textId="77777777" w:rsidTr="00F230B9">
        <w:tc>
          <w:tcPr>
            <w:tcW w:w="9629" w:type="dxa"/>
            <w:vAlign w:val="center"/>
          </w:tcPr>
          <w:p w14:paraId="33F794F4" w14:textId="2D3EBC39" w:rsidR="00F230B9" w:rsidRPr="009031F0" w:rsidRDefault="00F230B9" w:rsidP="00F230B9">
            <w:p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9031F0">
              <w:rPr>
                <w:rFonts w:ascii="Poppins Light" w:hAnsi="Poppins Light" w:cs="Poppins Light"/>
                <w:noProof/>
              </w:rPr>
              <w:lastRenderedPageBreak/>
              <w:t>Explique que os comentários ficam sinalizados por um pequeno triângulo colorido no canto da célula e funcionam como registros explicativos.</w:t>
            </w:r>
          </w:p>
        </w:tc>
      </w:tr>
    </w:tbl>
    <w:p w14:paraId="00B5430A" w14:textId="77777777" w:rsidR="00F230B9" w:rsidRPr="009031F0" w:rsidRDefault="00F230B9" w:rsidP="002D1BEB">
      <w:pPr>
        <w:spacing w:line="276" w:lineRule="auto"/>
        <w:rPr>
          <w:rFonts w:ascii="Poppins Light" w:hAnsi="Poppins Light" w:cs="Poppins Light"/>
          <w:noProof/>
        </w:rPr>
      </w:pPr>
    </w:p>
    <w:p w14:paraId="7AEEE6E1" w14:textId="77777777" w:rsidR="002D1BEB" w:rsidRPr="009031F0" w:rsidRDefault="002D1BEB" w:rsidP="002D1BEB">
      <w:pPr>
        <w:spacing w:line="276" w:lineRule="auto"/>
        <w:jc w:val="center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drawing>
          <wp:inline distT="0" distB="0" distL="0" distR="0" wp14:anchorId="312A53C9" wp14:editId="3FDD19DD">
            <wp:extent cx="4625340" cy="1272580"/>
            <wp:effectExtent l="0" t="0" r="3810" b="3810"/>
            <wp:docPr id="1029540037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40037" name="Imagem 1" descr="Interface gráfica do usuário, Aplicativo, Tabela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3059" cy="127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4D5D" w14:textId="632C77C0" w:rsidR="002D1BEB" w:rsidRPr="009031F0" w:rsidRDefault="000F2982" w:rsidP="002D1BEB">
      <w:pPr>
        <w:spacing w:line="276" w:lineRule="auto"/>
        <w:jc w:val="center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  <w:sz w:val="18"/>
          <w:szCs w:val="18"/>
        </w:rPr>
        <w:t xml:space="preserve">Produzido pela SEDUC-SP com a ferramenta Google </w:t>
      </w:r>
      <w:r w:rsidR="001752CB">
        <w:rPr>
          <w:rFonts w:ascii="Poppins Light" w:hAnsi="Poppins Light" w:cs="Poppins Light"/>
          <w:noProof/>
          <w:sz w:val="18"/>
          <w:szCs w:val="18"/>
        </w:rPr>
        <w:t>Workspace</w:t>
      </w:r>
    </w:p>
    <w:p w14:paraId="6AD0AA7F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p w14:paraId="6229AF70" w14:textId="77777777" w:rsidR="002D1BEB" w:rsidRPr="009031F0" w:rsidRDefault="002D1BEB" w:rsidP="002D1BEB">
      <w:pPr>
        <w:spacing w:line="276" w:lineRule="auto"/>
        <w:rPr>
          <w:rFonts w:ascii="Poppins Light" w:hAnsi="Poppins Light" w:cs="Poppins Light"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2D1BEB" w:rsidRPr="009031F0" w14:paraId="1600A3B3" w14:textId="77777777" w:rsidTr="00C435EB">
        <w:trPr>
          <w:trHeight w:val="2769"/>
        </w:trPr>
        <w:tc>
          <w:tcPr>
            <w:tcW w:w="9629" w:type="dxa"/>
            <w:vAlign w:val="center"/>
          </w:tcPr>
          <w:p w14:paraId="37CAEAB9" w14:textId="7E9B79D8" w:rsidR="00F230B9" w:rsidRPr="009031F0" w:rsidRDefault="00F230B9" w:rsidP="00F230B9">
            <w:p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9031F0">
              <w:rPr>
                <w:rFonts w:ascii="Poppins Light" w:hAnsi="Poppins Light" w:cs="Poppins Light"/>
                <w:noProof/>
              </w:rPr>
              <w:t>Ao final da Etapa 04, verifique se os alunos possuem:</w:t>
            </w:r>
          </w:p>
          <w:p w14:paraId="45AFF1B9" w14:textId="77777777" w:rsidR="00F230B9" w:rsidRPr="009031F0" w:rsidRDefault="00F230B9" w:rsidP="00305AE0">
            <w:pPr>
              <w:pStyle w:val="PargrafodaLista"/>
              <w:numPr>
                <w:ilvl w:val="0"/>
                <w:numId w:val="23"/>
              </w:num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9031F0">
              <w:rPr>
                <w:rFonts w:ascii="Poppins Light" w:hAnsi="Poppins Light" w:cs="Poppins Light"/>
                <w:noProof/>
              </w:rPr>
              <w:t>tabela com 4 linhas e 3 colunas preenchidas;</w:t>
            </w:r>
          </w:p>
          <w:p w14:paraId="077FD32D" w14:textId="77777777" w:rsidR="00F230B9" w:rsidRPr="009031F0" w:rsidRDefault="00F230B9" w:rsidP="00305AE0">
            <w:pPr>
              <w:pStyle w:val="PargrafodaLista"/>
              <w:numPr>
                <w:ilvl w:val="0"/>
                <w:numId w:val="23"/>
              </w:num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9031F0">
              <w:rPr>
                <w:rFonts w:ascii="Poppins Light" w:hAnsi="Poppins Light" w:cs="Poppins Light"/>
                <w:noProof/>
              </w:rPr>
              <w:t>links ativos e funcionais nas células C2, C3 e C4;</w:t>
            </w:r>
          </w:p>
          <w:p w14:paraId="3A0DADB2" w14:textId="77777777" w:rsidR="00F230B9" w:rsidRPr="009031F0" w:rsidRDefault="00F230B9" w:rsidP="00305AE0">
            <w:pPr>
              <w:pStyle w:val="PargrafodaLista"/>
              <w:numPr>
                <w:ilvl w:val="0"/>
                <w:numId w:val="23"/>
              </w:num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9031F0">
              <w:rPr>
                <w:rFonts w:ascii="Poppins Light" w:hAnsi="Poppins Light" w:cs="Poppins Light"/>
                <w:noProof/>
              </w:rPr>
              <w:t>três comentários inseridos (Docs, Slides e Sheets);</w:t>
            </w:r>
          </w:p>
          <w:p w14:paraId="61EB2BEA" w14:textId="3079570F" w:rsidR="002D1BEB" w:rsidRPr="009031F0" w:rsidRDefault="00F230B9" w:rsidP="00305AE0">
            <w:pPr>
              <w:pStyle w:val="PargrafodaLista"/>
              <w:numPr>
                <w:ilvl w:val="0"/>
                <w:numId w:val="23"/>
              </w:num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9031F0">
              <w:rPr>
                <w:rFonts w:ascii="Poppins Light" w:hAnsi="Poppins Light" w:cs="Poppins Light"/>
                <w:noProof/>
              </w:rPr>
              <w:t xml:space="preserve">todos os arquivos organizados na pasta </w:t>
            </w:r>
            <w:r w:rsidRPr="009031F0">
              <w:rPr>
                <w:rFonts w:ascii="Poppins Light" w:hAnsi="Poppins Light" w:cs="Poppins Light"/>
                <w:b/>
                <w:bCs/>
                <w:noProof/>
              </w:rPr>
              <w:t>Semana 13 – Projeto Colaborativo</w:t>
            </w:r>
            <w:r w:rsidRPr="009031F0">
              <w:rPr>
                <w:rFonts w:ascii="Poppins Light" w:hAnsi="Poppins Light" w:cs="Poppins Light"/>
                <w:noProof/>
              </w:rPr>
              <w:t>.</w:t>
            </w:r>
          </w:p>
        </w:tc>
      </w:tr>
    </w:tbl>
    <w:p w14:paraId="3194CEE3" w14:textId="77777777" w:rsidR="002D1BEB" w:rsidRPr="0004665B" w:rsidRDefault="002D1BEB" w:rsidP="002D1BEB">
      <w:pPr>
        <w:spacing w:line="276" w:lineRule="auto"/>
        <w:rPr>
          <w:rFonts w:ascii="Poppins" w:hAnsi="Poppins" w:cs="Poppins"/>
          <w:noProof/>
        </w:rPr>
      </w:pPr>
    </w:p>
    <w:p w14:paraId="50C86E87" w14:textId="73D31FEA" w:rsidR="00CC566D" w:rsidRPr="002D1BEB" w:rsidRDefault="00CC566D" w:rsidP="002D1BEB">
      <w:pPr>
        <w:spacing w:line="276" w:lineRule="auto"/>
        <w:rPr>
          <w:rFonts w:ascii="Poppins" w:hAnsi="Poppins" w:cs="Poppins"/>
          <w:b/>
          <w:bCs/>
          <w:noProof/>
        </w:rPr>
      </w:pPr>
    </w:p>
    <w:p w14:paraId="663A3307" w14:textId="77777777" w:rsidR="00CC566D" w:rsidRPr="002D1BEB" w:rsidRDefault="00CC566D" w:rsidP="002D1BEB">
      <w:pPr>
        <w:spacing w:line="276" w:lineRule="auto"/>
        <w:rPr>
          <w:rFonts w:ascii="Poppins" w:hAnsi="Poppins" w:cs="Poppins"/>
          <w:b/>
          <w:bCs/>
          <w:noProof/>
        </w:rPr>
      </w:pPr>
    </w:p>
    <w:p w14:paraId="249880E6" w14:textId="44E97594" w:rsidR="00CC566D" w:rsidRPr="009031F0" w:rsidRDefault="00F230B9" w:rsidP="002D1BEB">
      <w:pPr>
        <w:spacing w:line="276" w:lineRule="auto"/>
        <w:rPr>
          <w:rFonts w:ascii="Poppins" w:hAnsi="Poppins" w:cs="Poppins"/>
          <w:b/>
          <w:bCs/>
          <w:noProof/>
          <w:sz w:val="32"/>
          <w:szCs w:val="32"/>
        </w:rPr>
      </w:pPr>
      <w:r w:rsidRPr="009031F0">
        <w:rPr>
          <w:rFonts w:ascii="Poppins" w:hAnsi="Poppins" w:cs="Poppins"/>
          <w:b/>
          <w:bCs/>
          <w:noProof/>
          <w:sz w:val="32"/>
          <w:szCs w:val="32"/>
        </w:rPr>
        <w:t>Expectativa de resposta</w:t>
      </w:r>
      <w:r w:rsidR="00CC566D" w:rsidRPr="009031F0">
        <w:rPr>
          <w:rFonts w:ascii="Poppins" w:hAnsi="Poppins" w:cs="Poppins"/>
          <w:b/>
          <w:bCs/>
          <w:noProof/>
          <w:sz w:val="32"/>
          <w:szCs w:val="32"/>
        </w:rPr>
        <w:t xml:space="preserve"> </w:t>
      </w:r>
      <w:r w:rsidRPr="009031F0">
        <w:rPr>
          <w:rFonts w:ascii="Poppins" w:hAnsi="Poppins" w:cs="Poppins"/>
          <w:b/>
          <w:bCs/>
          <w:noProof/>
          <w:sz w:val="32"/>
          <w:szCs w:val="32"/>
        </w:rPr>
        <w:t>geral da atividade prática</w:t>
      </w:r>
    </w:p>
    <w:p w14:paraId="5858F4FD" w14:textId="77777777" w:rsidR="00F230B9" w:rsidRPr="002D1BEB" w:rsidRDefault="00F230B9" w:rsidP="002D1BEB">
      <w:pPr>
        <w:spacing w:line="276" w:lineRule="auto"/>
        <w:rPr>
          <w:rFonts w:ascii="Poppins" w:hAnsi="Poppins" w:cs="Poppins"/>
          <w:b/>
          <w:bCs/>
          <w:noProof/>
        </w:rPr>
      </w:pPr>
    </w:p>
    <w:p w14:paraId="0995CA0E" w14:textId="77777777" w:rsidR="00CC566D" w:rsidRPr="009031F0" w:rsidRDefault="00CC566D" w:rsidP="002D1BEB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9031F0">
        <w:rPr>
          <w:rFonts w:ascii="Poppins Light" w:hAnsi="Poppins Light" w:cs="Poppins Light"/>
          <w:b/>
          <w:bCs/>
          <w:noProof/>
        </w:rPr>
        <w:t xml:space="preserve"> 1. Funcionamento dos links</w:t>
      </w:r>
    </w:p>
    <w:p w14:paraId="52752E09" w14:textId="77777777" w:rsidR="00CC566D" w:rsidRPr="009031F0" w:rsidRDefault="00CC566D" w:rsidP="00305AE0">
      <w:pPr>
        <w:numPr>
          <w:ilvl w:val="0"/>
          <w:numId w:val="3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C2 </w:t>
      </w:r>
      <w:r w:rsidRPr="009031F0">
        <w:rPr>
          <w:noProof/>
        </w:rPr>
        <w:t>→</w:t>
      </w:r>
      <w:r w:rsidRPr="009031F0">
        <w:rPr>
          <w:rFonts w:ascii="Poppins Light" w:hAnsi="Poppins Light" w:cs="Poppins Light"/>
          <w:noProof/>
        </w:rPr>
        <w:t xml:space="preserve"> Abre o Google Docs da Atividade 1</w:t>
      </w:r>
    </w:p>
    <w:p w14:paraId="7473FCE3" w14:textId="77777777" w:rsidR="00CC566D" w:rsidRPr="009031F0" w:rsidRDefault="00CC566D" w:rsidP="00305AE0">
      <w:pPr>
        <w:numPr>
          <w:ilvl w:val="0"/>
          <w:numId w:val="3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C3 </w:t>
      </w:r>
      <w:r w:rsidRPr="009031F0">
        <w:rPr>
          <w:noProof/>
        </w:rPr>
        <w:t>→</w:t>
      </w:r>
      <w:r w:rsidRPr="009031F0">
        <w:rPr>
          <w:rFonts w:ascii="Poppins Light" w:hAnsi="Poppins Light" w:cs="Poppins Light"/>
          <w:noProof/>
        </w:rPr>
        <w:t xml:space="preserve"> Abre o Slides da Atividade 2</w:t>
      </w:r>
    </w:p>
    <w:p w14:paraId="20B986B4" w14:textId="77777777" w:rsidR="00CC566D" w:rsidRPr="009031F0" w:rsidRDefault="00CC566D" w:rsidP="00305AE0">
      <w:pPr>
        <w:numPr>
          <w:ilvl w:val="0"/>
          <w:numId w:val="3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C4 </w:t>
      </w:r>
      <w:r w:rsidRPr="009031F0">
        <w:rPr>
          <w:noProof/>
        </w:rPr>
        <w:t>→</w:t>
      </w:r>
      <w:r w:rsidRPr="009031F0">
        <w:rPr>
          <w:rFonts w:ascii="Poppins Light" w:hAnsi="Poppins Light" w:cs="Poppins Light"/>
          <w:noProof/>
        </w:rPr>
        <w:t xml:space="preserve"> Abre a planilha atual</w:t>
      </w:r>
    </w:p>
    <w:p w14:paraId="362D4F00" w14:textId="77777777" w:rsidR="00F230B9" w:rsidRPr="009031F0" w:rsidRDefault="00F230B9" w:rsidP="00F230B9">
      <w:pPr>
        <w:spacing w:line="276" w:lineRule="auto"/>
        <w:rPr>
          <w:rFonts w:ascii="Poppins Light" w:hAnsi="Poppins Light" w:cs="Poppins Light"/>
          <w:noProof/>
        </w:rPr>
      </w:pPr>
    </w:p>
    <w:p w14:paraId="08717326" w14:textId="77777777" w:rsidR="00CC566D" w:rsidRPr="009031F0" w:rsidRDefault="00CC566D" w:rsidP="002D1BEB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9031F0">
        <w:rPr>
          <w:rFonts w:ascii="Poppins Light" w:hAnsi="Poppins Light" w:cs="Poppins Light"/>
          <w:b/>
          <w:bCs/>
          <w:noProof/>
        </w:rPr>
        <w:t>2. Qualidade da tabela</w:t>
      </w:r>
    </w:p>
    <w:p w14:paraId="035B1E6C" w14:textId="77777777" w:rsidR="00CC566D" w:rsidRPr="009031F0" w:rsidRDefault="00CC566D" w:rsidP="00305AE0">
      <w:pPr>
        <w:numPr>
          <w:ilvl w:val="0"/>
          <w:numId w:val="4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A1–C1 corretamente preenchidos</w:t>
      </w:r>
    </w:p>
    <w:p w14:paraId="59AACFC1" w14:textId="77777777" w:rsidR="00CC566D" w:rsidRPr="009031F0" w:rsidRDefault="00CC566D" w:rsidP="00305AE0">
      <w:pPr>
        <w:numPr>
          <w:ilvl w:val="0"/>
          <w:numId w:val="4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Linhas 2–4 completas</w:t>
      </w:r>
    </w:p>
    <w:p w14:paraId="063892B3" w14:textId="77777777" w:rsidR="00F230B9" w:rsidRPr="009031F0" w:rsidRDefault="00F230B9" w:rsidP="00F230B9">
      <w:pPr>
        <w:spacing w:line="276" w:lineRule="auto"/>
        <w:rPr>
          <w:rFonts w:ascii="Poppins Light" w:hAnsi="Poppins Light" w:cs="Poppins Light"/>
          <w:noProof/>
        </w:rPr>
      </w:pPr>
    </w:p>
    <w:p w14:paraId="08F0F3A3" w14:textId="77777777" w:rsidR="00CC566D" w:rsidRPr="009031F0" w:rsidRDefault="00CC566D" w:rsidP="002D1BEB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9031F0">
        <w:rPr>
          <w:rFonts w:ascii="Poppins Light" w:hAnsi="Poppins Light" w:cs="Poppins Light"/>
          <w:b/>
          <w:bCs/>
          <w:noProof/>
        </w:rPr>
        <w:lastRenderedPageBreak/>
        <w:t>3. Comentários</w:t>
      </w:r>
    </w:p>
    <w:p w14:paraId="1EBF637F" w14:textId="77777777" w:rsidR="00CC566D" w:rsidRPr="009031F0" w:rsidRDefault="00CC566D" w:rsidP="00305AE0">
      <w:pPr>
        <w:numPr>
          <w:ilvl w:val="0"/>
          <w:numId w:val="5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Ver se os triângulos laranja aparecem</w:t>
      </w:r>
    </w:p>
    <w:p w14:paraId="2F58CA37" w14:textId="77777777" w:rsidR="00CC566D" w:rsidRPr="009031F0" w:rsidRDefault="00CC566D" w:rsidP="00305AE0">
      <w:pPr>
        <w:numPr>
          <w:ilvl w:val="0"/>
          <w:numId w:val="5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Ler se as justificativas fazem sentido</w:t>
      </w:r>
    </w:p>
    <w:p w14:paraId="6C6A2A68" w14:textId="77777777" w:rsidR="00F230B9" w:rsidRPr="009031F0" w:rsidRDefault="00F230B9" w:rsidP="00F230B9">
      <w:pPr>
        <w:spacing w:line="276" w:lineRule="auto"/>
        <w:rPr>
          <w:rFonts w:ascii="Poppins Light" w:hAnsi="Poppins Light" w:cs="Poppins Light"/>
          <w:noProof/>
        </w:rPr>
      </w:pPr>
    </w:p>
    <w:p w14:paraId="7C5279F7" w14:textId="77777777" w:rsidR="00CC566D" w:rsidRPr="009031F0" w:rsidRDefault="00CC566D" w:rsidP="002D1BEB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9031F0">
        <w:rPr>
          <w:rFonts w:ascii="Poppins Light" w:hAnsi="Poppins Light" w:cs="Poppins Light"/>
          <w:b/>
          <w:bCs/>
          <w:noProof/>
        </w:rPr>
        <w:t>4. Organização</w:t>
      </w:r>
    </w:p>
    <w:p w14:paraId="031DFEB5" w14:textId="77777777" w:rsidR="00CC566D" w:rsidRPr="009031F0" w:rsidRDefault="00CC566D" w:rsidP="00305AE0">
      <w:pPr>
        <w:numPr>
          <w:ilvl w:val="0"/>
          <w:numId w:val="6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Todos os três arquivos estão dentro da pasta principal</w:t>
      </w:r>
    </w:p>
    <w:p w14:paraId="30C1108A" w14:textId="77777777" w:rsidR="00CC566D" w:rsidRPr="009031F0" w:rsidRDefault="00CC566D" w:rsidP="002D1BEB">
      <w:pPr>
        <w:spacing w:line="276" w:lineRule="auto"/>
        <w:ind w:left="720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b/>
          <w:bCs/>
          <w:noProof/>
        </w:rPr>
        <w:t>Semana 13 – Projeto Colaborativo</w:t>
      </w:r>
    </w:p>
    <w:p w14:paraId="79A44D1B" w14:textId="057C3857" w:rsidR="00CC566D" w:rsidRPr="009031F0" w:rsidRDefault="00CC566D" w:rsidP="002D1BEB">
      <w:pPr>
        <w:spacing w:line="276" w:lineRule="auto"/>
        <w:rPr>
          <w:rFonts w:ascii="Poppins Light" w:hAnsi="Poppins Light" w:cs="Poppins Light"/>
          <w:noProof/>
        </w:rPr>
      </w:pPr>
    </w:p>
    <w:p w14:paraId="2F2F06E3" w14:textId="77777777" w:rsidR="00CC566D" w:rsidRPr="009031F0" w:rsidRDefault="00CC566D" w:rsidP="002D1BEB">
      <w:pPr>
        <w:spacing w:line="276" w:lineRule="auto"/>
        <w:rPr>
          <w:rFonts w:ascii="Poppins Light" w:hAnsi="Poppins Light" w:cs="Poppins Light"/>
          <w:b/>
          <w:bCs/>
          <w:noProof/>
        </w:rPr>
      </w:pPr>
    </w:p>
    <w:p w14:paraId="3A27F287" w14:textId="77777777" w:rsidR="00CC566D" w:rsidRPr="009031F0" w:rsidRDefault="00CC566D" w:rsidP="002D1BEB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9031F0">
        <w:rPr>
          <w:rFonts w:ascii="Poppins Light" w:hAnsi="Poppins Light" w:cs="Poppins Light"/>
          <w:b/>
          <w:bCs/>
          <w:noProof/>
        </w:rPr>
        <w:t>ENCERRAMENTO DA AULA 1 – “O que aprendemos hoje?”</w:t>
      </w:r>
    </w:p>
    <w:p w14:paraId="29900A7F" w14:textId="77777777" w:rsidR="00CC566D" w:rsidRPr="009031F0" w:rsidRDefault="00CC566D" w:rsidP="00305AE0">
      <w:pPr>
        <w:pStyle w:val="PargrafodaLista"/>
        <w:numPr>
          <w:ilvl w:val="0"/>
          <w:numId w:val="7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Criamos uma </w:t>
      </w:r>
      <w:r w:rsidRPr="009031F0">
        <w:rPr>
          <w:rFonts w:ascii="Poppins Light" w:hAnsi="Poppins Light" w:cs="Poppins Light"/>
          <w:b/>
          <w:bCs/>
          <w:noProof/>
        </w:rPr>
        <w:t>pasta organizada</w:t>
      </w:r>
      <w:r w:rsidRPr="009031F0">
        <w:rPr>
          <w:rFonts w:ascii="Poppins Light" w:hAnsi="Poppins Light" w:cs="Poppins Light"/>
          <w:noProof/>
        </w:rPr>
        <w:t xml:space="preserve"> no Google Drive para a Semana 13</w:t>
      </w:r>
    </w:p>
    <w:p w14:paraId="15EF81BB" w14:textId="77777777" w:rsidR="00CC566D" w:rsidRPr="009031F0" w:rsidRDefault="00CC566D" w:rsidP="00305AE0">
      <w:pPr>
        <w:pStyle w:val="PargrafodaLista"/>
        <w:numPr>
          <w:ilvl w:val="0"/>
          <w:numId w:val="7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>Criamos três arquivos que servirão de base para todas as aulas (1,2,3)</w:t>
      </w:r>
    </w:p>
    <w:p w14:paraId="2050A360" w14:textId="77777777" w:rsidR="00CC566D" w:rsidRPr="009031F0" w:rsidRDefault="00CC566D" w:rsidP="00305AE0">
      <w:pPr>
        <w:pStyle w:val="PargrafodaLista"/>
        <w:numPr>
          <w:ilvl w:val="0"/>
          <w:numId w:val="7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Praticamos </w:t>
      </w:r>
      <w:r w:rsidRPr="009031F0">
        <w:rPr>
          <w:rFonts w:ascii="Poppins Light" w:hAnsi="Poppins Light" w:cs="Poppins Light"/>
          <w:b/>
          <w:bCs/>
          <w:noProof/>
        </w:rPr>
        <w:t>edição colaborativa</w:t>
      </w:r>
      <w:r w:rsidRPr="009031F0">
        <w:rPr>
          <w:rFonts w:ascii="Poppins Light" w:hAnsi="Poppins Light" w:cs="Poppins Light"/>
          <w:noProof/>
        </w:rPr>
        <w:t xml:space="preserve"> em tempo real</w:t>
      </w:r>
    </w:p>
    <w:p w14:paraId="50985571" w14:textId="77777777" w:rsidR="00CC566D" w:rsidRPr="009031F0" w:rsidRDefault="00CC566D" w:rsidP="00305AE0">
      <w:pPr>
        <w:pStyle w:val="PargrafodaLista"/>
        <w:numPr>
          <w:ilvl w:val="0"/>
          <w:numId w:val="7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Conhecemos e manipulamos o </w:t>
      </w:r>
      <w:r w:rsidRPr="009031F0">
        <w:rPr>
          <w:rFonts w:ascii="Poppins Light" w:hAnsi="Poppins Light" w:cs="Poppins Light"/>
          <w:b/>
          <w:bCs/>
          <w:noProof/>
        </w:rPr>
        <w:t>histórico de versões</w:t>
      </w:r>
    </w:p>
    <w:p w14:paraId="7F12B965" w14:textId="77777777" w:rsidR="00CC566D" w:rsidRPr="009031F0" w:rsidRDefault="00CC566D" w:rsidP="00305AE0">
      <w:pPr>
        <w:pStyle w:val="PargrafodaLista"/>
        <w:numPr>
          <w:ilvl w:val="0"/>
          <w:numId w:val="7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Construímos uma </w:t>
      </w:r>
      <w:r w:rsidRPr="009031F0">
        <w:rPr>
          <w:rFonts w:ascii="Poppins Light" w:hAnsi="Poppins Light" w:cs="Poppins Light"/>
          <w:b/>
          <w:bCs/>
          <w:noProof/>
        </w:rPr>
        <w:t>tabela integrada</w:t>
      </w:r>
      <w:r w:rsidRPr="009031F0">
        <w:rPr>
          <w:rFonts w:ascii="Poppins Light" w:hAnsi="Poppins Light" w:cs="Poppins Light"/>
          <w:noProof/>
        </w:rPr>
        <w:t>, com links e comentários</w:t>
      </w:r>
    </w:p>
    <w:p w14:paraId="405A5E29" w14:textId="1A0ABBEF" w:rsidR="00CC566D" w:rsidRPr="009031F0" w:rsidRDefault="00CC566D" w:rsidP="00305AE0">
      <w:pPr>
        <w:pStyle w:val="PargrafodaLista"/>
        <w:numPr>
          <w:ilvl w:val="0"/>
          <w:numId w:val="7"/>
        </w:numPr>
        <w:spacing w:line="276" w:lineRule="auto"/>
        <w:rPr>
          <w:rFonts w:ascii="Poppins Light" w:hAnsi="Poppins Light" w:cs="Poppins Light"/>
          <w:noProof/>
        </w:rPr>
      </w:pPr>
      <w:r w:rsidRPr="009031F0">
        <w:rPr>
          <w:rFonts w:ascii="Poppins Light" w:hAnsi="Poppins Light" w:cs="Poppins Light"/>
          <w:noProof/>
        </w:rPr>
        <w:t xml:space="preserve">Iniciamos um </w:t>
      </w:r>
      <w:r w:rsidRPr="009031F0">
        <w:rPr>
          <w:rFonts w:ascii="Poppins Light" w:hAnsi="Poppins Light" w:cs="Poppins Light"/>
          <w:b/>
          <w:bCs/>
          <w:noProof/>
        </w:rPr>
        <w:t>projeto sequencial</w:t>
      </w:r>
      <w:r w:rsidRPr="009031F0">
        <w:rPr>
          <w:rFonts w:ascii="Poppins Light" w:hAnsi="Poppins Light" w:cs="Poppins Light"/>
          <w:noProof/>
        </w:rPr>
        <w:t>, que será continuado nas próximas atividades/aulas.</w:t>
      </w:r>
    </w:p>
    <w:sectPr w:rsidR="00CC566D" w:rsidRPr="009031F0" w:rsidSect="00553CA2">
      <w:headerReference w:type="default" r:id="rId20"/>
      <w:footerReference w:type="even" r:id="rId21"/>
      <w:footerReference w:type="default" r:id="rId22"/>
      <w:pgSz w:w="11907" w:h="16840" w:code="9"/>
      <w:pgMar w:top="851" w:right="1134" w:bottom="1134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6C614" w14:textId="77777777" w:rsidR="00772184" w:rsidRDefault="00772184">
      <w:r>
        <w:separator/>
      </w:r>
    </w:p>
  </w:endnote>
  <w:endnote w:type="continuationSeparator" w:id="0">
    <w:p w14:paraId="4A4F952C" w14:textId="77777777" w:rsidR="00772184" w:rsidRDefault="00772184">
      <w:r>
        <w:continuationSeparator/>
      </w:r>
    </w:p>
  </w:endnote>
  <w:endnote w:type="continuationNotice" w:id="1">
    <w:p w14:paraId="16B66EE4" w14:textId="77777777" w:rsidR="00772184" w:rsidRDefault="0077218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sdt>
            <w:sdtPr>
              <w:rPr>
                <w:rFonts w:ascii="Poppins" w:hAnsi="Poppins" w:cs="Poppins"/>
                <w:sz w:val="20"/>
                <w:szCs w:val="20"/>
              </w:rPr>
              <w:id w:val="1477418299"/>
              <w:docPartObj>
                <w:docPartGallery w:val="Page Numbers (Top of Page)"/>
                <w:docPartUnique/>
              </w:docPartObj>
            </w:sdtPr>
            <w:sdtContent>
              <w:p w14:paraId="2478FAC1" w14:textId="77777777" w:rsidR="009031F0" w:rsidRDefault="009031F0" w:rsidP="009031F0">
                <w:pPr>
                  <w:pStyle w:val="Rodap"/>
                  <w:jc w:val="center"/>
                  <w:rPr>
                    <w:rFonts w:ascii="Poppins" w:hAnsi="Poppins" w:cs="Poppins"/>
                    <w:sz w:val="20"/>
                    <w:szCs w:val="20"/>
                  </w:rPr>
                </w:pPr>
              </w:p>
              <w:p w14:paraId="503889DD" w14:textId="7274A270" w:rsidR="009031F0" w:rsidRPr="00105758" w:rsidRDefault="009031F0" w:rsidP="009031F0">
                <w:pPr>
                  <w:pStyle w:val="Rodap"/>
                  <w:rPr>
                    <w:rFonts w:ascii="Poppins" w:hAnsi="Poppins" w:cs="Poppins"/>
                    <w:sz w:val="20"/>
                    <w:szCs w:val="20"/>
                  </w:rPr>
                </w:pPr>
                <w:r w:rsidRPr="00105758">
                  <w:rPr>
                    <w:rFonts w:ascii="Poppins" w:hAnsi="Poppins" w:cs="Poppins"/>
                    <w:sz w:val="20"/>
                    <w:szCs w:val="20"/>
                  </w:rPr>
                  <w:t>[CIÊNCIAS DE DADOS]</w:t>
                </w:r>
                <w:r>
                  <w:rPr>
                    <w:rFonts w:ascii="Poppins" w:hAnsi="Poppins" w:cs="Poppins"/>
                    <w:sz w:val="20"/>
                    <w:szCs w:val="20"/>
                  </w:rPr>
                  <w:t xml:space="preserve">           </w:t>
                </w:r>
                <w:r w:rsidRPr="00105758">
                  <w:rPr>
                    <w:rFonts w:ascii="Poppins" w:hAnsi="Poppins" w:cs="Poppins"/>
                    <w:sz w:val="20"/>
                    <w:szCs w:val="20"/>
                  </w:rPr>
                  <w:t>[INTRODUÇÃO À INFORMÁTICA]</w:t>
                </w:r>
                <w:r>
                  <w:rPr>
                    <w:rFonts w:ascii="Poppins" w:hAnsi="Poppins" w:cs="Poppins"/>
                    <w:sz w:val="20"/>
                    <w:szCs w:val="20"/>
                  </w:rPr>
                  <w:t xml:space="preserve">          </w:t>
                </w:r>
                <w:r w:rsidRPr="00105758">
                  <w:rPr>
                    <w:rFonts w:ascii="Poppins" w:hAnsi="Poppins" w:cs="Poppins"/>
                    <w:sz w:val="20"/>
                    <w:szCs w:val="20"/>
                  </w:rPr>
                  <w:tab/>
                  <w:t>[FERRAMENTAS DE ESCRITÓRIO III]</w:t>
                </w:r>
              </w:p>
              <w:p w14:paraId="214D1726" w14:textId="032D5953" w:rsidR="00E227A8" w:rsidRPr="00E227A8" w:rsidRDefault="009031F0" w:rsidP="009031F0">
                <w:pPr>
                  <w:pStyle w:val="Rodap"/>
                  <w:jc w:val="center"/>
                  <w:rPr>
                    <w:rFonts w:ascii="Poppins" w:hAnsi="Poppins" w:cs="Poppins"/>
                    <w:sz w:val="20"/>
                    <w:szCs w:val="20"/>
                  </w:rPr>
                </w:pP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begin"/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instrText>PAGE</w:instrTex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separate"/>
                </w:r>
                <w:r w:rsidR="00C62E84">
                  <w:rPr>
                    <w:rFonts w:ascii="Poppins" w:hAnsi="Poppins" w:cs="Poppins"/>
                    <w:b/>
                    <w:bCs/>
                    <w:noProof/>
                    <w:sz w:val="20"/>
                    <w:szCs w:val="20"/>
                  </w:rPr>
                  <w:t>13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end"/>
                </w:r>
                <w:r w:rsidRPr="00814E58">
                  <w:rPr>
                    <w:rFonts w:ascii="Poppins" w:hAnsi="Poppins" w:cs="Poppins"/>
                    <w:sz w:val="20"/>
                    <w:szCs w:val="20"/>
                  </w:rPr>
                  <w:t xml:space="preserve"> / 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begin"/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instrText>NUMPAGES</w:instrTex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separate"/>
                </w:r>
                <w:r w:rsidR="00C62E84">
                  <w:rPr>
                    <w:rFonts w:ascii="Poppins" w:hAnsi="Poppins" w:cs="Poppins"/>
                    <w:b/>
                    <w:bCs/>
                    <w:noProof/>
                    <w:sz w:val="20"/>
                    <w:szCs w:val="20"/>
                  </w:rPr>
                  <w:t>13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AB8E9" w14:textId="77777777" w:rsidR="00772184" w:rsidRDefault="00772184">
      <w:r>
        <w:separator/>
      </w:r>
    </w:p>
  </w:footnote>
  <w:footnote w:type="continuationSeparator" w:id="0">
    <w:p w14:paraId="5021E70A" w14:textId="77777777" w:rsidR="00772184" w:rsidRDefault="00772184">
      <w:r>
        <w:continuationSeparator/>
      </w:r>
    </w:p>
  </w:footnote>
  <w:footnote w:type="continuationNotice" w:id="1">
    <w:p w14:paraId="5BDCF148" w14:textId="77777777" w:rsidR="00772184" w:rsidRDefault="0077218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5AA49" w14:textId="02E7A962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50AE"/>
    <w:multiLevelType w:val="multilevel"/>
    <w:tmpl w:val="E080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97E8A"/>
    <w:multiLevelType w:val="multilevel"/>
    <w:tmpl w:val="78B41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6444F"/>
    <w:multiLevelType w:val="hybridMultilevel"/>
    <w:tmpl w:val="CEE4C0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97DA4"/>
    <w:multiLevelType w:val="hybridMultilevel"/>
    <w:tmpl w:val="C090DD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8603B"/>
    <w:multiLevelType w:val="hybridMultilevel"/>
    <w:tmpl w:val="0FF68F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75DEF"/>
    <w:multiLevelType w:val="multilevel"/>
    <w:tmpl w:val="A9E8C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6F2CB6"/>
    <w:multiLevelType w:val="multilevel"/>
    <w:tmpl w:val="0DC2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93072"/>
    <w:multiLevelType w:val="hybridMultilevel"/>
    <w:tmpl w:val="3A34600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D21857"/>
    <w:multiLevelType w:val="multilevel"/>
    <w:tmpl w:val="FA08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D286A"/>
    <w:multiLevelType w:val="hybridMultilevel"/>
    <w:tmpl w:val="6538A0DC"/>
    <w:lvl w:ilvl="0" w:tplc="A7329C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A099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44DF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C2DD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5634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5689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C8A7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2073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28A8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06D09C8"/>
    <w:multiLevelType w:val="multilevel"/>
    <w:tmpl w:val="DEBED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91457E"/>
    <w:multiLevelType w:val="hybridMultilevel"/>
    <w:tmpl w:val="805A5C00"/>
    <w:lvl w:ilvl="0" w:tplc="A7329C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315D8D"/>
    <w:multiLevelType w:val="multilevel"/>
    <w:tmpl w:val="5D561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7F1B97"/>
    <w:multiLevelType w:val="multilevel"/>
    <w:tmpl w:val="459CD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4C7BFE"/>
    <w:multiLevelType w:val="hybridMultilevel"/>
    <w:tmpl w:val="11AC31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864375"/>
    <w:multiLevelType w:val="hybridMultilevel"/>
    <w:tmpl w:val="2D5C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247FD5"/>
    <w:multiLevelType w:val="multilevel"/>
    <w:tmpl w:val="B71C2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7C4EF6"/>
    <w:multiLevelType w:val="multilevel"/>
    <w:tmpl w:val="CE1E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EE268F"/>
    <w:multiLevelType w:val="hybridMultilevel"/>
    <w:tmpl w:val="E2EC24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7F16C9"/>
    <w:multiLevelType w:val="hybridMultilevel"/>
    <w:tmpl w:val="4BC88E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3D0B10"/>
    <w:multiLevelType w:val="multilevel"/>
    <w:tmpl w:val="10C6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5E0AD4"/>
    <w:multiLevelType w:val="hybridMultilevel"/>
    <w:tmpl w:val="0C7437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A64853"/>
    <w:multiLevelType w:val="multilevel"/>
    <w:tmpl w:val="D324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0323474">
    <w:abstractNumId w:val="9"/>
  </w:num>
  <w:num w:numId="2" w16cid:durableId="293565406">
    <w:abstractNumId w:val="21"/>
  </w:num>
  <w:num w:numId="3" w16cid:durableId="1348144253">
    <w:abstractNumId w:val="6"/>
  </w:num>
  <w:num w:numId="4" w16cid:durableId="57746753">
    <w:abstractNumId w:val="0"/>
  </w:num>
  <w:num w:numId="5" w16cid:durableId="1565873011">
    <w:abstractNumId w:val="20"/>
  </w:num>
  <w:num w:numId="6" w16cid:durableId="53509554">
    <w:abstractNumId w:val="17"/>
  </w:num>
  <w:num w:numId="7" w16cid:durableId="292954340">
    <w:abstractNumId w:val="2"/>
  </w:num>
  <w:num w:numId="8" w16cid:durableId="238830032">
    <w:abstractNumId w:val="4"/>
  </w:num>
  <w:num w:numId="9" w16cid:durableId="1855456767">
    <w:abstractNumId w:val="14"/>
  </w:num>
  <w:num w:numId="10" w16cid:durableId="1587572062">
    <w:abstractNumId w:val="15"/>
  </w:num>
  <w:num w:numId="11" w16cid:durableId="1253932984">
    <w:abstractNumId w:val="18"/>
  </w:num>
  <w:num w:numId="12" w16cid:durableId="1660112385">
    <w:abstractNumId w:val="3"/>
  </w:num>
  <w:num w:numId="13" w16cid:durableId="393504886">
    <w:abstractNumId w:val="19"/>
  </w:num>
  <w:num w:numId="14" w16cid:durableId="1522546395">
    <w:abstractNumId w:val="7"/>
  </w:num>
  <w:num w:numId="15" w16cid:durableId="910627389">
    <w:abstractNumId w:val="16"/>
  </w:num>
  <w:num w:numId="16" w16cid:durableId="1696613682">
    <w:abstractNumId w:val="1"/>
  </w:num>
  <w:num w:numId="17" w16cid:durableId="1672758819">
    <w:abstractNumId w:val="22"/>
  </w:num>
  <w:num w:numId="18" w16cid:durableId="523060499">
    <w:abstractNumId w:val="10"/>
  </w:num>
  <w:num w:numId="19" w16cid:durableId="1498301612">
    <w:abstractNumId w:val="12"/>
  </w:num>
  <w:num w:numId="20" w16cid:durableId="1013924214">
    <w:abstractNumId w:val="5"/>
  </w:num>
  <w:num w:numId="21" w16cid:durableId="870874271">
    <w:abstractNumId w:val="13"/>
  </w:num>
  <w:num w:numId="22" w16cid:durableId="937905128">
    <w:abstractNumId w:val="8"/>
  </w:num>
  <w:num w:numId="23" w16cid:durableId="397632977">
    <w:abstractNumId w:val="1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278D8"/>
    <w:rsid w:val="00093C5A"/>
    <w:rsid w:val="000A4E65"/>
    <w:rsid w:val="000C6619"/>
    <w:rsid w:val="000F2982"/>
    <w:rsid w:val="000F7DE9"/>
    <w:rsid w:val="00124756"/>
    <w:rsid w:val="00147EE8"/>
    <w:rsid w:val="00160195"/>
    <w:rsid w:val="001752CB"/>
    <w:rsid w:val="001A2D86"/>
    <w:rsid w:val="001A32C9"/>
    <w:rsid w:val="001A6BCE"/>
    <w:rsid w:val="001C335A"/>
    <w:rsid w:val="001E7BC0"/>
    <w:rsid w:val="00230128"/>
    <w:rsid w:val="002344C7"/>
    <w:rsid w:val="002372B1"/>
    <w:rsid w:val="00252F67"/>
    <w:rsid w:val="00256D8D"/>
    <w:rsid w:val="002632D3"/>
    <w:rsid w:val="00264B6B"/>
    <w:rsid w:val="002714B4"/>
    <w:rsid w:val="002A6788"/>
    <w:rsid w:val="002C6EC9"/>
    <w:rsid w:val="002D1A6D"/>
    <w:rsid w:val="002D1BEB"/>
    <w:rsid w:val="002D51E3"/>
    <w:rsid w:val="002E6314"/>
    <w:rsid w:val="003009B4"/>
    <w:rsid w:val="003031BD"/>
    <w:rsid w:val="00305AE0"/>
    <w:rsid w:val="00326E07"/>
    <w:rsid w:val="003365AE"/>
    <w:rsid w:val="00367C72"/>
    <w:rsid w:val="003C032E"/>
    <w:rsid w:val="003D71CA"/>
    <w:rsid w:val="003F38D5"/>
    <w:rsid w:val="00454835"/>
    <w:rsid w:val="00464B32"/>
    <w:rsid w:val="00491188"/>
    <w:rsid w:val="00491C71"/>
    <w:rsid w:val="004B66A3"/>
    <w:rsid w:val="004E713D"/>
    <w:rsid w:val="00514CFB"/>
    <w:rsid w:val="0054497C"/>
    <w:rsid w:val="0054587F"/>
    <w:rsid w:val="005517B2"/>
    <w:rsid w:val="00553CA2"/>
    <w:rsid w:val="00585F34"/>
    <w:rsid w:val="005A5A09"/>
    <w:rsid w:val="005A7F68"/>
    <w:rsid w:val="005E3329"/>
    <w:rsid w:val="005E4165"/>
    <w:rsid w:val="005F74BB"/>
    <w:rsid w:val="00600406"/>
    <w:rsid w:val="006027E8"/>
    <w:rsid w:val="0060776C"/>
    <w:rsid w:val="00610153"/>
    <w:rsid w:val="0063273B"/>
    <w:rsid w:val="00676B29"/>
    <w:rsid w:val="00697CB8"/>
    <w:rsid w:val="006B3AE9"/>
    <w:rsid w:val="006F13DA"/>
    <w:rsid w:val="007379AE"/>
    <w:rsid w:val="007671B4"/>
    <w:rsid w:val="00772184"/>
    <w:rsid w:val="00773A8C"/>
    <w:rsid w:val="0078262D"/>
    <w:rsid w:val="007B6ABF"/>
    <w:rsid w:val="00814E58"/>
    <w:rsid w:val="00826837"/>
    <w:rsid w:val="0083474B"/>
    <w:rsid w:val="00841D59"/>
    <w:rsid w:val="00851368"/>
    <w:rsid w:val="008925A9"/>
    <w:rsid w:val="008B4C24"/>
    <w:rsid w:val="008F775A"/>
    <w:rsid w:val="009031F0"/>
    <w:rsid w:val="00920B2B"/>
    <w:rsid w:val="0092769D"/>
    <w:rsid w:val="00966015"/>
    <w:rsid w:val="009B33B6"/>
    <w:rsid w:val="009E6E44"/>
    <w:rsid w:val="00A70BCA"/>
    <w:rsid w:val="00AA319D"/>
    <w:rsid w:val="00AA60A0"/>
    <w:rsid w:val="00AD78A6"/>
    <w:rsid w:val="00AE410A"/>
    <w:rsid w:val="00B10660"/>
    <w:rsid w:val="00B45591"/>
    <w:rsid w:val="00B758BF"/>
    <w:rsid w:val="00BA6A76"/>
    <w:rsid w:val="00BB4DC0"/>
    <w:rsid w:val="00BF332E"/>
    <w:rsid w:val="00C12E4A"/>
    <w:rsid w:val="00C275AD"/>
    <w:rsid w:val="00C35D99"/>
    <w:rsid w:val="00C42339"/>
    <w:rsid w:val="00C4723D"/>
    <w:rsid w:val="00C6070E"/>
    <w:rsid w:val="00C62CE1"/>
    <w:rsid w:val="00C62E84"/>
    <w:rsid w:val="00CA4523"/>
    <w:rsid w:val="00CC2A45"/>
    <w:rsid w:val="00CC566D"/>
    <w:rsid w:val="00CE22E1"/>
    <w:rsid w:val="00CF76E4"/>
    <w:rsid w:val="00D03B93"/>
    <w:rsid w:val="00D05B9C"/>
    <w:rsid w:val="00D24C11"/>
    <w:rsid w:val="00D553AB"/>
    <w:rsid w:val="00D60F22"/>
    <w:rsid w:val="00D61A8F"/>
    <w:rsid w:val="00DD5204"/>
    <w:rsid w:val="00DE0C0D"/>
    <w:rsid w:val="00DF751D"/>
    <w:rsid w:val="00E10D86"/>
    <w:rsid w:val="00E227A8"/>
    <w:rsid w:val="00E26485"/>
    <w:rsid w:val="00E400A6"/>
    <w:rsid w:val="00E71901"/>
    <w:rsid w:val="00E73E76"/>
    <w:rsid w:val="00E77AF3"/>
    <w:rsid w:val="00EA3B37"/>
    <w:rsid w:val="00ED3CAD"/>
    <w:rsid w:val="00EF47B1"/>
    <w:rsid w:val="00EF4AFE"/>
    <w:rsid w:val="00F01C1D"/>
    <w:rsid w:val="00F044D7"/>
    <w:rsid w:val="00F230B9"/>
    <w:rsid w:val="00F23921"/>
    <w:rsid w:val="00F472E5"/>
    <w:rsid w:val="00F51FEF"/>
    <w:rsid w:val="00F52AA0"/>
    <w:rsid w:val="00F57059"/>
    <w:rsid w:val="00F861FF"/>
    <w:rsid w:val="00FC05EE"/>
    <w:rsid w:val="00FC4787"/>
    <w:rsid w:val="00FC63F8"/>
    <w:rsid w:val="00FD7F1E"/>
    <w:rsid w:val="00FF3340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62E8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62E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39</TotalTime>
  <Pages>13</Pages>
  <Words>1595</Words>
  <Characters>8618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10193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Luca Santiago Rocha</cp:lastModifiedBy>
  <cp:revision>20</cp:revision>
  <cp:lastPrinted>2006-08-31T06:40:00Z</cp:lastPrinted>
  <dcterms:created xsi:type="dcterms:W3CDTF">2026-01-03T12:42:00Z</dcterms:created>
  <dcterms:modified xsi:type="dcterms:W3CDTF">2026-05-08T19:41:00Z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