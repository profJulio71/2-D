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7CB4" w14:textId="77777777" w:rsidR="00671125" w:rsidRPr="00454835" w:rsidRDefault="00671125" w:rsidP="00DD54B8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>Roteiro de Atividade Prática</w:t>
      </w:r>
    </w:p>
    <w:p w14:paraId="0C03B366" w14:textId="77777777" w:rsidR="00671125" w:rsidRPr="00814E58" w:rsidRDefault="00671125" w:rsidP="00DD54B8"/>
    <w:p w14:paraId="050617C4" w14:textId="77777777" w:rsidR="00671125" w:rsidRPr="00814E58" w:rsidRDefault="00671125" w:rsidP="00DD54B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55CA6729" w14:textId="77777777" w:rsidR="00671125" w:rsidRPr="00814E58" w:rsidRDefault="00671125" w:rsidP="00DD54B8">
      <w:pPr>
        <w:spacing w:line="288" w:lineRule="auto"/>
        <w:rPr>
          <w:rFonts w:ascii="Poppins Light" w:hAnsi="Poppins Light" w:cs="Poppins Light"/>
          <w:u w:val="single"/>
        </w:rPr>
      </w:pPr>
    </w:p>
    <w:p w14:paraId="50E46922" w14:textId="34FFB18E" w:rsidR="00671125" w:rsidRPr="00EB05D1" w:rsidRDefault="00671125" w:rsidP="00DD54B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 da atividade</w:t>
      </w:r>
      <w:r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Pr="00EB05D1">
        <w:rPr>
          <w:rFonts w:ascii="Poppins" w:hAnsi="Poppins" w:cs="Poppins"/>
          <w:b/>
          <w:bCs/>
          <w:noProof/>
          <w:sz w:val="32"/>
          <w:szCs w:val="32"/>
        </w:rPr>
        <w:t>Feira de Tecnologia e Inovação 2025</w:t>
      </w:r>
    </w:p>
    <w:p w14:paraId="65A22400" w14:textId="77777777" w:rsidR="00671125" w:rsidRPr="00454835" w:rsidRDefault="00671125" w:rsidP="00DD54B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84C0E5C" w14:textId="77777777" w:rsidR="00671125" w:rsidRPr="0083474B" w:rsidRDefault="00671125" w:rsidP="00DD54B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38CFAAA7" w14:textId="77777777" w:rsidR="00671125" w:rsidRPr="00DD54B8" w:rsidRDefault="00671125" w:rsidP="00DD54B8">
      <w:pPr>
        <w:spacing w:after="160" w:line="259" w:lineRule="auto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Formatar um documento completo no Google Docs, aplicando títulos, listas e estilos visuais conforme as normas básicas.</w:t>
      </w:r>
    </w:p>
    <w:p w14:paraId="11D28A3C" w14:textId="77777777" w:rsidR="00671125" w:rsidRPr="00814E58" w:rsidRDefault="00671125" w:rsidP="00DD54B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50DD0CD" w14:textId="77777777" w:rsidR="00671125" w:rsidRPr="00DD54B8" w:rsidRDefault="00671125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Computadores com acesso à internet.</w:t>
      </w:r>
    </w:p>
    <w:p w14:paraId="0E101A5F" w14:textId="77777777" w:rsidR="00671125" w:rsidRPr="00DD54B8" w:rsidRDefault="00671125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Conta Google ativa para uso do Google Docs ou</w:t>
      </w:r>
    </w:p>
    <w:p w14:paraId="1AD07672" w14:textId="44B49278" w:rsidR="00671125" w:rsidRPr="00DD54B8" w:rsidRDefault="00671125" w:rsidP="00091B22">
      <w:pPr>
        <w:ind w:left="720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Microsoft Word instalado.</w:t>
      </w:r>
    </w:p>
    <w:p w14:paraId="4A5CB547" w14:textId="77777777" w:rsidR="00671125" w:rsidRPr="00DD54B8" w:rsidRDefault="00671125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Projeção multimídia ou tela para demonstração.</w:t>
      </w:r>
    </w:p>
    <w:p w14:paraId="61A331AB" w14:textId="77777777" w:rsidR="00671125" w:rsidRDefault="00671125" w:rsidP="00DD54B8">
      <w:pPr>
        <w:pBdr>
          <w:bottom w:val="single" w:sz="4" w:space="1" w:color="auto"/>
        </w:pBdr>
        <w:rPr>
          <w:rFonts w:ascii="Poppins" w:hAnsi="Poppins" w:cs="Poppins"/>
          <w:b/>
          <w:noProof/>
          <w:sz w:val="28"/>
          <w:szCs w:val="28"/>
        </w:rPr>
      </w:pPr>
    </w:p>
    <w:p w14:paraId="4CB554E5" w14:textId="77777777" w:rsidR="006711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</w:p>
    <w:p w14:paraId="6386C4FC" w14:textId="76CCF4CE" w:rsidR="00671125" w:rsidRPr="00D836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  <w:r w:rsidRPr="00D83625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EA6B24">
        <w:rPr>
          <w:rFonts w:ascii="Poppins" w:hAnsi="Poppins" w:cs="Poppins"/>
          <w:b/>
          <w:noProof/>
          <w:sz w:val="28"/>
          <w:szCs w:val="28"/>
        </w:rPr>
        <w:t>t</w:t>
      </w:r>
      <w:r w:rsidRPr="00D83625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443FD1B0" w14:textId="77777777" w:rsidR="00671125" w:rsidRPr="00DD54B8" w:rsidRDefault="00671125" w:rsidP="00DD54B8">
      <w:pPr>
        <w:pStyle w:val="PargrafodaLista"/>
        <w:ind w:left="0"/>
        <w:contextualSpacing w:val="0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Normas e boas práticas ajudam a transformar um texto simples em um documento completo, organizado e harmonioso.</w:t>
      </w:r>
    </w:p>
    <w:p w14:paraId="5F5C141E" w14:textId="77777777" w:rsidR="00671125" w:rsidRDefault="00671125" w:rsidP="00DD54B8">
      <w:pPr>
        <w:pStyle w:val="PargrafodaLista"/>
        <w:ind w:left="0"/>
        <w:contextualSpacing w:val="0"/>
        <w:rPr>
          <w:rFonts w:ascii="Poppins" w:hAnsi="Poppins" w:cs="Poppins"/>
          <w:b/>
          <w:bCs/>
          <w:noProof/>
        </w:rPr>
      </w:pPr>
    </w:p>
    <w:p w14:paraId="6A7CB22A" w14:textId="77777777" w:rsidR="00671125" w:rsidRPr="00DD54B8" w:rsidRDefault="00671125" w:rsidP="00DD54B8">
      <w:pPr>
        <w:pStyle w:val="PargrafodaLista"/>
        <w:ind w:left="0"/>
        <w:contextualSpacing w:val="0"/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Normas e boas práticas:</w:t>
      </w:r>
    </w:p>
    <w:p w14:paraId="4CCBEB58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Margens no padrão ABNT: 3 cm (superior e esquerda) e 2 cm (inferior e direita)</w:t>
      </w:r>
    </w:p>
    <w:p w14:paraId="461072FF" w14:textId="5B0CF09F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Mantenha a mesma fonte e </w:t>
      </w:r>
      <w:r w:rsidR="00EA6B24">
        <w:rPr>
          <w:rFonts w:ascii="Poppins Light" w:hAnsi="Poppins Light" w:cs="Poppins Light"/>
          <w:noProof/>
        </w:rPr>
        <w:t xml:space="preserve">o mesmo </w:t>
      </w:r>
      <w:r w:rsidRPr="00DD54B8">
        <w:rPr>
          <w:rFonts w:ascii="Poppins Light" w:hAnsi="Poppins Light" w:cs="Poppins Light"/>
          <w:noProof/>
        </w:rPr>
        <w:t>tamanho em todo o documento (ex.: Arial 12).</w:t>
      </w:r>
    </w:p>
    <w:p w14:paraId="00188D49" w14:textId="0C2E8BB1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Espaçamento 1,5 </w:t>
      </w:r>
      <w:r w:rsidR="00EA6B24">
        <w:rPr>
          <w:rFonts w:ascii="Poppins Light" w:hAnsi="Poppins Light" w:cs="Poppins Light"/>
          <w:noProof/>
        </w:rPr>
        <w:t xml:space="preserve">cm </w:t>
      </w:r>
      <w:r w:rsidRPr="00DD54B8">
        <w:rPr>
          <w:rFonts w:ascii="Poppins Light" w:hAnsi="Poppins Light" w:cs="Poppins Light"/>
          <w:noProof/>
        </w:rPr>
        <w:t>entre linhas e recuo de 1,25 cm nos parágrafos.</w:t>
      </w:r>
    </w:p>
    <w:p w14:paraId="48F0EB88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Alinhamento justificado.</w:t>
      </w:r>
    </w:p>
    <w:p w14:paraId="5D889B38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Use títulos e subtítulos para dividir o texto.</w:t>
      </w:r>
    </w:p>
    <w:p w14:paraId="5CB7A083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Evite muitas cores ou estilos diferentes.</w:t>
      </w:r>
    </w:p>
    <w:p w14:paraId="0B95B462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Revise com Ferramentas &gt; Ortografia e gramática.</w:t>
      </w:r>
    </w:p>
    <w:p w14:paraId="0935D192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Leia o texto antes de entregar.</w:t>
      </w:r>
    </w:p>
    <w:p w14:paraId="70B589D4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Dê nomes claros aos arquivos.</w:t>
      </w:r>
    </w:p>
    <w:p w14:paraId="7F758844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Use negrito só para destacar ideias importantes.</w:t>
      </w:r>
    </w:p>
    <w:p w14:paraId="5AF99B74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lastRenderedPageBreak/>
        <w:t>Coloque cabeçalho e rodapé com identificação e número de página.</w:t>
      </w:r>
    </w:p>
    <w:p w14:paraId="34CD89A2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Insira imagens e tabelas apenas se ajudarem a entender o conteúdo.</w:t>
      </w:r>
    </w:p>
    <w:p w14:paraId="4C25D32F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Nomeie e organize seus arquivos em pastas.</w:t>
      </w:r>
    </w:p>
    <w:p w14:paraId="622388EA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Use linguagem adequada e profissional.</w:t>
      </w:r>
    </w:p>
    <w:p w14:paraId="084866DB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Sempre cite a fonte de textos ou imagens.</w:t>
      </w:r>
    </w:p>
    <w:p w14:paraId="5C9E9DF9" w14:textId="77777777" w:rsidR="00671125" w:rsidRPr="00DD54B8" w:rsidRDefault="00671125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Salve cópia em PDF ou Word após finalizar.</w:t>
      </w:r>
    </w:p>
    <w:p w14:paraId="4C1F3F0F" w14:textId="77777777" w:rsidR="00671125" w:rsidRDefault="00671125" w:rsidP="00DD54B8">
      <w:pPr>
        <w:pStyle w:val="PargrafodaLista"/>
        <w:ind w:left="0"/>
        <w:contextualSpacing w:val="0"/>
        <w:rPr>
          <w:rFonts w:ascii="Poppins" w:hAnsi="Poppins" w:cs="Poppins"/>
          <w:noProof/>
        </w:rPr>
      </w:pPr>
    </w:p>
    <w:p w14:paraId="65C307FA" w14:textId="77777777" w:rsidR="00671125" w:rsidRPr="00CA0D7F" w:rsidRDefault="00671125" w:rsidP="00DD54B8">
      <w:pPr>
        <w:pStyle w:val="PargrafodaLista"/>
        <w:pBdr>
          <w:bottom w:val="single" w:sz="4" w:space="1" w:color="auto"/>
        </w:pBdr>
        <w:ind w:left="0"/>
        <w:contextualSpacing w:val="0"/>
        <w:rPr>
          <w:rFonts w:ascii="Poppins" w:hAnsi="Poppins" w:cs="Poppins"/>
          <w:noProof/>
        </w:rPr>
      </w:pPr>
    </w:p>
    <w:p w14:paraId="0615E062" w14:textId="77777777" w:rsidR="006711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</w:p>
    <w:p w14:paraId="104DCBEC" w14:textId="2FD8715B" w:rsidR="006711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  <w:r w:rsidRPr="00D83625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683DD0">
        <w:rPr>
          <w:rFonts w:ascii="Poppins" w:hAnsi="Poppins" w:cs="Poppins"/>
          <w:b/>
          <w:noProof/>
          <w:sz w:val="28"/>
          <w:szCs w:val="28"/>
        </w:rPr>
        <w:t>a</w:t>
      </w:r>
      <w:r w:rsidRPr="00D83625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1394D8AE" w14:textId="77777777" w:rsidR="00671125" w:rsidRPr="00D836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</w:p>
    <w:p w14:paraId="50494AAD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Você faz parte da equipe responsável pela organização dos materiais da Feira de Tecnologia e Inovação 2025. O gestor solicitou que um texto informativo sobre o impacto das ferramentas digitais na aprendizagem fosse transformado em um documento completo, bem formatado e visualmente harmonioso, para ser distribuído aos visitantes do evento.</w:t>
      </w:r>
    </w:p>
    <w:p w14:paraId="26C2A2EB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</w:p>
    <w:p w14:paraId="13F0E392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O conteúdo já foi produzido, mas precisa ser organizado, formatado e revisado, garantindo clareza, legibilidade e apresentação profissional.</w:t>
      </w:r>
    </w:p>
    <w:p w14:paraId="1B57157C" w14:textId="77777777" w:rsidR="00671125" w:rsidRDefault="00671125" w:rsidP="00DD54B8">
      <w:pPr>
        <w:rPr>
          <w:rFonts w:ascii="Poppins" w:hAnsi="Poppins" w:cs="Poppins"/>
          <w:noProof/>
        </w:rPr>
      </w:pPr>
    </w:p>
    <w:p w14:paraId="76DFE76C" w14:textId="77777777" w:rsidR="006711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  <w:r w:rsidRPr="00D81DC9">
        <w:rPr>
          <w:rFonts w:ascii="Poppins" w:hAnsi="Poppins" w:cs="Poppins"/>
          <w:b/>
          <w:noProof/>
          <w:sz w:val="28"/>
          <w:szCs w:val="28"/>
        </w:rPr>
        <w:t xml:space="preserve">Atividade prática guiada </w:t>
      </w:r>
    </w:p>
    <w:p w14:paraId="06BE0EFA" w14:textId="77777777" w:rsidR="006711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</w:p>
    <w:p w14:paraId="4451404C" w14:textId="77777777" w:rsidR="00671125" w:rsidRPr="00DD54B8" w:rsidRDefault="00671125" w:rsidP="00DD54B8">
      <w:pPr>
        <w:rPr>
          <w:rFonts w:ascii="Poppins Light" w:hAnsi="Poppins Light" w:cs="Poppins Light"/>
          <w:b/>
          <w:noProof/>
        </w:rPr>
      </w:pPr>
      <w:r w:rsidRPr="00DD54B8">
        <w:rPr>
          <w:rFonts w:ascii="Poppins Light" w:hAnsi="Poppins Light" w:cs="Poppins Light"/>
          <w:b/>
          <w:noProof/>
        </w:rPr>
        <w:t>1. Criando um novo documento</w:t>
      </w:r>
    </w:p>
    <w:p w14:paraId="7C1C7547" w14:textId="77777777" w:rsidR="00671125" w:rsidRPr="00DD54B8" w:rsidRDefault="00671125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No Google Chorme digite </w:t>
      </w:r>
      <w:r w:rsidRPr="00DD54B8">
        <w:rPr>
          <w:rFonts w:ascii="Poppins Light" w:hAnsi="Poppins Light" w:cs="Poppins Light"/>
          <w:b/>
          <w:bCs/>
          <w:noProof/>
        </w:rPr>
        <w:t>docs.google.com</w:t>
      </w:r>
    </w:p>
    <w:p w14:paraId="6ACC248B" w14:textId="48F214D5" w:rsidR="00671125" w:rsidRPr="00DD54B8" w:rsidRDefault="00671125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Cri</w:t>
      </w:r>
      <w:r w:rsidR="00EA6B24">
        <w:rPr>
          <w:rFonts w:ascii="Poppins Light" w:hAnsi="Poppins Light" w:cs="Poppins Light"/>
          <w:noProof/>
        </w:rPr>
        <w:t>e</w:t>
      </w:r>
      <w:r w:rsidRPr="00DD54B8">
        <w:rPr>
          <w:rFonts w:ascii="Poppins Light" w:hAnsi="Poppins Light" w:cs="Poppins Light"/>
          <w:noProof/>
        </w:rPr>
        <w:t xml:space="preserve"> um novo documento clicando no sinal de “+”</w:t>
      </w:r>
      <w:r w:rsidR="00EA6B24">
        <w:rPr>
          <w:rFonts w:ascii="Poppins Light" w:hAnsi="Poppins Light" w:cs="Poppins Light"/>
          <w:noProof/>
        </w:rPr>
        <w:t>.</w:t>
      </w:r>
    </w:p>
    <w:p w14:paraId="34A2DD29" w14:textId="0A1614FC" w:rsidR="00671125" w:rsidRPr="00DD54B8" w:rsidRDefault="00671125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Em “Documento sem nome”</w:t>
      </w:r>
      <w:r w:rsidR="00EA6B24">
        <w:rPr>
          <w:rFonts w:ascii="Poppins Light" w:hAnsi="Poppins Light" w:cs="Poppins Light"/>
          <w:noProof/>
        </w:rPr>
        <w:t>,</w:t>
      </w:r>
      <w:r w:rsidRPr="00DD54B8">
        <w:rPr>
          <w:rFonts w:ascii="Poppins Light" w:hAnsi="Poppins Light" w:cs="Poppins Light"/>
          <w:noProof/>
        </w:rPr>
        <w:t xml:space="preserve"> </w:t>
      </w:r>
      <w:r w:rsidR="00EA6B24">
        <w:rPr>
          <w:rFonts w:ascii="Poppins Light" w:hAnsi="Poppins Light" w:cs="Poppins Light"/>
          <w:noProof/>
        </w:rPr>
        <w:t>d</w:t>
      </w:r>
      <w:r w:rsidRPr="00DD54B8">
        <w:rPr>
          <w:rFonts w:ascii="Poppins Light" w:hAnsi="Poppins Light" w:cs="Poppins Light"/>
          <w:noProof/>
        </w:rPr>
        <w:t xml:space="preserve">igite: </w:t>
      </w:r>
      <w:r w:rsidRPr="00DD54B8">
        <w:rPr>
          <w:rFonts w:ascii="Poppins Light" w:hAnsi="Poppins Light" w:cs="Poppins Light"/>
          <w:b/>
          <w:bCs/>
          <w:noProof/>
        </w:rPr>
        <w:t xml:space="preserve">FerramentasDigitais – NomedaDupla </w:t>
      </w:r>
      <w:r w:rsidRPr="00DD54B8">
        <w:rPr>
          <w:rFonts w:ascii="Poppins Light" w:hAnsi="Poppins Light" w:cs="Poppins Light"/>
          <w:noProof/>
        </w:rPr>
        <w:t>para substituir o nome do arquivo.</w:t>
      </w:r>
    </w:p>
    <w:p w14:paraId="670B40B0" w14:textId="77777777" w:rsidR="00671125" w:rsidRPr="00DD54B8" w:rsidRDefault="00671125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Aperte Enter.</w:t>
      </w:r>
    </w:p>
    <w:p w14:paraId="35BD9520" w14:textId="1FE712AE" w:rsidR="00671125" w:rsidRPr="00DD54B8" w:rsidRDefault="00671125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Copi</w:t>
      </w:r>
      <w:r w:rsidR="00EA6B24">
        <w:rPr>
          <w:rFonts w:ascii="Poppins Light" w:hAnsi="Poppins Light" w:cs="Poppins Light"/>
          <w:noProof/>
        </w:rPr>
        <w:t>e</w:t>
      </w:r>
      <w:r w:rsidRPr="00DD54B8">
        <w:rPr>
          <w:rFonts w:ascii="Poppins Light" w:hAnsi="Poppins Light" w:cs="Poppins Light"/>
          <w:noProof/>
        </w:rPr>
        <w:t xml:space="preserve"> e col</w:t>
      </w:r>
      <w:r w:rsidR="00EA6B24">
        <w:rPr>
          <w:rFonts w:ascii="Poppins Light" w:hAnsi="Poppins Light" w:cs="Poppins Light"/>
          <w:noProof/>
        </w:rPr>
        <w:t>e</w:t>
      </w:r>
      <w:r w:rsidRPr="00DD54B8">
        <w:rPr>
          <w:rFonts w:ascii="Poppins Light" w:hAnsi="Poppins Light" w:cs="Poppins Light"/>
          <w:noProof/>
        </w:rPr>
        <w:t xml:space="preserve"> o texto abaixo que será formatado:</w:t>
      </w:r>
    </w:p>
    <w:p w14:paraId="450EC9C3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</w:p>
    <w:p w14:paraId="635F0F36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  <w:b/>
          <w:bCs/>
        </w:rPr>
      </w:pPr>
      <w:r w:rsidRPr="00DD54B8">
        <w:rPr>
          <w:rFonts w:ascii="Poppins Light" w:hAnsi="Poppins Light" w:cs="Poppins Light"/>
          <w:b/>
          <w:bCs/>
        </w:rPr>
        <w:t>Feira de Tecnologia e Inovação 2025</w:t>
      </w:r>
    </w:p>
    <w:p w14:paraId="50D76E7F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O impacto das ferramentas digitais na aprendizagem</w:t>
      </w:r>
    </w:p>
    <w:p w14:paraId="73B6DCD8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 xml:space="preserve">A tecnologia tem transformado a forma como aprendemos. Hoje, plataformas digitais, aplicativos e ambientes virtuais tornam o estudo mais dinâmico e </w:t>
      </w:r>
      <w:r w:rsidRPr="00DD54B8">
        <w:rPr>
          <w:rFonts w:ascii="Poppins Light" w:hAnsi="Poppins Light" w:cs="Poppins Light"/>
        </w:rPr>
        <w:lastRenderedPageBreak/>
        <w:t>interativo. Os alunos podem revisar conteúdos, acessar vídeos e participar de fóruns de discussão sem sair de casa.</w:t>
      </w:r>
    </w:p>
    <w:p w14:paraId="49433B16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Entre os principais benefícios do uso de ferramentas digitais na educação estão a facilidade de acesso à informação, a personalização do ensino e o desenvolvimento da autonomia do estudante.</w:t>
      </w:r>
    </w:p>
    <w:p w14:paraId="333E9522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No entanto, também existem desafios. O excesso de tempo em frente às telas, a distração durante as aulas on-line e a dificuldade de acesso à internet em algumas regiões são fatores que precisam ser considerados.</w:t>
      </w:r>
    </w:p>
    <w:p w14:paraId="02EC008A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 xml:space="preserve">As principais ferramentas digitais utilizadas em sala de aula são diversas. Entre elas podemos citar: Google </w:t>
      </w:r>
      <w:proofErr w:type="spellStart"/>
      <w:r w:rsidRPr="00DD54B8">
        <w:rPr>
          <w:rFonts w:ascii="Poppins Light" w:hAnsi="Poppins Light" w:cs="Poppins Light"/>
        </w:rPr>
        <w:t>Classroom</w:t>
      </w:r>
      <w:proofErr w:type="spellEnd"/>
      <w:r w:rsidRPr="00DD54B8">
        <w:rPr>
          <w:rFonts w:ascii="Poppins Light" w:hAnsi="Poppins Light" w:cs="Poppins Light"/>
        </w:rPr>
        <w:t xml:space="preserve">, </w:t>
      </w:r>
      <w:proofErr w:type="spellStart"/>
      <w:r w:rsidRPr="00DD54B8">
        <w:rPr>
          <w:rFonts w:ascii="Poppins Light" w:hAnsi="Poppins Light" w:cs="Poppins Light"/>
        </w:rPr>
        <w:t>Canva</w:t>
      </w:r>
      <w:proofErr w:type="spellEnd"/>
      <w:r w:rsidRPr="00DD54B8">
        <w:rPr>
          <w:rFonts w:ascii="Poppins Light" w:hAnsi="Poppins Light" w:cs="Poppins Light"/>
        </w:rPr>
        <w:t xml:space="preserve">, </w:t>
      </w:r>
      <w:proofErr w:type="spellStart"/>
      <w:r w:rsidRPr="00DD54B8">
        <w:rPr>
          <w:rFonts w:ascii="Poppins Light" w:hAnsi="Poppins Light" w:cs="Poppins Light"/>
        </w:rPr>
        <w:t>Padlet</w:t>
      </w:r>
      <w:proofErr w:type="spellEnd"/>
      <w:r w:rsidRPr="00DD54B8">
        <w:rPr>
          <w:rFonts w:ascii="Poppins Light" w:hAnsi="Poppins Light" w:cs="Poppins Light"/>
        </w:rPr>
        <w:t xml:space="preserve">, </w:t>
      </w:r>
      <w:proofErr w:type="spellStart"/>
      <w:r w:rsidRPr="00DD54B8">
        <w:rPr>
          <w:rFonts w:ascii="Poppins Light" w:hAnsi="Poppins Light" w:cs="Poppins Light"/>
        </w:rPr>
        <w:t>Kahoot</w:t>
      </w:r>
      <w:proofErr w:type="spellEnd"/>
      <w:r w:rsidRPr="00DD54B8">
        <w:rPr>
          <w:rFonts w:ascii="Poppins Light" w:hAnsi="Poppins Light" w:cs="Poppins Light"/>
        </w:rPr>
        <w:t xml:space="preserve">, </w:t>
      </w:r>
      <w:proofErr w:type="spellStart"/>
      <w:r w:rsidRPr="00DD54B8">
        <w:rPr>
          <w:rFonts w:ascii="Poppins Light" w:hAnsi="Poppins Light" w:cs="Poppins Light"/>
        </w:rPr>
        <w:t>Mentimeter</w:t>
      </w:r>
      <w:proofErr w:type="spellEnd"/>
      <w:r w:rsidRPr="00DD54B8">
        <w:rPr>
          <w:rFonts w:ascii="Poppins Light" w:hAnsi="Poppins Light" w:cs="Poppins Light"/>
        </w:rPr>
        <w:t xml:space="preserve"> e muitas outras. Cada uma delas contribui de forma diferente para o processo de ensino-aprendizagem.</w:t>
      </w:r>
    </w:p>
    <w:p w14:paraId="32DD50AD" w14:textId="77777777" w:rsidR="00671125" w:rsidRPr="00DD54B8" w:rsidRDefault="00671125" w:rsidP="00DD54B8">
      <w:pPr>
        <w:shd w:val="clear" w:color="auto" w:fill="E7E6E6" w:themeFill="background2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Conclui-se que as ferramentas digitais podem ser grandes aliadas na educação, desde que usadas com equilíbrio, intencionalidade e orientação pedagógica adequada.</w:t>
      </w:r>
    </w:p>
    <w:p w14:paraId="6F6CCC92" w14:textId="77777777" w:rsidR="00671125" w:rsidRPr="00DD54B8" w:rsidRDefault="00671125" w:rsidP="00DD54B8">
      <w:pPr>
        <w:rPr>
          <w:rFonts w:ascii="Poppins Light" w:hAnsi="Poppins Light" w:cs="Poppins Light"/>
        </w:rPr>
      </w:pPr>
    </w:p>
    <w:p w14:paraId="3BF0F812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2. Estrutura e títulos</w:t>
      </w:r>
    </w:p>
    <w:p w14:paraId="2669AE45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3F4F5DD7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2.1 Aplicar Título 1 ao título principal</w:t>
      </w:r>
    </w:p>
    <w:p w14:paraId="62CFD39A" w14:textId="77777777" w:rsidR="00671125" w:rsidRPr="00DD54B8" w:rsidRDefault="00671125">
      <w:pPr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Selecione </w:t>
      </w:r>
      <w:r w:rsidRPr="00DD54B8">
        <w:rPr>
          <w:rFonts w:ascii="Poppins Light" w:hAnsi="Poppins Light" w:cs="Poppins Light"/>
          <w:b/>
          <w:bCs/>
          <w:noProof/>
        </w:rPr>
        <w:t>Feira de Tecnologia e Inovação 2025</w:t>
      </w:r>
      <w:r w:rsidRPr="00DD54B8">
        <w:rPr>
          <w:rFonts w:ascii="Poppins Light" w:hAnsi="Poppins Light" w:cs="Poppins Light"/>
          <w:noProof/>
        </w:rPr>
        <w:t>.</w:t>
      </w:r>
    </w:p>
    <w:p w14:paraId="59F59442" w14:textId="77777777" w:rsidR="00671125" w:rsidRPr="00DD54B8" w:rsidRDefault="00671125">
      <w:pPr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Clique na caixa de estilos </w:t>
      </w:r>
      <w:r w:rsidRPr="00DD54B8">
        <w:rPr>
          <w:noProof/>
        </w:rPr>
        <w:t>→</w:t>
      </w:r>
      <w:r w:rsidRPr="00DD54B8">
        <w:rPr>
          <w:rFonts w:ascii="Poppins Light" w:hAnsi="Poppins Light" w:cs="Poppins Light"/>
          <w:noProof/>
        </w:rPr>
        <w:t xml:space="preserve"> escolha </w:t>
      </w:r>
      <w:r w:rsidRPr="00DD54B8">
        <w:rPr>
          <w:rFonts w:ascii="Poppins Light" w:hAnsi="Poppins Light" w:cs="Poppins Light"/>
          <w:b/>
          <w:bCs/>
          <w:noProof/>
        </w:rPr>
        <w:t>Título 1</w:t>
      </w:r>
      <w:r w:rsidRPr="00DD54B8">
        <w:rPr>
          <w:rFonts w:ascii="Poppins Light" w:hAnsi="Poppins Light" w:cs="Poppins Light"/>
          <w:noProof/>
        </w:rPr>
        <w:t>.</w:t>
      </w:r>
    </w:p>
    <w:p w14:paraId="3D459599" w14:textId="77777777" w:rsidR="00671125" w:rsidRPr="00DD54B8" w:rsidRDefault="00671125">
      <w:pPr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Aplique:</w:t>
      </w:r>
    </w:p>
    <w:p w14:paraId="3188DE75" w14:textId="77777777" w:rsidR="00671125" w:rsidRPr="00DD54B8" w:rsidRDefault="00671125">
      <w:pPr>
        <w:numPr>
          <w:ilvl w:val="1"/>
          <w:numId w:val="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Alinhar ao centro</w:t>
      </w:r>
    </w:p>
    <w:p w14:paraId="6ACAFA1B" w14:textId="77777777" w:rsidR="00671125" w:rsidRPr="00DD54B8" w:rsidRDefault="00671125">
      <w:pPr>
        <w:numPr>
          <w:ilvl w:val="1"/>
          <w:numId w:val="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Negrito</w:t>
      </w:r>
    </w:p>
    <w:p w14:paraId="07E9C237" w14:textId="77777777" w:rsidR="00671125" w:rsidRPr="00DD54B8" w:rsidRDefault="00671125">
      <w:pPr>
        <w:numPr>
          <w:ilvl w:val="1"/>
          <w:numId w:val="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Tamanho </w:t>
      </w:r>
      <w:r w:rsidRPr="00DD54B8">
        <w:rPr>
          <w:rFonts w:ascii="Poppins Light" w:hAnsi="Poppins Light" w:cs="Poppins Light"/>
          <w:b/>
          <w:bCs/>
          <w:noProof/>
        </w:rPr>
        <w:t>14</w:t>
      </w:r>
    </w:p>
    <w:p w14:paraId="2DCC7ABE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188D9ECC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2.2 Aplicar Título 2 ao subtítulo</w:t>
      </w:r>
    </w:p>
    <w:p w14:paraId="0C11AE70" w14:textId="77777777" w:rsidR="00671125" w:rsidRPr="00DD54B8" w:rsidRDefault="0067112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Selecione: </w:t>
      </w:r>
      <w:r w:rsidRPr="00DD54B8">
        <w:rPr>
          <w:rFonts w:ascii="Poppins Light" w:hAnsi="Poppins Light" w:cs="Poppins Light"/>
          <w:b/>
          <w:bCs/>
          <w:noProof/>
        </w:rPr>
        <w:t>O impacto das ferramentas digitais na aprendizagem</w:t>
      </w:r>
    </w:p>
    <w:p w14:paraId="1D5DA641" w14:textId="77777777" w:rsidR="00671125" w:rsidRPr="00DD54B8" w:rsidRDefault="0067112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Na caixa de estilos </w:t>
      </w:r>
      <w:r w:rsidRPr="00DD54B8">
        <w:rPr>
          <w:noProof/>
        </w:rPr>
        <w:t>→</w:t>
      </w:r>
      <w:r w:rsidRPr="00DD54B8">
        <w:rPr>
          <w:rFonts w:ascii="Poppins Light" w:hAnsi="Poppins Light" w:cs="Poppins Light"/>
          <w:noProof/>
        </w:rPr>
        <w:t xml:space="preserve"> selecione </w:t>
      </w:r>
      <w:r w:rsidRPr="00DD54B8">
        <w:rPr>
          <w:rFonts w:ascii="Poppins Light" w:hAnsi="Poppins Light" w:cs="Poppins Light"/>
          <w:b/>
          <w:bCs/>
          <w:noProof/>
        </w:rPr>
        <w:t>Título 2</w:t>
      </w:r>
    </w:p>
    <w:p w14:paraId="2CBFBB7E" w14:textId="77777777" w:rsidR="00671125" w:rsidRPr="00DD54B8" w:rsidRDefault="0067112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Aplique:</w:t>
      </w:r>
    </w:p>
    <w:p w14:paraId="5288AD3C" w14:textId="77777777" w:rsidR="00671125" w:rsidRPr="00DD54B8" w:rsidRDefault="00671125">
      <w:pPr>
        <w:numPr>
          <w:ilvl w:val="1"/>
          <w:numId w:val="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Alinhar à esquerda</w:t>
      </w:r>
    </w:p>
    <w:p w14:paraId="606AB62E" w14:textId="77777777" w:rsidR="00671125" w:rsidRPr="00DD54B8" w:rsidRDefault="00671125">
      <w:pPr>
        <w:numPr>
          <w:ilvl w:val="1"/>
          <w:numId w:val="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Itálico</w:t>
      </w:r>
    </w:p>
    <w:p w14:paraId="78DBE550" w14:textId="77777777" w:rsidR="00671125" w:rsidRPr="00DD54B8" w:rsidRDefault="00671125">
      <w:pPr>
        <w:numPr>
          <w:ilvl w:val="1"/>
          <w:numId w:val="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Tamanho </w:t>
      </w:r>
      <w:r w:rsidRPr="00DD54B8">
        <w:rPr>
          <w:rFonts w:ascii="Poppins Light" w:hAnsi="Poppins Light" w:cs="Poppins Light"/>
          <w:b/>
          <w:bCs/>
          <w:noProof/>
        </w:rPr>
        <w:t>14</w:t>
      </w:r>
    </w:p>
    <w:p w14:paraId="26F92FC4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40AA35DD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2.3 Criar subtítulos para os parágrafos seguintes</w:t>
      </w:r>
    </w:p>
    <w:p w14:paraId="5CE139F2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Antes de cada parágrafo, digite os subtítulos:</w:t>
      </w:r>
    </w:p>
    <w:p w14:paraId="4778F0E0" w14:textId="77777777" w:rsidR="00671125" w:rsidRPr="00DD54B8" w:rsidRDefault="00671125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lastRenderedPageBreak/>
        <w:t>Introdução</w:t>
      </w:r>
    </w:p>
    <w:p w14:paraId="05BD93CD" w14:textId="77777777" w:rsidR="00671125" w:rsidRPr="00DD54B8" w:rsidRDefault="00671125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Benefícios das ferramentas digitais</w:t>
      </w:r>
    </w:p>
    <w:p w14:paraId="54DBCB74" w14:textId="77777777" w:rsidR="00671125" w:rsidRPr="00DD54B8" w:rsidRDefault="00671125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Desafios no uso da tecnologia</w:t>
      </w:r>
    </w:p>
    <w:p w14:paraId="0F1912E3" w14:textId="77777777" w:rsidR="00671125" w:rsidRPr="00DD54B8" w:rsidRDefault="00671125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Exemplos de ferramentas</w:t>
      </w:r>
    </w:p>
    <w:p w14:paraId="4FF6379A" w14:textId="77777777" w:rsidR="00671125" w:rsidRPr="00DD54B8" w:rsidRDefault="00671125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Conclusão</w:t>
      </w:r>
    </w:p>
    <w:p w14:paraId="33BFDE12" w14:textId="7EC45986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Selecione cada subtítulo e aplique:</w:t>
      </w:r>
    </w:p>
    <w:p w14:paraId="62B72B2F" w14:textId="77777777" w:rsidR="00671125" w:rsidRPr="00DD54B8" w:rsidRDefault="00671125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Título 2</w:t>
      </w:r>
    </w:p>
    <w:p w14:paraId="28009154" w14:textId="77777777" w:rsidR="00671125" w:rsidRPr="00DD54B8" w:rsidRDefault="00671125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Negrito</w:t>
      </w:r>
    </w:p>
    <w:p w14:paraId="38D40288" w14:textId="77777777" w:rsidR="00671125" w:rsidRPr="00DD54B8" w:rsidRDefault="00671125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Tamanho </w:t>
      </w:r>
      <w:r w:rsidRPr="00DD54B8">
        <w:rPr>
          <w:rFonts w:ascii="Poppins Light" w:hAnsi="Poppins Light" w:cs="Poppins Light"/>
          <w:b/>
          <w:bCs/>
          <w:noProof/>
        </w:rPr>
        <w:t>12</w:t>
      </w:r>
    </w:p>
    <w:p w14:paraId="3871EC08" w14:textId="77777777" w:rsidR="00671125" w:rsidRPr="00DD54B8" w:rsidRDefault="00671125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Alinhar à esquerda</w:t>
      </w:r>
    </w:p>
    <w:p w14:paraId="0578B378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0289BDCB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3. Listas e organização</w:t>
      </w:r>
    </w:p>
    <w:p w14:paraId="7942B4E3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0F2265C0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3.1 Transformar o parágrafo de benefícios em lista numerada</w:t>
      </w:r>
    </w:p>
    <w:p w14:paraId="35A635EA" w14:textId="77777777" w:rsidR="00671125" w:rsidRPr="00DD54B8" w:rsidRDefault="00671125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Selecione o parágrafo inteiro.</w:t>
      </w:r>
    </w:p>
    <w:p w14:paraId="446F3091" w14:textId="77777777" w:rsidR="00671125" w:rsidRPr="00DD54B8" w:rsidRDefault="00671125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Clique no ícone de </w:t>
      </w:r>
      <w:r w:rsidRPr="00DD54B8">
        <w:rPr>
          <w:rFonts w:ascii="Poppins Light" w:hAnsi="Poppins Light" w:cs="Poppins Light"/>
          <w:b/>
          <w:bCs/>
          <w:noProof/>
        </w:rPr>
        <w:t>lista numerada</w:t>
      </w:r>
      <w:r w:rsidRPr="00DD54B8">
        <w:rPr>
          <w:rFonts w:ascii="Poppins Light" w:hAnsi="Poppins Light" w:cs="Poppins Light"/>
          <w:noProof/>
        </w:rPr>
        <w:t>.</w:t>
      </w:r>
    </w:p>
    <w:p w14:paraId="78A70D5A" w14:textId="454EA629" w:rsidR="00671125" w:rsidRPr="00DD54B8" w:rsidRDefault="00671125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Deixe somente </w:t>
      </w:r>
      <w:r w:rsidR="008B637F">
        <w:rPr>
          <w:rFonts w:ascii="Poppins Light" w:hAnsi="Poppins Light" w:cs="Poppins Light"/>
          <w:b/>
          <w:bCs/>
          <w:noProof/>
        </w:rPr>
        <w:t>três</w:t>
      </w:r>
      <w:r w:rsidRPr="00DD54B8">
        <w:rPr>
          <w:rFonts w:ascii="Poppins Light" w:hAnsi="Poppins Light" w:cs="Poppins Light"/>
          <w:b/>
          <w:bCs/>
          <w:noProof/>
        </w:rPr>
        <w:t xml:space="preserve"> itens</w:t>
      </w:r>
      <w:r w:rsidR="008B637F" w:rsidRPr="00091B22">
        <w:rPr>
          <w:rFonts w:ascii="Poppins Light" w:hAnsi="Poppins Light" w:cs="Poppins Light"/>
          <w:noProof/>
        </w:rPr>
        <w:t>,</w:t>
      </w:r>
      <w:r w:rsidRPr="00DD54B8">
        <w:rPr>
          <w:rFonts w:ascii="Poppins Light" w:hAnsi="Poppins Light" w:cs="Poppins Light"/>
          <w:b/>
          <w:bCs/>
          <w:noProof/>
        </w:rPr>
        <w:t xml:space="preserve"> </w:t>
      </w:r>
      <w:r w:rsidRPr="00DD54B8">
        <w:rPr>
          <w:rFonts w:ascii="Poppins Light" w:hAnsi="Poppins Light" w:cs="Poppins Light"/>
          <w:noProof/>
        </w:rPr>
        <w:t>separando com Enter, conforme abaixo:</w:t>
      </w:r>
    </w:p>
    <w:p w14:paraId="3BB83E5D" w14:textId="77777777" w:rsidR="00671125" w:rsidRPr="00DD54B8" w:rsidRDefault="00671125" w:rsidP="00DD54B8">
      <w:pPr>
        <w:ind w:left="720"/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Entre os principais benefícios do uso de ferramentas digitais na educação estão:</w:t>
      </w:r>
    </w:p>
    <w:p w14:paraId="263D5B9D" w14:textId="77777777" w:rsidR="00671125" w:rsidRPr="00DD54B8" w:rsidRDefault="00671125">
      <w:pPr>
        <w:pStyle w:val="PargrafodaLista"/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 facilidade de acesso à informação; </w:t>
      </w:r>
    </w:p>
    <w:p w14:paraId="1AF06A1B" w14:textId="77777777" w:rsidR="00671125" w:rsidRPr="00DD54B8" w:rsidRDefault="00671125">
      <w:pPr>
        <w:pStyle w:val="PargrafodaLista"/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 personalização do ensino;</w:t>
      </w:r>
    </w:p>
    <w:p w14:paraId="14236002" w14:textId="77777777" w:rsidR="00671125" w:rsidRPr="00DD54B8" w:rsidRDefault="00671125">
      <w:pPr>
        <w:pStyle w:val="PargrafodaLista"/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o desenvolvimento da autonomia do estudante.</w:t>
      </w:r>
    </w:p>
    <w:p w14:paraId="2C26EA2B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6BF24B5C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3.2 Transformar o parágrafo de desafios em lista com marcadores</w:t>
      </w:r>
    </w:p>
    <w:p w14:paraId="4941FD29" w14:textId="77777777" w:rsidR="00671125" w:rsidRPr="00DD54B8" w:rsidRDefault="00671125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Selecione o parágrafo.</w:t>
      </w:r>
    </w:p>
    <w:p w14:paraId="0399E7BD" w14:textId="77777777" w:rsidR="00671125" w:rsidRPr="00DD54B8" w:rsidRDefault="00671125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Clique no ícone de </w:t>
      </w:r>
      <w:r w:rsidRPr="00DD54B8">
        <w:rPr>
          <w:rFonts w:ascii="Poppins Light" w:hAnsi="Poppins Light" w:cs="Poppins Light"/>
          <w:b/>
          <w:bCs/>
          <w:noProof/>
        </w:rPr>
        <w:t>marcadores</w:t>
      </w:r>
      <w:r w:rsidRPr="00DD54B8">
        <w:rPr>
          <w:rFonts w:ascii="Poppins Light" w:hAnsi="Poppins Light" w:cs="Poppins Light"/>
          <w:noProof/>
        </w:rPr>
        <w:t xml:space="preserve"> (bolinhas).</w:t>
      </w:r>
    </w:p>
    <w:p w14:paraId="425BE8F8" w14:textId="4B1EBEFA" w:rsidR="00671125" w:rsidRPr="00DD54B8" w:rsidRDefault="00671125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Lembre ao aluno que precisa </w:t>
      </w:r>
      <w:r w:rsidR="008B637F">
        <w:rPr>
          <w:rFonts w:ascii="Poppins Light" w:hAnsi="Poppins Light" w:cs="Poppins Light"/>
          <w:noProof/>
        </w:rPr>
        <w:t>apertar</w:t>
      </w:r>
      <w:r w:rsidRPr="00DD54B8">
        <w:rPr>
          <w:rFonts w:ascii="Poppins Light" w:hAnsi="Poppins Light" w:cs="Poppins Light"/>
          <w:noProof/>
        </w:rPr>
        <w:t xml:space="preserve"> “</w:t>
      </w:r>
      <w:r w:rsidR="00683DD0">
        <w:rPr>
          <w:rFonts w:ascii="Poppins Light" w:hAnsi="Poppins Light" w:cs="Poppins Light"/>
          <w:noProof/>
        </w:rPr>
        <w:t>E</w:t>
      </w:r>
      <w:r w:rsidRPr="00DD54B8">
        <w:rPr>
          <w:rFonts w:ascii="Poppins Light" w:hAnsi="Poppins Light" w:cs="Poppins Light"/>
          <w:noProof/>
        </w:rPr>
        <w:t>nter” para criar um novo parágrafo</w:t>
      </w:r>
      <w:r w:rsidR="008B637F">
        <w:rPr>
          <w:rFonts w:ascii="Poppins Light" w:hAnsi="Poppins Light" w:cs="Poppins Light"/>
          <w:noProof/>
        </w:rPr>
        <w:t>.</w:t>
      </w:r>
    </w:p>
    <w:p w14:paraId="5B054B7B" w14:textId="75915B87" w:rsidR="00671125" w:rsidRPr="00DD54B8" w:rsidRDefault="00671125" w:rsidP="00DD54B8">
      <w:pPr>
        <w:pStyle w:val="NormalWeb"/>
        <w:spacing w:before="0" w:beforeAutospacing="0" w:after="0" w:afterAutospacing="0"/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  <w:color w:val="000000"/>
        </w:rPr>
        <w:t>No entanto, também existem desafios</w:t>
      </w:r>
      <w:r w:rsidR="008B637F">
        <w:rPr>
          <w:rFonts w:ascii="Poppins Light" w:hAnsi="Poppins Light" w:cs="Poppins Light"/>
          <w:color w:val="000000"/>
        </w:rPr>
        <w:t>:</w:t>
      </w:r>
    </w:p>
    <w:p w14:paraId="752DA245" w14:textId="77777777" w:rsidR="00671125" w:rsidRPr="00DD54B8" w:rsidRDefault="00671125">
      <w:pPr>
        <w:pStyle w:val="NormalWeb"/>
        <w:numPr>
          <w:ilvl w:val="0"/>
          <w:numId w:val="20"/>
        </w:numPr>
        <w:spacing w:before="0" w:beforeAutospacing="0" w:after="0" w:afterAutospacing="0"/>
        <w:ind w:left="714" w:hanging="357"/>
        <w:textAlignment w:val="baseline"/>
        <w:rPr>
          <w:rFonts w:ascii="Poppins Light" w:hAnsi="Poppins Light" w:cs="Poppins Light"/>
          <w:color w:val="000000"/>
        </w:rPr>
      </w:pPr>
      <w:r w:rsidRPr="00DD54B8">
        <w:rPr>
          <w:rFonts w:ascii="Poppins Light" w:hAnsi="Poppins Light" w:cs="Poppins Light"/>
          <w:color w:val="000000"/>
        </w:rPr>
        <w:t>o excesso de tempo em frente às telas;</w:t>
      </w:r>
    </w:p>
    <w:p w14:paraId="72B7232E" w14:textId="77777777" w:rsidR="00671125" w:rsidRPr="00DD54B8" w:rsidRDefault="00671125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Poppins Light" w:hAnsi="Poppins Light" w:cs="Poppins Light"/>
          <w:color w:val="000000"/>
        </w:rPr>
      </w:pPr>
      <w:r w:rsidRPr="00DD54B8">
        <w:rPr>
          <w:rFonts w:ascii="Poppins Light" w:hAnsi="Poppins Light" w:cs="Poppins Light"/>
          <w:color w:val="000000"/>
        </w:rPr>
        <w:t>a distração durante as aulas on-line;</w:t>
      </w:r>
    </w:p>
    <w:p w14:paraId="76CD8E20" w14:textId="77777777" w:rsidR="00671125" w:rsidRPr="00DD54B8" w:rsidRDefault="00671125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rFonts w:ascii="Poppins Light" w:hAnsi="Poppins Light" w:cs="Poppins Light"/>
          <w:color w:val="000000"/>
        </w:rPr>
      </w:pPr>
      <w:r w:rsidRPr="00DD54B8">
        <w:rPr>
          <w:rFonts w:ascii="Poppins Light" w:hAnsi="Poppins Light" w:cs="Poppins Light"/>
          <w:color w:val="000000"/>
        </w:rPr>
        <w:t>a dificuldade de acesso à internet em algumas regiões.</w:t>
      </w:r>
    </w:p>
    <w:p w14:paraId="46D2498D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0C5C7DAB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3.3 Melhorar a seção “Exemplos de ferramentas”</w:t>
      </w:r>
    </w:p>
    <w:p w14:paraId="534DBB9F" w14:textId="77777777" w:rsidR="00671125" w:rsidRPr="00DD54B8" w:rsidRDefault="00671125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Localize o parágrafo com as ferramentas.</w:t>
      </w:r>
    </w:p>
    <w:p w14:paraId="6823ACEF" w14:textId="1BF80167" w:rsidR="00671125" w:rsidRPr="00DD54B8" w:rsidRDefault="00671125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lastRenderedPageBreak/>
        <w:t xml:space="preserve">Deixe cada ferramenta em </w:t>
      </w:r>
      <w:r w:rsidRPr="00DD54B8">
        <w:rPr>
          <w:rFonts w:ascii="Poppins Light" w:hAnsi="Poppins Light" w:cs="Poppins Light"/>
          <w:i/>
          <w:iCs/>
          <w:noProof/>
        </w:rPr>
        <w:t>itálico</w:t>
      </w:r>
      <w:r w:rsidRPr="00DD54B8">
        <w:rPr>
          <w:rFonts w:ascii="Poppins Light" w:hAnsi="Poppins Light" w:cs="Poppins Light"/>
          <w:noProof/>
        </w:rPr>
        <w:t xml:space="preserve"> e separada por vírgulas: </w:t>
      </w:r>
      <w:r w:rsidRPr="00DD54B8">
        <w:rPr>
          <w:rFonts w:ascii="Poppins Light" w:hAnsi="Poppins Light" w:cs="Poppins Light"/>
          <w:i/>
          <w:iCs/>
          <w:noProof/>
        </w:rPr>
        <w:t>Google Classroom, Canva, Padlet, Kahoot, Mentimeter</w:t>
      </w:r>
      <w:r w:rsidR="009D3BD5" w:rsidRPr="00091B22">
        <w:rPr>
          <w:rFonts w:ascii="Poppins Light" w:hAnsi="Poppins Light" w:cs="Poppins Light"/>
          <w:noProof/>
        </w:rPr>
        <w:t>.</w:t>
      </w:r>
    </w:p>
    <w:p w14:paraId="3BAE356D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</w:p>
    <w:p w14:paraId="25445FF4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Nomes em língua estrangeira sempre ficam em itálico.</w:t>
      </w:r>
    </w:p>
    <w:p w14:paraId="4B21E6D0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6EA084DD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4. Estilos visuais e formatação profissional</w:t>
      </w:r>
    </w:p>
    <w:p w14:paraId="1F16012E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2A3814F5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4.1 Corpo do texto</w:t>
      </w:r>
    </w:p>
    <w:p w14:paraId="4488CD46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Selecione todo o texto (CTRL + A), exceto:</w:t>
      </w:r>
    </w:p>
    <w:p w14:paraId="4F37E134" w14:textId="77777777" w:rsidR="00671125" w:rsidRPr="00DD54B8" w:rsidRDefault="00671125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O título principal</w:t>
      </w:r>
    </w:p>
    <w:p w14:paraId="2DC75B83" w14:textId="77777777" w:rsidR="00671125" w:rsidRPr="00DD54B8" w:rsidRDefault="00671125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O subtítulo</w:t>
      </w:r>
    </w:p>
    <w:p w14:paraId="540E7F57" w14:textId="287F056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Depois</w:t>
      </w:r>
      <w:r w:rsidR="009D3BD5">
        <w:rPr>
          <w:rFonts w:ascii="Poppins Light" w:hAnsi="Poppins Light" w:cs="Poppins Light"/>
          <w:noProof/>
        </w:rPr>
        <w:t>,</w:t>
      </w:r>
      <w:r w:rsidRPr="00DD54B8">
        <w:rPr>
          <w:rFonts w:ascii="Poppins Light" w:hAnsi="Poppins Light" w:cs="Poppins Light"/>
          <w:noProof/>
        </w:rPr>
        <w:t xml:space="preserve"> aplique:</w:t>
      </w:r>
    </w:p>
    <w:p w14:paraId="4B3802C6" w14:textId="77777777" w:rsidR="00671125" w:rsidRPr="00DD54B8" w:rsidRDefault="00671125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Fonte:</w:t>
      </w:r>
      <w:r w:rsidRPr="00DD54B8">
        <w:rPr>
          <w:rFonts w:ascii="Poppins Light" w:hAnsi="Poppins Light" w:cs="Poppins Light"/>
          <w:noProof/>
        </w:rPr>
        <w:t xml:space="preserve"> Arial 12</w:t>
      </w:r>
    </w:p>
    <w:p w14:paraId="3ECF3B6C" w14:textId="59D615C7" w:rsidR="00671125" w:rsidRPr="00DD54B8" w:rsidRDefault="00671125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Espaçamento:</w:t>
      </w:r>
      <w:r w:rsidRPr="00DD54B8">
        <w:rPr>
          <w:rFonts w:ascii="Poppins Light" w:hAnsi="Poppins Light" w:cs="Poppins Light"/>
          <w:noProof/>
        </w:rPr>
        <w:t xml:space="preserve"> 1,5</w:t>
      </w:r>
      <w:r w:rsidR="009D3BD5">
        <w:rPr>
          <w:rFonts w:ascii="Poppins Light" w:hAnsi="Poppins Light" w:cs="Poppins Light"/>
          <w:noProof/>
        </w:rPr>
        <w:t xml:space="preserve"> cm</w:t>
      </w:r>
    </w:p>
    <w:p w14:paraId="2F2781BE" w14:textId="77777777" w:rsidR="00671125" w:rsidRPr="00DD54B8" w:rsidRDefault="00671125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Alinhamento:</w:t>
      </w:r>
      <w:r w:rsidRPr="00DD54B8">
        <w:rPr>
          <w:rFonts w:ascii="Poppins Light" w:hAnsi="Poppins Light" w:cs="Poppins Light"/>
          <w:noProof/>
        </w:rPr>
        <w:t xml:space="preserve"> Justificado</w:t>
      </w:r>
    </w:p>
    <w:p w14:paraId="19A911E5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062036B1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4.2 Margens ABNT</w:t>
      </w:r>
    </w:p>
    <w:p w14:paraId="1CDED621" w14:textId="577F6B43" w:rsidR="00671125" w:rsidRPr="00DD54B8" w:rsidRDefault="00671125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Vá ao menu </w:t>
      </w:r>
      <w:r w:rsidR="00504499">
        <w:rPr>
          <w:rFonts w:ascii="Poppins Light" w:hAnsi="Poppins Light" w:cs="Poppins Light"/>
          <w:noProof/>
        </w:rPr>
        <w:t>Arquivo</w:t>
      </w:r>
      <w:r w:rsidRPr="00DD54B8">
        <w:rPr>
          <w:rFonts w:ascii="Poppins Light" w:hAnsi="Poppins Light" w:cs="Poppins Light"/>
          <w:noProof/>
        </w:rPr>
        <w:t>.</w:t>
      </w:r>
    </w:p>
    <w:p w14:paraId="2BC981D0" w14:textId="77777777" w:rsidR="00671125" w:rsidRPr="00DD54B8" w:rsidRDefault="00671125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Clique em </w:t>
      </w:r>
      <w:r w:rsidRPr="00DD54B8">
        <w:rPr>
          <w:rFonts w:ascii="Poppins Light" w:hAnsi="Poppins Light" w:cs="Poppins Light"/>
          <w:b/>
          <w:bCs/>
          <w:noProof/>
        </w:rPr>
        <w:t>Configuração de página</w:t>
      </w:r>
      <w:r w:rsidRPr="00DD54B8">
        <w:rPr>
          <w:rFonts w:ascii="Poppins Light" w:hAnsi="Poppins Light" w:cs="Poppins Light"/>
          <w:noProof/>
        </w:rPr>
        <w:t>.</w:t>
      </w:r>
    </w:p>
    <w:p w14:paraId="6C85C986" w14:textId="77777777" w:rsidR="00671125" w:rsidRPr="00DD54B8" w:rsidRDefault="00671125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Ajuste:</w:t>
      </w:r>
    </w:p>
    <w:p w14:paraId="63910606" w14:textId="77777777" w:rsidR="00671125" w:rsidRPr="00DD54B8" w:rsidRDefault="00671125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Superior:</w:t>
      </w:r>
      <w:r w:rsidRPr="00DD54B8">
        <w:rPr>
          <w:rFonts w:ascii="Poppins Light" w:hAnsi="Poppins Light" w:cs="Poppins Light"/>
          <w:noProof/>
        </w:rPr>
        <w:t xml:space="preserve"> 3 cm</w:t>
      </w:r>
    </w:p>
    <w:p w14:paraId="4DA10732" w14:textId="77777777" w:rsidR="00671125" w:rsidRPr="00DD54B8" w:rsidRDefault="00671125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Esquerda:</w:t>
      </w:r>
      <w:r w:rsidRPr="00DD54B8">
        <w:rPr>
          <w:rFonts w:ascii="Poppins Light" w:hAnsi="Poppins Light" w:cs="Poppins Light"/>
          <w:noProof/>
        </w:rPr>
        <w:t xml:space="preserve"> 3 cm</w:t>
      </w:r>
    </w:p>
    <w:p w14:paraId="359DDC09" w14:textId="77777777" w:rsidR="00671125" w:rsidRPr="00DD54B8" w:rsidRDefault="00671125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Inferior:</w:t>
      </w:r>
      <w:r w:rsidRPr="00DD54B8">
        <w:rPr>
          <w:rFonts w:ascii="Poppins Light" w:hAnsi="Poppins Light" w:cs="Poppins Light"/>
          <w:noProof/>
        </w:rPr>
        <w:t xml:space="preserve"> 2 cm</w:t>
      </w:r>
    </w:p>
    <w:p w14:paraId="040F1B11" w14:textId="77777777" w:rsidR="00671125" w:rsidRPr="00DD54B8" w:rsidRDefault="00671125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Direita:</w:t>
      </w:r>
      <w:r w:rsidRPr="00DD54B8">
        <w:rPr>
          <w:rFonts w:ascii="Poppins Light" w:hAnsi="Poppins Light" w:cs="Poppins Light"/>
          <w:noProof/>
        </w:rPr>
        <w:t xml:space="preserve"> 2 cm</w:t>
      </w:r>
    </w:p>
    <w:p w14:paraId="528E0DD4" w14:textId="77777777" w:rsidR="00671125" w:rsidRPr="00DD54B8" w:rsidRDefault="00671125">
      <w:pPr>
        <w:numPr>
          <w:ilvl w:val="0"/>
          <w:numId w:val="15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Clique em </w:t>
      </w:r>
      <w:r w:rsidRPr="00DD54B8">
        <w:rPr>
          <w:rFonts w:ascii="Poppins Light" w:hAnsi="Poppins Light" w:cs="Poppins Light"/>
          <w:b/>
          <w:bCs/>
          <w:noProof/>
        </w:rPr>
        <w:t>OK</w:t>
      </w:r>
      <w:r w:rsidRPr="00DD54B8">
        <w:rPr>
          <w:rFonts w:ascii="Poppins Light" w:hAnsi="Poppins Light" w:cs="Poppins Light"/>
          <w:noProof/>
        </w:rPr>
        <w:t>.</w:t>
      </w:r>
    </w:p>
    <w:p w14:paraId="2EB54FC4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7CC1CC32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5. Inserir imagem e tabela</w:t>
      </w:r>
    </w:p>
    <w:p w14:paraId="31C38AA2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35AA350E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5.1 Inserir imagem</w:t>
      </w:r>
    </w:p>
    <w:p w14:paraId="5DC22982" w14:textId="77777777" w:rsidR="00671125" w:rsidRPr="00DD54B8" w:rsidRDefault="0067112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Clique no final do documento.</w:t>
      </w:r>
    </w:p>
    <w:p w14:paraId="7CBF4EBE" w14:textId="77777777" w:rsidR="00671125" w:rsidRPr="00DD54B8" w:rsidRDefault="0067112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Vá em </w:t>
      </w:r>
      <w:r w:rsidRPr="00DD54B8">
        <w:rPr>
          <w:rFonts w:ascii="Poppins Light" w:hAnsi="Poppins Light" w:cs="Poppins Light"/>
          <w:b/>
          <w:bCs/>
          <w:noProof/>
        </w:rPr>
        <w:t xml:space="preserve">Inserir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Imagem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Pesquisar na Web</w:t>
      </w:r>
      <w:r w:rsidRPr="00DD54B8">
        <w:rPr>
          <w:rFonts w:ascii="Poppins Light" w:hAnsi="Poppins Light" w:cs="Poppins Light"/>
          <w:noProof/>
        </w:rPr>
        <w:t>.</w:t>
      </w:r>
    </w:p>
    <w:p w14:paraId="523CCC27" w14:textId="77777777" w:rsidR="00671125" w:rsidRPr="00DD54B8" w:rsidRDefault="0067112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Pesquise: </w:t>
      </w:r>
      <w:r w:rsidRPr="00DD54B8">
        <w:rPr>
          <w:rFonts w:ascii="Poppins Light" w:hAnsi="Poppins Light" w:cs="Poppins Light"/>
          <w:i/>
          <w:iCs/>
          <w:noProof/>
        </w:rPr>
        <w:t>tecnologia educacional</w:t>
      </w:r>
      <w:r w:rsidRPr="00DD54B8">
        <w:rPr>
          <w:rFonts w:ascii="Poppins Light" w:hAnsi="Poppins Light" w:cs="Poppins Light"/>
          <w:noProof/>
        </w:rPr>
        <w:t>.</w:t>
      </w:r>
    </w:p>
    <w:p w14:paraId="0170DB33" w14:textId="77777777" w:rsidR="00671125" w:rsidRPr="00DD54B8" w:rsidRDefault="0067112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Escolha uma imagem simples e clique em </w:t>
      </w:r>
      <w:r w:rsidRPr="00DD54B8">
        <w:rPr>
          <w:rFonts w:ascii="Poppins Light" w:hAnsi="Poppins Light" w:cs="Poppins Light"/>
          <w:b/>
          <w:bCs/>
          <w:noProof/>
        </w:rPr>
        <w:t>Inserir</w:t>
      </w:r>
      <w:r w:rsidRPr="00DD54B8">
        <w:rPr>
          <w:rFonts w:ascii="Poppins Light" w:hAnsi="Poppins Light" w:cs="Poppins Light"/>
          <w:noProof/>
        </w:rPr>
        <w:t>.</w:t>
      </w:r>
    </w:p>
    <w:p w14:paraId="6195DDA3" w14:textId="77777777" w:rsidR="00671125" w:rsidRPr="00DD54B8" w:rsidRDefault="0067112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Ajuste o tamanho.</w:t>
      </w:r>
    </w:p>
    <w:p w14:paraId="4D649334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61CF7FF5" w14:textId="77777777" w:rsidR="00683DD0" w:rsidRDefault="00683DD0" w:rsidP="00DD54B8">
      <w:pPr>
        <w:rPr>
          <w:rFonts w:ascii="Poppins Light" w:hAnsi="Poppins Light" w:cs="Poppins Light"/>
          <w:b/>
          <w:bCs/>
          <w:noProof/>
        </w:rPr>
      </w:pPr>
    </w:p>
    <w:p w14:paraId="267000CB" w14:textId="7BB17481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lastRenderedPageBreak/>
        <w:t>5.2 Inserir tabela 2 × 4</w:t>
      </w:r>
    </w:p>
    <w:p w14:paraId="31DB297D" w14:textId="77777777" w:rsidR="00671125" w:rsidRPr="00DD54B8" w:rsidRDefault="00671125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Aperte </w:t>
      </w:r>
      <w:r w:rsidRPr="00DD54B8">
        <w:rPr>
          <w:rFonts w:ascii="Poppins Light" w:hAnsi="Poppins Light" w:cs="Poppins Light"/>
          <w:b/>
          <w:bCs/>
          <w:noProof/>
        </w:rPr>
        <w:t>Enter</w:t>
      </w:r>
      <w:r w:rsidRPr="00DD54B8">
        <w:rPr>
          <w:rFonts w:ascii="Poppins Light" w:hAnsi="Poppins Light" w:cs="Poppins Light"/>
          <w:noProof/>
        </w:rPr>
        <w:t xml:space="preserve"> após a imagem.</w:t>
      </w:r>
    </w:p>
    <w:p w14:paraId="3FD36DA9" w14:textId="77777777" w:rsidR="00671125" w:rsidRPr="00DD54B8" w:rsidRDefault="00671125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Vá em </w:t>
      </w:r>
      <w:r w:rsidRPr="00DD54B8">
        <w:rPr>
          <w:rFonts w:ascii="Poppins Light" w:hAnsi="Poppins Light" w:cs="Poppins Light"/>
          <w:b/>
          <w:bCs/>
          <w:noProof/>
        </w:rPr>
        <w:t xml:space="preserve">Inserir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Tabela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2 × 4</w:t>
      </w:r>
      <w:r w:rsidRPr="00DD54B8">
        <w:rPr>
          <w:rFonts w:ascii="Poppins Light" w:hAnsi="Poppins Light" w:cs="Poppins Light"/>
          <w:noProof/>
        </w:rPr>
        <w:t>.</w:t>
      </w:r>
    </w:p>
    <w:p w14:paraId="2D22D0A6" w14:textId="77777777" w:rsidR="00671125" w:rsidRPr="00DD54B8" w:rsidRDefault="00671125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Preencha assim:</w:t>
      </w:r>
    </w:p>
    <w:p w14:paraId="2BAB4B7E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657BFCC9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 xml:space="preserve">Digitar este título acima da tabela: </w:t>
      </w:r>
      <w:r w:rsidRPr="00DD54B8">
        <w:rPr>
          <w:rFonts w:ascii="Poppins Light" w:hAnsi="Poppins Light" w:cs="Poppins Light"/>
          <w:noProof/>
        </w:rPr>
        <w:t xml:space="preserve"> Exemplos de ferramentas digitais e suas funções</w:t>
      </w:r>
    </w:p>
    <w:p w14:paraId="609D86F4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88"/>
        <w:gridCol w:w="6474"/>
      </w:tblGrid>
      <w:tr w:rsidR="00671125" w:rsidRPr="00DD54B8" w14:paraId="76B97992" w14:textId="77777777" w:rsidTr="00514852">
        <w:tc>
          <w:tcPr>
            <w:tcW w:w="2588" w:type="dxa"/>
          </w:tcPr>
          <w:p w14:paraId="164F39FA" w14:textId="77777777" w:rsidR="00671125" w:rsidRPr="00DD54B8" w:rsidRDefault="00671125" w:rsidP="00DD54B8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DD54B8">
              <w:rPr>
                <w:rFonts w:ascii="Poppins Light" w:hAnsi="Poppins Light" w:cs="Poppins Light"/>
                <w:b/>
                <w:bCs/>
                <w:noProof/>
              </w:rPr>
              <w:t xml:space="preserve">Ferramenta </w:t>
            </w:r>
          </w:p>
        </w:tc>
        <w:tc>
          <w:tcPr>
            <w:tcW w:w="6474" w:type="dxa"/>
          </w:tcPr>
          <w:p w14:paraId="786FDE8B" w14:textId="2B9CFFE3" w:rsidR="00671125" w:rsidRPr="00DD54B8" w:rsidRDefault="00671125" w:rsidP="00DD54B8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DD54B8">
              <w:rPr>
                <w:rFonts w:ascii="Poppins Light" w:hAnsi="Poppins Light" w:cs="Poppins Light"/>
                <w:b/>
                <w:bCs/>
                <w:noProof/>
              </w:rPr>
              <w:t>Função principal</w:t>
            </w:r>
          </w:p>
        </w:tc>
      </w:tr>
      <w:tr w:rsidR="00671125" w:rsidRPr="00DD54B8" w14:paraId="63BBA5EC" w14:textId="77777777" w:rsidTr="00514852">
        <w:tc>
          <w:tcPr>
            <w:tcW w:w="2588" w:type="dxa"/>
          </w:tcPr>
          <w:p w14:paraId="4479D8A4" w14:textId="64713AA9" w:rsidR="00671125" w:rsidRPr="00DD54B8" w:rsidRDefault="00671125" w:rsidP="00DD54B8">
            <w:pPr>
              <w:rPr>
                <w:rFonts w:ascii="Poppins Light" w:hAnsi="Poppins Light" w:cs="Poppins Light"/>
                <w:noProof/>
              </w:rPr>
            </w:pPr>
            <w:r w:rsidRPr="00DD54B8">
              <w:rPr>
                <w:rFonts w:ascii="Poppins Light" w:hAnsi="Poppins Light" w:cs="Poppins Light"/>
                <w:noProof/>
              </w:rPr>
              <w:t>Google Classroom</w:t>
            </w:r>
          </w:p>
        </w:tc>
        <w:tc>
          <w:tcPr>
            <w:tcW w:w="6474" w:type="dxa"/>
          </w:tcPr>
          <w:p w14:paraId="1178D623" w14:textId="77777777" w:rsidR="00671125" w:rsidRPr="00DD54B8" w:rsidRDefault="00671125" w:rsidP="00DD54B8">
            <w:pPr>
              <w:rPr>
                <w:rFonts w:ascii="Poppins Light" w:hAnsi="Poppins Light" w:cs="Poppins Light"/>
                <w:noProof/>
              </w:rPr>
            </w:pPr>
            <w:r w:rsidRPr="00DD54B8">
              <w:rPr>
                <w:rFonts w:ascii="Poppins Light" w:hAnsi="Poppins Light" w:cs="Poppins Light"/>
                <w:noProof/>
              </w:rPr>
              <w:t>Gerenciar atividades e materiais de aula</w:t>
            </w:r>
          </w:p>
        </w:tc>
      </w:tr>
      <w:tr w:rsidR="00671125" w:rsidRPr="00DD54B8" w14:paraId="2B0A08C8" w14:textId="77777777" w:rsidTr="00514852">
        <w:tc>
          <w:tcPr>
            <w:tcW w:w="2588" w:type="dxa"/>
          </w:tcPr>
          <w:p w14:paraId="30D94B31" w14:textId="77777777" w:rsidR="00671125" w:rsidRPr="00DD54B8" w:rsidRDefault="00671125" w:rsidP="00DD54B8">
            <w:pPr>
              <w:rPr>
                <w:rFonts w:ascii="Poppins Light" w:hAnsi="Poppins Light" w:cs="Poppins Light"/>
                <w:noProof/>
              </w:rPr>
            </w:pPr>
            <w:r w:rsidRPr="00DD54B8">
              <w:rPr>
                <w:rFonts w:ascii="Poppins Light" w:hAnsi="Poppins Light" w:cs="Poppins Light"/>
                <w:noProof/>
              </w:rPr>
              <w:t>Canva</w:t>
            </w:r>
          </w:p>
        </w:tc>
        <w:tc>
          <w:tcPr>
            <w:tcW w:w="6474" w:type="dxa"/>
          </w:tcPr>
          <w:p w14:paraId="1B266554" w14:textId="77777777" w:rsidR="00671125" w:rsidRPr="00DD54B8" w:rsidRDefault="00671125" w:rsidP="00DD54B8">
            <w:pPr>
              <w:rPr>
                <w:rFonts w:ascii="Poppins Light" w:hAnsi="Poppins Light" w:cs="Poppins Light"/>
                <w:noProof/>
              </w:rPr>
            </w:pPr>
            <w:r w:rsidRPr="00DD54B8">
              <w:rPr>
                <w:rFonts w:ascii="Poppins Light" w:hAnsi="Poppins Light" w:cs="Poppins Light"/>
                <w:noProof/>
              </w:rPr>
              <w:t>Criar apresentações e materiais visuais</w:t>
            </w:r>
          </w:p>
        </w:tc>
      </w:tr>
      <w:tr w:rsidR="00671125" w:rsidRPr="00DD54B8" w14:paraId="1FA937DF" w14:textId="77777777" w:rsidTr="00514852">
        <w:tc>
          <w:tcPr>
            <w:tcW w:w="2588" w:type="dxa"/>
          </w:tcPr>
          <w:p w14:paraId="3AFF9C26" w14:textId="77777777" w:rsidR="00671125" w:rsidRPr="00DD54B8" w:rsidRDefault="00671125" w:rsidP="00DD54B8">
            <w:pPr>
              <w:rPr>
                <w:rFonts w:ascii="Poppins Light" w:hAnsi="Poppins Light" w:cs="Poppins Light"/>
                <w:noProof/>
              </w:rPr>
            </w:pPr>
            <w:r w:rsidRPr="00DD54B8">
              <w:rPr>
                <w:rFonts w:ascii="Poppins Light" w:hAnsi="Poppins Light" w:cs="Poppins Light"/>
                <w:noProof/>
              </w:rPr>
              <w:t>Kahoot</w:t>
            </w:r>
          </w:p>
        </w:tc>
        <w:tc>
          <w:tcPr>
            <w:tcW w:w="6474" w:type="dxa"/>
          </w:tcPr>
          <w:p w14:paraId="7B16402F" w14:textId="77777777" w:rsidR="00671125" w:rsidRPr="00DD54B8" w:rsidRDefault="00671125" w:rsidP="00DD54B8">
            <w:pPr>
              <w:rPr>
                <w:rFonts w:ascii="Poppins Light" w:hAnsi="Poppins Light" w:cs="Poppins Light"/>
                <w:noProof/>
              </w:rPr>
            </w:pPr>
            <w:r w:rsidRPr="00DD54B8">
              <w:rPr>
                <w:rFonts w:ascii="Poppins Light" w:hAnsi="Poppins Light" w:cs="Poppins Light"/>
                <w:noProof/>
              </w:rPr>
              <w:t>Realizar quizzes e revisões interativas</w:t>
            </w:r>
          </w:p>
        </w:tc>
      </w:tr>
    </w:tbl>
    <w:p w14:paraId="39D135F6" w14:textId="77777777" w:rsidR="00671125" w:rsidRPr="00DD54B8" w:rsidRDefault="00671125" w:rsidP="00DD54B8">
      <w:pPr>
        <w:rPr>
          <w:rFonts w:ascii="Poppins Light" w:hAnsi="Poppins Light" w:cs="Poppins Light"/>
          <w:noProof/>
        </w:rPr>
      </w:pPr>
    </w:p>
    <w:p w14:paraId="2A0FF0F1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6. Cabeçalho, rodapé e página</w:t>
      </w:r>
    </w:p>
    <w:p w14:paraId="409B0778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167A7018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Cabeçalho</w:t>
      </w:r>
    </w:p>
    <w:p w14:paraId="722B18F7" w14:textId="77777777" w:rsidR="00671125" w:rsidRPr="00DD54B8" w:rsidRDefault="00671125">
      <w:pPr>
        <w:numPr>
          <w:ilvl w:val="0"/>
          <w:numId w:val="18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Vá em </w:t>
      </w:r>
      <w:r w:rsidRPr="00DD54B8">
        <w:rPr>
          <w:rFonts w:ascii="Poppins Light" w:hAnsi="Poppins Light" w:cs="Poppins Light"/>
          <w:b/>
          <w:bCs/>
          <w:noProof/>
        </w:rPr>
        <w:t xml:space="preserve">Inserir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Elementos de página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Cabeçalho</w:t>
      </w:r>
      <w:r w:rsidRPr="00DD54B8">
        <w:rPr>
          <w:rFonts w:ascii="Poppins Light" w:hAnsi="Poppins Light" w:cs="Poppins Light"/>
          <w:noProof/>
        </w:rPr>
        <w:t>.</w:t>
      </w:r>
    </w:p>
    <w:p w14:paraId="7A69AA2C" w14:textId="66E43F88" w:rsidR="00671125" w:rsidRPr="00DD54B8" w:rsidRDefault="00671125">
      <w:pPr>
        <w:numPr>
          <w:ilvl w:val="0"/>
          <w:numId w:val="18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Digite: Ferramentas Digitais </w:t>
      </w:r>
      <w:r w:rsidR="009D3BD5">
        <w:rPr>
          <w:rFonts w:ascii="Poppins Light" w:hAnsi="Poppins Light" w:cs="Poppins Light"/>
          <w:noProof/>
        </w:rPr>
        <w:t>–</w:t>
      </w:r>
      <w:r w:rsidRPr="00DD54B8">
        <w:rPr>
          <w:rFonts w:ascii="Poppins Light" w:hAnsi="Poppins Light" w:cs="Poppins Light"/>
          <w:noProof/>
        </w:rPr>
        <w:t xml:space="preserve"> Nome da dupla</w:t>
      </w:r>
    </w:p>
    <w:p w14:paraId="42B2504C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4DBF4641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Rodapé</w:t>
      </w:r>
    </w:p>
    <w:p w14:paraId="3DF712DD" w14:textId="77777777" w:rsidR="00671125" w:rsidRPr="00DD54B8" w:rsidRDefault="00671125">
      <w:pPr>
        <w:numPr>
          <w:ilvl w:val="0"/>
          <w:numId w:val="19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 xml:space="preserve">Vá novamente em </w:t>
      </w:r>
      <w:r w:rsidRPr="00DD54B8">
        <w:rPr>
          <w:rFonts w:ascii="Poppins Light" w:hAnsi="Poppins Light" w:cs="Poppins Light"/>
          <w:b/>
          <w:bCs/>
          <w:noProof/>
        </w:rPr>
        <w:t xml:space="preserve">Inserir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Elementos de página </w:t>
      </w:r>
      <w:r w:rsidRPr="00DD54B8">
        <w:rPr>
          <w:b/>
          <w:bCs/>
          <w:noProof/>
        </w:rPr>
        <w:t>→</w:t>
      </w:r>
      <w:r w:rsidRPr="00DD54B8">
        <w:rPr>
          <w:rFonts w:ascii="Poppins Light" w:hAnsi="Poppins Light" w:cs="Poppins Light"/>
          <w:b/>
          <w:bCs/>
          <w:noProof/>
        </w:rPr>
        <w:t xml:space="preserve"> Número da página</w:t>
      </w:r>
      <w:r w:rsidRPr="00DD54B8">
        <w:rPr>
          <w:rFonts w:ascii="Poppins Light" w:hAnsi="Poppins Light" w:cs="Poppins Light"/>
          <w:noProof/>
        </w:rPr>
        <w:t>.</w:t>
      </w:r>
    </w:p>
    <w:p w14:paraId="4A9B8DAA" w14:textId="77777777" w:rsidR="00671125" w:rsidRPr="00DD54B8" w:rsidRDefault="00671125">
      <w:pPr>
        <w:numPr>
          <w:ilvl w:val="0"/>
          <w:numId w:val="19"/>
        </w:numPr>
        <w:rPr>
          <w:rFonts w:ascii="Poppins Light" w:hAnsi="Poppins Light" w:cs="Poppins Light"/>
          <w:noProof/>
        </w:rPr>
      </w:pPr>
      <w:r w:rsidRPr="00DD54B8">
        <w:rPr>
          <w:rFonts w:ascii="Poppins Light" w:hAnsi="Poppins Light" w:cs="Poppins Light"/>
          <w:noProof/>
        </w:rPr>
        <w:t>Escolha a opção no canto inferior direito.</w:t>
      </w:r>
    </w:p>
    <w:p w14:paraId="4C968361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453B0B29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  <w:r w:rsidRPr="00DD54B8">
        <w:rPr>
          <w:rFonts w:ascii="Poppins Light" w:hAnsi="Poppins Light" w:cs="Poppins Light"/>
          <w:b/>
          <w:bCs/>
          <w:noProof/>
        </w:rPr>
        <w:t>7. Revisão final e envio</w:t>
      </w:r>
    </w:p>
    <w:p w14:paraId="05280575" w14:textId="77777777" w:rsidR="00671125" w:rsidRPr="00DD54B8" w:rsidRDefault="00671125" w:rsidP="00DD54B8">
      <w:p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  <w:noProof/>
        </w:rPr>
        <w:t>Verifique:</w:t>
      </w:r>
    </w:p>
    <w:p w14:paraId="6B65F9A5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Títulos corretos</w:t>
      </w:r>
    </w:p>
    <w:p w14:paraId="42272C39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Estilos aplicados</w:t>
      </w:r>
    </w:p>
    <w:p w14:paraId="73D85527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Listas organizadas</w:t>
      </w:r>
    </w:p>
    <w:p w14:paraId="4D47C030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Ferramentas em negrito</w:t>
      </w:r>
    </w:p>
    <w:p w14:paraId="54A4D790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Margens ABNT</w:t>
      </w:r>
    </w:p>
    <w:p w14:paraId="52EE9F41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Imagem e tabela alinhadas</w:t>
      </w:r>
    </w:p>
    <w:p w14:paraId="276068B1" w14:textId="77777777" w:rsidR="00671125" w:rsidRPr="00DD54B8" w:rsidRDefault="00671125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DD54B8">
        <w:rPr>
          <w:rFonts w:ascii="Poppins Light" w:hAnsi="Poppins Light" w:cs="Poppins Light"/>
        </w:rPr>
        <w:t>Cabeçalho</w:t>
      </w:r>
      <w:r w:rsidRPr="00DD54B8">
        <w:rPr>
          <w:rFonts w:ascii="Poppins Light" w:hAnsi="Poppins Light" w:cs="Poppins Light"/>
          <w:noProof/>
        </w:rPr>
        <w:t xml:space="preserve"> e rodapé</w:t>
      </w:r>
    </w:p>
    <w:p w14:paraId="389D0D3E" w14:textId="77777777" w:rsidR="00671125" w:rsidRPr="00DD54B8" w:rsidRDefault="00671125" w:rsidP="00DD54B8">
      <w:pPr>
        <w:rPr>
          <w:rFonts w:ascii="Poppins Light" w:hAnsi="Poppins Light" w:cs="Poppins Light"/>
          <w:b/>
          <w:bCs/>
          <w:noProof/>
        </w:rPr>
      </w:pPr>
    </w:p>
    <w:p w14:paraId="7C11CD2D" w14:textId="77777777" w:rsidR="00671125" w:rsidRPr="00DD54B8" w:rsidRDefault="00671125" w:rsidP="00DD54B8">
      <w:pPr>
        <w:rPr>
          <w:rFonts w:ascii="Poppins Light" w:hAnsi="Poppins Light" w:cs="Poppins Light"/>
          <w:b/>
          <w:bCs/>
        </w:rPr>
      </w:pPr>
      <w:r w:rsidRPr="00DD54B8">
        <w:rPr>
          <w:rFonts w:ascii="Poppins Light" w:hAnsi="Poppins Light" w:cs="Poppins Light"/>
          <w:b/>
          <w:bCs/>
        </w:rPr>
        <w:t>8. Envie o arquivo no AVA.</w:t>
      </w:r>
    </w:p>
    <w:p w14:paraId="601B38C2" w14:textId="77777777" w:rsidR="00671125" w:rsidRDefault="00671125" w:rsidP="00DD54B8">
      <w:pPr>
        <w:pBdr>
          <w:bottom w:val="single" w:sz="4" w:space="1" w:color="auto"/>
        </w:pBdr>
        <w:rPr>
          <w:rFonts w:ascii="Poppins" w:hAnsi="Poppins" w:cs="Poppins"/>
          <w:b/>
          <w:noProof/>
          <w:sz w:val="28"/>
          <w:szCs w:val="28"/>
        </w:rPr>
      </w:pPr>
    </w:p>
    <w:p w14:paraId="52DDD410" w14:textId="77777777" w:rsidR="00671125" w:rsidRDefault="00671125" w:rsidP="00DD54B8">
      <w:pPr>
        <w:rPr>
          <w:rFonts w:ascii="Poppins" w:hAnsi="Poppins" w:cs="Poppins"/>
          <w:b/>
          <w:noProof/>
          <w:sz w:val="28"/>
          <w:szCs w:val="28"/>
        </w:rPr>
      </w:pPr>
    </w:p>
    <w:p w14:paraId="3193D245" w14:textId="77777777" w:rsidR="009D3BD5" w:rsidRDefault="009D3BD5" w:rsidP="00DD54B8">
      <w:pPr>
        <w:rPr>
          <w:rFonts w:ascii="Poppins" w:hAnsi="Poppins" w:cs="Poppins"/>
          <w:b/>
          <w:noProof/>
          <w:sz w:val="28"/>
          <w:szCs w:val="28"/>
        </w:rPr>
      </w:pPr>
    </w:p>
    <w:p w14:paraId="1418ED6C" w14:textId="5DFF98BF" w:rsidR="00EB05D1" w:rsidRPr="006F7DCC" w:rsidRDefault="00EB05D1" w:rsidP="00DD54B8">
      <w:pPr>
        <w:rPr>
          <w:rFonts w:ascii="Poppins" w:hAnsi="Poppins" w:cs="Poppins"/>
          <w:b/>
          <w:noProof/>
          <w:sz w:val="28"/>
          <w:szCs w:val="28"/>
        </w:rPr>
      </w:pPr>
      <w:r w:rsidRPr="006F7DCC">
        <w:rPr>
          <w:rFonts w:ascii="Poppins" w:hAnsi="Poppins" w:cs="Poppins"/>
          <w:b/>
          <w:noProof/>
          <w:sz w:val="28"/>
          <w:szCs w:val="28"/>
        </w:rPr>
        <w:t>Expectativa</w:t>
      </w:r>
      <w:r w:rsidR="009D3BD5">
        <w:rPr>
          <w:rFonts w:ascii="Poppins" w:hAnsi="Poppins" w:cs="Poppins"/>
          <w:b/>
          <w:noProof/>
          <w:sz w:val="28"/>
          <w:szCs w:val="28"/>
        </w:rPr>
        <w:t>s</w:t>
      </w:r>
      <w:r w:rsidRPr="006F7DCC">
        <w:rPr>
          <w:rFonts w:ascii="Poppins" w:hAnsi="Poppins" w:cs="Poppins"/>
          <w:b/>
          <w:noProof/>
          <w:sz w:val="28"/>
          <w:szCs w:val="28"/>
        </w:rPr>
        <w:t xml:space="preserve"> de resposta</w:t>
      </w:r>
      <w:r w:rsidR="009D3BD5">
        <w:rPr>
          <w:rFonts w:ascii="Poppins" w:hAnsi="Poppins" w:cs="Poppins"/>
          <w:b/>
          <w:noProof/>
          <w:sz w:val="28"/>
          <w:szCs w:val="28"/>
        </w:rPr>
        <w:t>s:</w:t>
      </w:r>
    </w:p>
    <w:p w14:paraId="1B590FF1" w14:textId="77777777" w:rsidR="00EB05D1" w:rsidRDefault="00EB05D1" w:rsidP="00DD54B8">
      <w:pPr>
        <w:rPr>
          <w:rFonts w:ascii="Poppins" w:hAnsi="Poppins" w:cs="Poppins"/>
          <w:noProof/>
        </w:rPr>
      </w:pPr>
    </w:p>
    <w:p w14:paraId="42C563DF" w14:textId="77777777" w:rsidR="00EB05D1" w:rsidRDefault="00EB05D1" w:rsidP="00DD54B8">
      <w:pPr>
        <w:rPr>
          <w:rFonts w:ascii="Poppins" w:hAnsi="Poppins" w:cs="Poppins"/>
          <w:noProof/>
        </w:rPr>
      </w:pPr>
      <w:r>
        <w:rPr>
          <w:noProof/>
        </w:rPr>
        <w:drawing>
          <wp:inline distT="0" distB="0" distL="0" distR="0" wp14:anchorId="20A32DEA" wp14:editId="1550994C">
            <wp:extent cx="4989185" cy="6965343"/>
            <wp:effectExtent l="0" t="0" r="2540" b="6985"/>
            <wp:docPr id="8283630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30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684" cy="69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6E7A" w14:textId="1D67D9A8" w:rsidR="29D6E812" w:rsidRDefault="29D6E812" w:rsidP="00DD54B8">
      <w:pPr>
        <w:rPr>
          <w:rFonts w:ascii="Poppins" w:eastAsia="Poppins" w:hAnsi="Poppins" w:cs="Poppins"/>
          <w:noProof/>
        </w:rPr>
      </w:pPr>
      <w:r w:rsidRPr="2B48C274">
        <w:rPr>
          <w:rFonts w:ascii="Segoe UI" w:eastAsia="Segoe UI" w:hAnsi="Segoe UI" w:cs="Segoe UI"/>
          <w:noProof/>
          <w:color w:val="242424"/>
          <w:sz w:val="21"/>
          <w:szCs w:val="21"/>
        </w:rPr>
        <w:t>Produzido pela SEDUC-SP com a ferramenta Google</w:t>
      </w:r>
      <w:r w:rsidR="4FD9FB51" w:rsidRPr="2B48C274">
        <w:rPr>
          <w:rFonts w:ascii="Segoe UI" w:eastAsia="Segoe UI" w:hAnsi="Segoe UI" w:cs="Segoe UI"/>
          <w:noProof/>
          <w:color w:val="242424"/>
          <w:sz w:val="21"/>
          <w:szCs w:val="21"/>
        </w:rPr>
        <w:t xml:space="preserve"> Docs</w:t>
      </w:r>
    </w:p>
    <w:p w14:paraId="0078EB13" w14:textId="4C3B12C7" w:rsidR="421E236D" w:rsidRDefault="421E236D" w:rsidP="00DD54B8">
      <w:pPr>
        <w:rPr>
          <w:rFonts w:ascii="Poppins" w:hAnsi="Poppins" w:cs="Poppins"/>
          <w:noProof/>
        </w:rPr>
      </w:pPr>
    </w:p>
    <w:p w14:paraId="29953B41" w14:textId="77777777" w:rsidR="00EB05D1" w:rsidRDefault="00EB05D1" w:rsidP="00DD54B8">
      <w:pPr>
        <w:rPr>
          <w:rFonts w:ascii="Poppins" w:hAnsi="Poppins" w:cs="Poppins"/>
          <w:noProof/>
        </w:rPr>
      </w:pPr>
    </w:p>
    <w:p w14:paraId="08004E8D" w14:textId="3B4A4EAA" w:rsidR="00E227A8" w:rsidRDefault="00EB05D1" w:rsidP="00DD54B8">
      <w:pPr>
        <w:rPr>
          <w:rFonts w:ascii="Poppins Light" w:hAnsi="Poppins Light" w:cs="Poppins Light"/>
          <w:noProof/>
        </w:rPr>
      </w:pPr>
      <w:r>
        <w:rPr>
          <w:noProof/>
        </w:rPr>
        <w:lastRenderedPageBreak/>
        <w:drawing>
          <wp:inline distT="0" distB="0" distL="0" distR="0" wp14:anchorId="417826B9" wp14:editId="43808C85">
            <wp:extent cx="5743575" cy="1914525"/>
            <wp:effectExtent l="0" t="0" r="9525" b="9525"/>
            <wp:docPr id="1595696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96125" name="Imagem 1" descr="Diagram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63" cy="19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C4A3" w14:textId="77777777" w:rsidR="00DB148A" w:rsidRDefault="00DB148A" w:rsidP="00DD54B8">
      <w:pPr>
        <w:rPr>
          <w:rFonts w:ascii="Poppins Light" w:eastAsia="Segoe UI" w:hAnsi="Poppins Light" w:cs="Poppins Light"/>
          <w:noProof/>
          <w:color w:val="242424"/>
          <w:sz w:val="20"/>
          <w:szCs w:val="20"/>
        </w:rPr>
      </w:pPr>
    </w:p>
    <w:p w14:paraId="154298EE" w14:textId="729F25A6" w:rsidR="29D6E812" w:rsidRDefault="00DB148A" w:rsidP="00DD54B8">
      <w:pPr>
        <w:rPr>
          <w:rFonts w:ascii="Poppins Light" w:eastAsia="Segoe UI" w:hAnsi="Poppins Light" w:cs="Poppins Light"/>
          <w:noProof/>
          <w:color w:val="242424"/>
          <w:sz w:val="20"/>
          <w:szCs w:val="20"/>
        </w:rPr>
      </w:pPr>
      <w:r>
        <w:rPr>
          <w:rFonts w:ascii="Poppins Light" w:eastAsia="Segoe UI" w:hAnsi="Poppins Light" w:cs="Poppins Light"/>
          <w:noProof/>
          <w:color w:val="242424"/>
          <w:sz w:val="20"/>
          <w:szCs w:val="20"/>
        </w:rPr>
        <w:t>© Getty Images</w:t>
      </w:r>
    </w:p>
    <w:p w14:paraId="22F81FC3" w14:textId="77777777" w:rsidR="00DD54B8" w:rsidRDefault="00DD54B8" w:rsidP="00DD54B8">
      <w:pPr>
        <w:rPr>
          <w:rFonts w:ascii="Poppins Light" w:eastAsia="Segoe UI" w:hAnsi="Poppins Light" w:cs="Poppins Light"/>
          <w:noProof/>
          <w:color w:val="242424"/>
          <w:sz w:val="20"/>
          <w:szCs w:val="20"/>
        </w:rPr>
      </w:pPr>
    </w:p>
    <w:p w14:paraId="787C17AC" w14:textId="77777777" w:rsidR="00DD54B8" w:rsidRDefault="00DD54B8" w:rsidP="00DD54B8">
      <w:pPr>
        <w:rPr>
          <w:rFonts w:ascii="Poppins Light" w:eastAsia="Segoe UI" w:hAnsi="Poppins Light" w:cs="Poppins Light"/>
          <w:noProof/>
          <w:color w:val="242424"/>
          <w:sz w:val="20"/>
          <w:szCs w:val="20"/>
        </w:rPr>
      </w:pPr>
    </w:p>
    <w:p w14:paraId="154739F0" w14:textId="77777777" w:rsidR="00DD54B8" w:rsidRDefault="00DD54B8" w:rsidP="00DD54B8">
      <w:pPr>
        <w:rPr>
          <w:rFonts w:ascii="Poppins Light" w:eastAsia="Segoe UI" w:hAnsi="Poppins Light" w:cs="Poppins Light"/>
          <w:noProof/>
          <w:color w:val="242424"/>
          <w:sz w:val="20"/>
          <w:szCs w:val="20"/>
        </w:rPr>
      </w:pPr>
    </w:p>
    <w:p w14:paraId="05EB701D" w14:textId="77777777" w:rsidR="00DD54B8" w:rsidRPr="00DD54B8" w:rsidRDefault="00DD54B8" w:rsidP="00DD54B8">
      <w:pPr>
        <w:rPr>
          <w:rFonts w:ascii="Poppins Light" w:eastAsia="Poppins" w:hAnsi="Poppins Light" w:cs="Poppins Light"/>
          <w:noProof/>
          <w:sz w:val="20"/>
          <w:szCs w:val="20"/>
        </w:rPr>
      </w:pPr>
    </w:p>
    <w:p w14:paraId="1BBE120E" w14:textId="5D6631F3" w:rsidR="59C67E6D" w:rsidRPr="00DD54B8" w:rsidRDefault="59C67E6D" w:rsidP="00DD54B8">
      <w:pPr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  <w:r w:rsidRPr="00DD54B8">
        <w:rPr>
          <w:rFonts w:ascii="Poppins Light" w:eastAsia="Segoe UI" w:hAnsi="Poppins Light" w:cs="Poppins Light"/>
          <w:b/>
          <w:bCs/>
          <w:noProof/>
          <w:color w:val="242424"/>
          <w:sz w:val="21"/>
          <w:szCs w:val="21"/>
        </w:rPr>
        <w:t>Referência</w:t>
      </w:r>
    </w:p>
    <w:p w14:paraId="53357A74" w14:textId="3497268C" w:rsidR="59C67E6D" w:rsidRPr="00DD54B8" w:rsidRDefault="59C67E6D" w:rsidP="00DD54B8">
      <w:pPr>
        <w:shd w:val="clear" w:color="auto" w:fill="FFFFFF" w:themeFill="background1"/>
        <w:spacing w:line="300" w:lineRule="auto"/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  <w:r w:rsidRPr="00DD54B8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GOOGLE DOCS. </w:t>
      </w:r>
      <w:r w:rsidR="009D3BD5" w:rsidRPr="00091B22">
        <w:rPr>
          <w:rFonts w:ascii="Poppins Light" w:eastAsia="Segoe UI" w:hAnsi="Poppins Light" w:cs="Poppins Light"/>
          <w:b/>
          <w:bCs/>
          <w:noProof/>
          <w:color w:val="242424"/>
          <w:sz w:val="21"/>
          <w:szCs w:val="21"/>
        </w:rPr>
        <w:t>Página inicial</w:t>
      </w:r>
      <w:r w:rsidRPr="00DD54B8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, 2026. Disponível em: </w:t>
      </w:r>
      <w:hyperlink r:id="rId12">
        <w:r w:rsidRPr="00DD54B8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https://docs.google.com/.</w:t>
        </w:r>
      </w:hyperlink>
      <w:r w:rsidRPr="00DD54B8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  Acesso em: 19 jan. 2026.  </w:t>
      </w:r>
    </w:p>
    <w:p w14:paraId="6FFFA95C" w14:textId="1B58EB8C" w:rsidR="421E236D" w:rsidRDefault="421E236D" w:rsidP="00DD54B8">
      <w:pPr>
        <w:rPr>
          <w:rFonts w:ascii="Poppins Light" w:hAnsi="Poppins Light" w:cs="Poppins Light"/>
          <w:noProof/>
        </w:rPr>
      </w:pPr>
    </w:p>
    <w:sectPr w:rsidR="421E236D" w:rsidSect="00553CA2">
      <w:headerReference w:type="default" r:id="rId13"/>
      <w:footerReference w:type="even" r:id="rId14"/>
      <w:footerReference w:type="default" r:id="rId15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698C0" w14:textId="77777777" w:rsidR="00E10B2C" w:rsidRDefault="00E10B2C">
      <w:r>
        <w:separator/>
      </w:r>
    </w:p>
  </w:endnote>
  <w:endnote w:type="continuationSeparator" w:id="0">
    <w:p w14:paraId="1DD1BF31" w14:textId="77777777" w:rsidR="00E10B2C" w:rsidRDefault="00E10B2C">
      <w:r>
        <w:continuationSeparator/>
      </w:r>
    </w:p>
  </w:endnote>
  <w:endnote w:type="continuationNotice" w:id="1">
    <w:p w14:paraId="31121BB0" w14:textId="77777777" w:rsidR="00E10B2C" w:rsidRDefault="00E10B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815593819"/>
              <w:docPartObj>
                <w:docPartGallery w:val="Page Numbers (Top of Page)"/>
                <w:docPartUnique/>
              </w:docPartObj>
            </w:sdtPr>
            <w:sdtContent>
              <w:p w14:paraId="722308FF" w14:textId="77777777" w:rsidR="00DD54B8" w:rsidRDefault="00DD54B8" w:rsidP="00DD54B8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451D0CEE" w14:textId="77777777" w:rsidR="00DD54B8" w:rsidRPr="002C4399" w:rsidRDefault="00DD54B8" w:rsidP="00DD54B8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>[INTRODUÇÃO À INFORMÁTICA]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 xml:space="preserve">         [FERRAMENTAS DE ESCRITÓRIO I]</w:t>
                </w:r>
              </w:p>
              <w:p w14:paraId="214D1726" w14:textId="6755B390" w:rsidR="00E227A8" w:rsidRPr="00E227A8" w:rsidRDefault="00DD54B8" w:rsidP="00DD54B8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DB148A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DB148A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8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35CE7" w14:textId="77777777" w:rsidR="00E10B2C" w:rsidRDefault="00E10B2C">
      <w:r>
        <w:separator/>
      </w:r>
    </w:p>
  </w:footnote>
  <w:footnote w:type="continuationSeparator" w:id="0">
    <w:p w14:paraId="2CBB4A8A" w14:textId="77777777" w:rsidR="00E10B2C" w:rsidRDefault="00E10B2C">
      <w:r>
        <w:continuationSeparator/>
      </w:r>
    </w:p>
  </w:footnote>
  <w:footnote w:type="continuationNotice" w:id="1">
    <w:p w14:paraId="09C904A6" w14:textId="77777777" w:rsidR="00E10B2C" w:rsidRDefault="00E10B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712"/>
    <w:multiLevelType w:val="multilevel"/>
    <w:tmpl w:val="37BC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307C6"/>
    <w:multiLevelType w:val="hybridMultilevel"/>
    <w:tmpl w:val="DD3E1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D59B3"/>
    <w:multiLevelType w:val="multilevel"/>
    <w:tmpl w:val="F90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3FEA"/>
    <w:multiLevelType w:val="multilevel"/>
    <w:tmpl w:val="65A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2A47"/>
    <w:multiLevelType w:val="multilevel"/>
    <w:tmpl w:val="23D06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733C9"/>
    <w:multiLevelType w:val="multilevel"/>
    <w:tmpl w:val="AA50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F4B41"/>
    <w:multiLevelType w:val="multilevel"/>
    <w:tmpl w:val="A5BE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380D"/>
    <w:multiLevelType w:val="multilevel"/>
    <w:tmpl w:val="FBFA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EDC651D"/>
    <w:multiLevelType w:val="multilevel"/>
    <w:tmpl w:val="B7A0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03536"/>
    <w:multiLevelType w:val="multilevel"/>
    <w:tmpl w:val="D70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22682"/>
    <w:multiLevelType w:val="multilevel"/>
    <w:tmpl w:val="0852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E3BE5"/>
    <w:multiLevelType w:val="multilevel"/>
    <w:tmpl w:val="0158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B7F02"/>
    <w:multiLevelType w:val="multilevel"/>
    <w:tmpl w:val="70B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77A3B"/>
    <w:multiLevelType w:val="multilevel"/>
    <w:tmpl w:val="FE5A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85CD1"/>
    <w:multiLevelType w:val="hybridMultilevel"/>
    <w:tmpl w:val="FD483C14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5F2B45D2"/>
    <w:multiLevelType w:val="multilevel"/>
    <w:tmpl w:val="84D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15837"/>
    <w:multiLevelType w:val="multilevel"/>
    <w:tmpl w:val="E976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D5044"/>
    <w:multiLevelType w:val="multilevel"/>
    <w:tmpl w:val="18DC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857B32"/>
    <w:multiLevelType w:val="multilevel"/>
    <w:tmpl w:val="24E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7051E"/>
    <w:multiLevelType w:val="multilevel"/>
    <w:tmpl w:val="06C4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849339">
    <w:abstractNumId w:val="8"/>
  </w:num>
  <w:num w:numId="2" w16cid:durableId="196239732">
    <w:abstractNumId w:val="15"/>
  </w:num>
  <w:num w:numId="3" w16cid:durableId="1671907572">
    <w:abstractNumId w:val="13"/>
  </w:num>
  <w:num w:numId="4" w16cid:durableId="349793091">
    <w:abstractNumId w:val="11"/>
  </w:num>
  <w:num w:numId="5" w16cid:durableId="754280550">
    <w:abstractNumId w:val="5"/>
  </w:num>
  <w:num w:numId="6" w16cid:durableId="1097406108">
    <w:abstractNumId w:val="20"/>
  </w:num>
  <w:num w:numId="7" w16cid:durableId="1040323697">
    <w:abstractNumId w:val="17"/>
  </w:num>
  <w:num w:numId="8" w16cid:durableId="2133471668">
    <w:abstractNumId w:val="6"/>
  </w:num>
  <w:num w:numId="9" w16cid:durableId="236136678">
    <w:abstractNumId w:val="0"/>
  </w:num>
  <w:num w:numId="10" w16cid:durableId="922642908">
    <w:abstractNumId w:val="12"/>
  </w:num>
  <w:num w:numId="11" w16cid:durableId="825123347">
    <w:abstractNumId w:val="3"/>
  </w:num>
  <w:num w:numId="12" w16cid:durableId="185293149">
    <w:abstractNumId w:val="9"/>
  </w:num>
  <w:num w:numId="13" w16cid:durableId="1881358467">
    <w:abstractNumId w:val="14"/>
  </w:num>
  <w:num w:numId="14" w16cid:durableId="1875997947">
    <w:abstractNumId w:val="2"/>
  </w:num>
  <w:num w:numId="15" w16cid:durableId="362023007">
    <w:abstractNumId w:val="4"/>
  </w:num>
  <w:num w:numId="16" w16cid:durableId="778530442">
    <w:abstractNumId w:val="19"/>
  </w:num>
  <w:num w:numId="17" w16cid:durableId="731972978">
    <w:abstractNumId w:val="21"/>
  </w:num>
  <w:num w:numId="18" w16cid:durableId="2040353913">
    <w:abstractNumId w:val="7"/>
  </w:num>
  <w:num w:numId="19" w16cid:durableId="1261833793">
    <w:abstractNumId w:val="18"/>
  </w:num>
  <w:num w:numId="20" w16cid:durableId="1623801023">
    <w:abstractNumId w:val="10"/>
  </w:num>
  <w:num w:numId="21" w16cid:durableId="321348518">
    <w:abstractNumId w:val="16"/>
  </w:num>
  <w:num w:numId="22" w16cid:durableId="1875121147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D00"/>
    <w:rsid w:val="00024ACD"/>
    <w:rsid w:val="000278D8"/>
    <w:rsid w:val="00091B22"/>
    <w:rsid w:val="00093C5A"/>
    <w:rsid w:val="000A4E65"/>
    <w:rsid w:val="000C6619"/>
    <w:rsid w:val="000F7DE9"/>
    <w:rsid w:val="00124756"/>
    <w:rsid w:val="00160195"/>
    <w:rsid w:val="001A2D86"/>
    <w:rsid w:val="001A32C9"/>
    <w:rsid w:val="001C335A"/>
    <w:rsid w:val="001D403F"/>
    <w:rsid w:val="001E7BC0"/>
    <w:rsid w:val="002344C7"/>
    <w:rsid w:val="002372B1"/>
    <w:rsid w:val="00252F67"/>
    <w:rsid w:val="00256D8D"/>
    <w:rsid w:val="002632D3"/>
    <w:rsid w:val="00264B6B"/>
    <w:rsid w:val="002A1EAA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C032E"/>
    <w:rsid w:val="003C2A1A"/>
    <w:rsid w:val="003D71CA"/>
    <w:rsid w:val="003F2D2E"/>
    <w:rsid w:val="00454835"/>
    <w:rsid w:val="00464B32"/>
    <w:rsid w:val="00491C71"/>
    <w:rsid w:val="004B575D"/>
    <w:rsid w:val="004B66A3"/>
    <w:rsid w:val="004E713D"/>
    <w:rsid w:val="00504499"/>
    <w:rsid w:val="00504D88"/>
    <w:rsid w:val="0054497C"/>
    <w:rsid w:val="0054587F"/>
    <w:rsid w:val="005517B2"/>
    <w:rsid w:val="00553CA2"/>
    <w:rsid w:val="00585322"/>
    <w:rsid w:val="00585B17"/>
    <w:rsid w:val="00585F34"/>
    <w:rsid w:val="005A5A09"/>
    <w:rsid w:val="005C4DEC"/>
    <w:rsid w:val="005E4165"/>
    <w:rsid w:val="005F74BB"/>
    <w:rsid w:val="0060776C"/>
    <w:rsid w:val="0063273B"/>
    <w:rsid w:val="00647565"/>
    <w:rsid w:val="00671125"/>
    <w:rsid w:val="00676B29"/>
    <w:rsid w:val="00683DD0"/>
    <w:rsid w:val="006B3AE9"/>
    <w:rsid w:val="007671B4"/>
    <w:rsid w:val="00773A8C"/>
    <w:rsid w:val="0078262D"/>
    <w:rsid w:val="007B6ABF"/>
    <w:rsid w:val="007D07B6"/>
    <w:rsid w:val="007F4073"/>
    <w:rsid w:val="00814E58"/>
    <w:rsid w:val="0083474B"/>
    <w:rsid w:val="00841D59"/>
    <w:rsid w:val="00851368"/>
    <w:rsid w:val="00865B49"/>
    <w:rsid w:val="008925A9"/>
    <w:rsid w:val="008A1365"/>
    <w:rsid w:val="008B3FF5"/>
    <w:rsid w:val="008B4C24"/>
    <w:rsid w:val="008B59D2"/>
    <w:rsid w:val="008B637F"/>
    <w:rsid w:val="008F775A"/>
    <w:rsid w:val="0092769D"/>
    <w:rsid w:val="00966015"/>
    <w:rsid w:val="0096680E"/>
    <w:rsid w:val="009B33B6"/>
    <w:rsid w:val="009D3BD5"/>
    <w:rsid w:val="00AA319D"/>
    <w:rsid w:val="00AA60A0"/>
    <w:rsid w:val="00AD78A6"/>
    <w:rsid w:val="00B235A8"/>
    <w:rsid w:val="00B45591"/>
    <w:rsid w:val="00BA6A76"/>
    <w:rsid w:val="00BB394F"/>
    <w:rsid w:val="00BD6C1C"/>
    <w:rsid w:val="00BE4D2E"/>
    <w:rsid w:val="00C12E4A"/>
    <w:rsid w:val="00C42339"/>
    <w:rsid w:val="00C4723D"/>
    <w:rsid w:val="00C6070E"/>
    <w:rsid w:val="00C62CE1"/>
    <w:rsid w:val="00C93FB1"/>
    <w:rsid w:val="00CA4523"/>
    <w:rsid w:val="00CC2A45"/>
    <w:rsid w:val="00CD6E55"/>
    <w:rsid w:val="00CE1A1F"/>
    <w:rsid w:val="00CF76E4"/>
    <w:rsid w:val="00D03B93"/>
    <w:rsid w:val="00D05B9C"/>
    <w:rsid w:val="00D24C11"/>
    <w:rsid w:val="00D466B2"/>
    <w:rsid w:val="00D5403E"/>
    <w:rsid w:val="00D553AB"/>
    <w:rsid w:val="00D60F22"/>
    <w:rsid w:val="00D61A8F"/>
    <w:rsid w:val="00DB148A"/>
    <w:rsid w:val="00DD30AF"/>
    <w:rsid w:val="00DD5204"/>
    <w:rsid w:val="00DD54B8"/>
    <w:rsid w:val="00DE0C0D"/>
    <w:rsid w:val="00DF0192"/>
    <w:rsid w:val="00E10B2C"/>
    <w:rsid w:val="00E10D86"/>
    <w:rsid w:val="00E169F7"/>
    <w:rsid w:val="00E227A8"/>
    <w:rsid w:val="00E400A6"/>
    <w:rsid w:val="00E71901"/>
    <w:rsid w:val="00E73E76"/>
    <w:rsid w:val="00E77AF3"/>
    <w:rsid w:val="00EA3B37"/>
    <w:rsid w:val="00EA6B24"/>
    <w:rsid w:val="00EB05D1"/>
    <w:rsid w:val="00EF47B1"/>
    <w:rsid w:val="00EF4AFE"/>
    <w:rsid w:val="00EF7B21"/>
    <w:rsid w:val="00F044D7"/>
    <w:rsid w:val="00F472E5"/>
    <w:rsid w:val="00F51FEF"/>
    <w:rsid w:val="00F52AA0"/>
    <w:rsid w:val="00F57059"/>
    <w:rsid w:val="00FD7F1E"/>
    <w:rsid w:val="00FF3340"/>
    <w:rsid w:val="00FF3ECB"/>
    <w:rsid w:val="0AF7E02D"/>
    <w:rsid w:val="1BADD2F4"/>
    <w:rsid w:val="1C868B63"/>
    <w:rsid w:val="27CE4581"/>
    <w:rsid w:val="29D6E812"/>
    <w:rsid w:val="2B48C274"/>
    <w:rsid w:val="2E7C4C04"/>
    <w:rsid w:val="421E236D"/>
    <w:rsid w:val="4FD9FB51"/>
    <w:rsid w:val="59C67E6D"/>
    <w:rsid w:val="6D37B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05D1"/>
    <w:pPr>
      <w:spacing w:before="100" w:beforeAutospacing="1" w:after="100" w:afterAutospacing="1"/>
    </w:pPr>
  </w:style>
  <w:style w:type="character" w:customStyle="1" w:styleId="Ttulo9Char">
    <w:name w:val="Título 9 Char"/>
    <w:basedOn w:val="Fontepargpadro"/>
    <w:link w:val="Ttulo9"/>
    <w:rsid w:val="00671125"/>
    <w:rPr>
      <w:rFonts w:ascii="Comic Sans MS" w:hAnsi="Comic Sans MS"/>
      <w:b/>
      <w:sz w:val="32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148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14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google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8</Pages>
  <Words>1059</Words>
  <Characters>5752</Characters>
  <Application>Microsoft Office Word</Application>
  <DocSecurity>0</DocSecurity>
  <Lines>231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2</cp:revision>
  <cp:lastPrinted>2006-08-31T06:40:00Z</cp:lastPrinted>
  <dcterms:created xsi:type="dcterms:W3CDTF">2026-03-11T14:52:00Z</dcterms:created>
  <dcterms:modified xsi:type="dcterms:W3CDTF">2026-03-11T14:52:00Z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