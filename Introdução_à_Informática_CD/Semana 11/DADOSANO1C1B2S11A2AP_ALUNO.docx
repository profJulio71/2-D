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79CD781A" w:rsidR="00E227A8" w:rsidRPr="00454835" w:rsidRDefault="0060776C" w:rsidP="00C167CA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454835">
        <w:rPr>
          <w:rFonts w:ascii="Poppins" w:hAnsi="Poppins" w:cs="Poppins"/>
          <w:bCs/>
          <w:szCs w:val="32"/>
        </w:rPr>
        <w:t xml:space="preserve">Roteiro de </w:t>
      </w:r>
      <w:r w:rsidR="00E227A8" w:rsidRPr="00454835">
        <w:rPr>
          <w:rFonts w:ascii="Poppins" w:hAnsi="Poppins" w:cs="Poppins"/>
          <w:bCs/>
          <w:szCs w:val="32"/>
        </w:rPr>
        <w:t xml:space="preserve">Atividade </w:t>
      </w:r>
      <w:r w:rsidRPr="00454835">
        <w:rPr>
          <w:rFonts w:ascii="Poppins" w:hAnsi="Poppins" w:cs="Poppins"/>
          <w:bCs/>
          <w:szCs w:val="32"/>
        </w:rPr>
        <w:t>Prática</w:t>
      </w:r>
    </w:p>
    <w:p w14:paraId="4CF5E947" w14:textId="77777777" w:rsidR="00814E58" w:rsidRPr="00814E58" w:rsidRDefault="00814E58" w:rsidP="00C167CA"/>
    <w:p w14:paraId="3859BC60" w14:textId="7A01095D" w:rsidR="00E227A8" w:rsidRPr="00814E58" w:rsidRDefault="00E227A8" w:rsidP="00C167CA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150B4459" w14:textId="77777777" w:rsidR="0060776C" w:rsidRPr="00814E58" w:rsidRDefault="0060776C" w:rsidP="00C167CA">
      <w:pPr>
        <w:spacing w:line="288" w:lineRule="auto"/>
        <w:rPr>
          <w:rFonts w:ascii="Poppins Light" w:hAnsi="Poppins Light" w:cs="Poppins Light"/>
          <w:u w:val="single"/>
        </w:rPr>
      </w:pPr>
    </w:p>
    <w:p w14:paraId="1938499B" w14:textId="1D4E7D5F" w:rsidR="0096680E" w:rsidRPr="0096680E" w:rsidRDefault="0060776C" w:rsidP="00C167CA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454835">
        <w:rPr>
          <w:rFonts w:ascii="Poppins" w:hAnsi="Poppins" w:cs="Poppins"/>
          <w:b/>
          <w:bCs/>
          <w:noProof/>
          <w:sz w:val="32"/>
          <w:szCs w:val="32"/>
        </w:rPr>
        <w:t>Título</w:t>
      </w:r>
      <w:r w:rsidR="00E227A8" w:rsidRPr="00454835">
        <w:rPr>
          <w:rFonts w:ascii="Poppins" w:hAnsi="Poppins" w:cs="Poppins"/>
          <w:b/>
          <w:bCs/>
          <w:noProof/>
          <w:sz w:val="32"/>
          <w:szCs w:val="32"/>
        </w:rPr>
        <w:t xml:space="preserve"> da atividade</w:t>
      </w:r>
      <w:r w:rsidR="00B92063">
        <w:rPr>
          <w:rFonts w:ascii="Poppins" w:hAnsi="Poppins" w:cs="Poppins"/>
          <w:b/>
          <w:bCs/>
          <w:noProof/>
          <w:sz w:val="32"/>
          <w:szCs w:val="32"/>
        </w:rPr>
        <w:t xml:space="preserve">: </w:t>
      </w:r>
      <w:r w:rsidR="0096680E" w:rsidRPr="0096680E">
        <w:rPr>
          <w:rFonts w:ascii="Poppins" w:hAnsi="Poppins" w:cs="Poppins"/>
          <w:b/>
          <w:bCs/>
          <w:noProof/>
          <w:sz w:val="32"/>
          <w:szCs w:val="32"/>
        </w:rPr>
        <w:t xml:space="preserve">Formatação do documento: </w:t>
      </w:r>
      <w:r w:rsidR="00C82829" w:rsidRPr="0096680E">
        <w:rPr>
          <w:rFonts w:ascii="Poppins" w:hAnsi="Poppins" w:cs="Poppins"/>
          <w:b/>
          <w:bCs/>
          <w:noProof/>
          <w:sz w:val="32"/>
          <w:szCs w:val="32"/>
        </w:rPr>
        <w:t>O Papel da Tecnologia na Vida das Pessoas</w:t>
      </w:r>
    </w:p>
    <w:p w14:paraId="6C49C706" w14:textId="7D1D4207" w:rsidR="0060776C" w:rsidRPr="00454835" w:rsidRDefault="0060776C" w:rsidP="00C167CA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161369BA" w14:textId="7DBC2843" w:rsidR="00E227A8" w:rsidRPr="0083474B" w:rsidRDefault="00E227A8" w:rsidP="00C167CA">
      <w:pPr>
        <w:rPr>
          <w:rFonts w:ascii="Poppins" w:hAnsi="Poppins" w:cs="Poppins"/>
          <w:b/>
          <w:bCs/>
          <w:noProof/>
          <w:sz w:val="28"/>
          <w:szCs w:val="28"/>
        </w:rPr>
      </w:pPr>
      <w:r w:rsidRPr="0083474B">
        <w:rPr>
          <w:rFonts w:ascii="Poppins" w:hAnsi="Poppins" w:cs="Poppins"/>
          <w:b/>
          <w:bCs/>
          <w:noProof/>
          <w:sz w:val="28"/>
          <w:szCs w:val="28"/>
        </w:rPr>
        <w:t>Objetivo</w:t>
      </w:r>
    </w:p>
    <w:p w14:paraId="6AA524AB" w14:textId="77777777" w:rsidR="0096680E" w:rsidRPr="00C167CA" w:rsidRDefault="0096680E" w:rsidP="00C167CA">
      <w:pPr>
        <w:spacing w:after="160" w:line="259" w:lineRule="auto"/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>Praticar recursos avançados de edição, como listas, tabelas e estilos em documentos digitais.</w:t>
      </w:r>
    </w:p>
    <w:p w14:paraId="050BB83B" w14:textId="77777777" w:rsidR="00E227A8" w:rsidRPr="00814E58" w:rsidRDefault="00E227A8" w:rsidP="00C167CA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814E58">
        <w:rPr>
          <w:rFonts w:ascii="Poppins" w:hAnsi="Poppins" w:cs="Poppins"/>
          <w:b/>
          <w:bCs/>
          <w:noProof/>
          <w:sz w:val="32"/>
          <w:szCs w:val="32"/>
        </w:rPr>
        <w:t>Lista de materiais</w:t>
      </w:r>
    </w:p>
    <w:p w14:paraId="5240BF30" w14:textId="77777777" w:rsidR="00D60F22" w:rsidRPr="00C167CA" w:rsidRDefault="00D60F22" w:rsidP="00C167CA">
      <w:pPr>
        <w:numPr>
          <w:ilvl w:val="0"/>
          <w:numId w:val="5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>Computadores com acesso à internet.</w:t>
      </w:r>
    </w:p>
    <w:p w14:paraId="4536F943" w14:textId="22C65E4F" w:rsidR="00D60F22" w:rsidRPr="00C167CA" w:rsidRDefault="00D60F22" w:rsidP="00C167CA">
      <w:pPr>
        <w:numPr>
          <w:ilvl w:val="0"/>
          <w:numId w:val="5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 xml:space="preserve">Conta Google ativa para uso do Google </w:t>
      </w:r>
      <w:r w:rsidR="003F2D2E" w:rsidRPr="00C167CA">
        <w:rPr>
          <w:rFonts w:ascii="Poppins Light" w:hAnsi="Poppins Light" w:cs="Poppins Light"/>
          <w:noProof/>
        </w:rPr>
        <w:t>Docs</w:t>
      </w:r>
      <w:r w:rsidRPr="00C167CA">
        <w:rPr>
          <w:rFonts w:ascii="Poppins Light" w:hAnsi="Poppins Light" w:cs="Poppins Light"/>
          <w:noProof/>
        </w:rPr>
        <w:t xml:space="preserve"> ou</w:t>
      </w:r>
    </w:p>
    <w:p w14:paraId="18F37AA4" w14:textId="05B515C1" w:rsidR="00D60F22" w:rsidRPr="00C167CA" w:rsidRDefault="00D60F22" w:rsidP="00C82829">
      <w:pPr>
        <w:ind w:left="720"/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 xml:space="preserve">Microsoft </w:t>
      </w:r>
      <w:r w:rsidR="003F2D2E" w:rsidRPr="00C167CA">
        <w:rPr>
          <w:rFonts w:ascii="Poppins Light" w:hAnsi="Poppins Light" w:cs="Poppins Light"/>
          <w:noProof/>
        </w:rPr>
        <w:t>Word</w:t>
      </w:r>
      <w:r w:rsidRPr="00C167CA">
        <w:rPr>
          <w:rFonts w:ascii="Poppins Light" w:hAnsi="Poppins Light" w:cs="Poppins Light"/>
          <w:noProof/>
        </w:rPr>
        <w:t xml:space="preserve"> instalado.</w:t>
      </w:r>
    </w:p>
    <w:p w14:paraId="4FB4B620" w14:textId="77777777" w:rsidR="00D60F22" w:rsidRPr="00C167CA" w:rsidRDefault="00D60F22" w:rsidP="00C167CA">
      <w:pPr>
        <w:numPr>
          <w:ilvl w:val="0"/>
          <w:numId w:val="5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>Projeção multimídia ou tela para demonstração.</w:t>
      </w:r>
    </w:p>
    <w:p w14:paraId="08004E8D" w14:textId="77777777" w:rsidR="00E227A8" w:rsidRDefault="00E227A8" w:rsidP="00C167CA">
      <w:pPr>
        <w:pBdr>
          <w:bottom w:val="single" w:sz="4" w:space="1" w:color="auto"/>
        </w:pBdr>
        <w:rPr>
          <w:rFonts w:ascii="Poppins Light" w:hAnsi="Poppins Light" w:cs="Poppins Light"/>
          <w:noProof/>
        </w:rPr>
      </w:pPr>
    </w:p>
    <w:p w14:paraId="5C1B70E7" w14:textId="0F4E42D8" w:rsidR="008048C4" w:rsidRDefault="0096680E" w:rsidP="00C167CA">
      <w:pPr>
        <w:rPr>
          <w:rFonts w:ascii="Poppins" w:hAnsi="Poppins" w:cs="Poppins"/>
          <w:b/>
          <w:noProof/>
          <w:sz w:val="28"/>
          <w:szCs w:val="28"/>
        </w:rPr>
      </w:pPr>
      <w:r w:rsidRPr="00D81DC9">
        <w:rPr>
          <w:rFonts w:ascii="Poppins" w:hAnsi="Poppins" w:cs="Poppins"/>
          <w:b/>
          <w:noProof/>
          <w:sz w:val="28"/>
          <w:szCs w:val="28"/>
        </w:rPr>
        <w:t xml:space="preserve">Base </w:t>
      </w:r>
      <w:r w:rsidR="00B92063">
        <w:rPr>
          <w:rFonts w:ascii="Poppins" w:hAnsi="Poppins" w:cs="Poppins"/>
          <w:b/>
          <w:noProof/>
          <w:sz w:val="28"/>
          <w:szCs w:val="28"/>
        </w:rPr>
        <w:t>t</w:t>
      </w:r>
      <w:r w:rsidRPr="00D81DC9">
        <w:rPr>
          <w:rFonts w:ascii="Poppins" w:hAnsi="Poppins" w:cs="Poppins"/>
          <w:b/>
          <w:noProof/>
          <w:sz w:val="28"/>
          <w:szCs w:val="28"/>
        </w:rPr>
        <w:t>eórica</w:t>
      </w:r>
    </w:p>
    <w:p w14:paraId="2DC8270F" w14:textId="77777777" w:rsidR="008048C4" w:rsidRDefault="008048C4" w:rsidP="00C167CA">
      <w:pPr>
        <w:rPr>
          <w:rFonts w:ascii="Poppins" w:hAnsi="Poppins" w:cs="Poppins"/>
          <w:b/>
          <w:noProof/>
          <w:sz w:val="28"/>
          <w:szCs w:val="28"/>
        </w:rPr>
      </w:pPr>
    </w:p>
    <w:p w14:paraId="536F9B2C" w14:textId="7B6FB13E" w:rsidR="0096680E" w:rsidRPr="00C167CA" w:rsidRDefault="008048C4" w:rsidP="00C167CA">
      <w:pPr>
        <w:rPr>
          <w:rFonts w:ascii="Poppins Light" w:hAnsi="Poppins Light" w:cs="Poppins Light"/>
          <w:b/>
          <w:noProof/>
          <w:sz w:val="28"/>
          <w:szCs w:val="28"/>
        </w:rPr>
      </w:pPr>
      <w:r w:rsidRPr="00C167CA">
        <w:rPr>
          <w:rFonts w:ascii="Poppins Light" w:hAnsi="Poppins Light" w:cs="Poppins Light"/>
          <w:b/>
          <w:bCs/>
          <w:noProof/>
        </w:rPr>
        <w:t>1</w:t>
      </w:r>
      <w:r w:rsidR="0096680E" w:rsidRPr="00C167CA">
        <w:rPr>
          <w:rFonts w:ascii="Poppins Light" w:hAnsi="Poppins Light" w:cs="Poppins Light"/>
          <w:b/>
          <w:bCs/>
          <w:noProof/>
        </w:rPr>
        <w:t>. Edição e formatação em documentos digitais</w:t>
      </w:r>
    </w:p>
    <w:p w14:paraId="7BA0D7BD" w14:textId="4866FF35" w:rsidR="0096680E" w:rsidRPr="00C167CA" w:rsidRDefault="0096680E" w:rsidP="00C167CA">
      <w:p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 xml:space="preserve">São etapas fundamentais da produção e </w:t>
      </w:r>
      <w:r w:rsidR="00B92063">
        <w:rPr>
          <w:rFonts w:ascii="Poppins Light" w:hAnsi="Poppins Light" w:cs="Poppins Light"/>
          <w:noProof/>
        </w:rPr>
        <w:t xml:space="preserve">da </w:t>
      </w:r>
      <w:r w:rsidRPr="00C167CA">
        <w:rPr>
          <w:rFonts w:ascii="Poppins Light" w:hAnsi="Poppins Light" w:cs="Poppins Light"/>
          <w:noProof/>
        </w:rPr>
        <w:t>comunicação escrita no ambiente digital. Elas envolvem o conjunto de ações e recursos que permite criar, organizar, revisar e padronizar textos para que sejam claros, esteticamente adequados e compreensíveis ao leitor.</w:t>
      </w:r>
    </w:p>
    <w:p w14:paraId="7380DCB1" w14:textId="77777777" w:rsidR="0096680E" w:rsidRPr="00C167CA" w:rsidRDefault="0096680E" w:rsidP="00C167CA">
      <w:pPr>
        <w:ind w:left="708"/>
        <w:rPr>
          <w:rFonts w:ascii="Poppins Light" w:hAnsi="Poppins Light" w:cs="Poppins Light"/>
          <w:b/>
          <w:bCs/>
          <w:noProof/>
        </w:rPr>
      </w:pPr>
    </w:p>
    <w:p w14:paraId="64816CBD" w14:textId="7872CB5F" w:rsidR="0096680E" w:rsidRPr="00C167CA" w:rsidRDefault="008048C4" w:rsidP="00C167CA">
      <w:pPr>
        <w:rPr>
          <w:rFonts w:ascii="Poppins Light" w:hAnsi="Poppins Light" w:cs="Poppins Light"/>
          <w:b/>
          <w:bCs/>
          <w:noProof/>
        </w:rPr>
      </w:pPr>
      <w:r w:rsidRPr="00C167CA">
        <w:rPr>
          <w:rFonts w:ascii="Poppins Light" w:hAnsi="Poppins Light" w:cs="Poppins Light"/>
          <w:b/>
          <w:bCs/>
          <w:noProof/>
        </w:rPr>
        <w:t xml:space="preserve">1.1 </w:t>
      </w:r>
      <w:r w:rsidR="0096680E" w:rsidRPr="00C167CA">
        <w:rPr>
          <w:rFonts w:ascii="Poppins Light" w:hAnsi="Poppins Light" w:cs="Poppins Light"/>
          <w:b/>
          <w:bCs/>
          <w:noProof/>
        </w:rPr>
        <w:t>Edição</w:t>
      </w:r>
    </w:p>
    <w:p w14:paraId="54356AE5" w14:textId="77777777" w:rsidR="0096680E" w:rsidRPr="00C167CA" w:rsidRDefault="0096680E" w:rsidP="00C167CA">
      <w:p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 xml:space="preserve">Refere-se ao processo de criação e revisão do conteúdo textual. </w:t>
      </w:r>
    </w:p>
    <w:p w14:paraId="2052C409" w14:textId="77777777" w:rsidR="0096680E" w:rsidRPr="00C167CA" w:rsidRDefault="0096680E" w:rsidP="00C167CA">
      <w:p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>Inclui operações como:</w:t>
      </w:r>
    </w:p>
    <w:p w14:paraId="223755E1" w14:textId="32596A93" w:rsidR="0096680E" w:rsidRPr="00C167CA" w:rsidRDefault="00B92063" w:rsidP="00C167CA">
      <w:pPr>
        <w:pStyle w:val="PargrafodaLista"/>
        <w:numPr>
          <w:ilvl w:val="0"/>
          <w:numId w:val="45"/>
        </w:numPr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i</w:t>
      </w:r>
      <w:r w:rsidR="0096680E" w:rsidRPr="00C167CA">
        <w:rPr>
          <w:rFonts w:ascii="Poppins Light" w:hAnsi="Poppins Light" w:cs="Poppins Light"/>
          <w:noProof/>
        </w:rPr>
        <w:t>nserir e apagar texto, imagens ou tabelas;</w:t>
      </w:r>
    </w:p>
    <w:p w14:paraId="3FE64C97" w14:textId="2B5A4678" w:rsidR="0096680E" w:rsidRPr="00C167CA" w:rsidRDefault="00B92063" w:rsidP="00C167CA">
      <w:pPr>
        <w:pStyle w:val="PargrafodaLista"/>
        <w:numPr>
          <w:ilvl w:val="0"/>
          <w:numId w:val="45"/>
        </w:numPr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c</w:t>
      </w:r>
      <w:r w:rsidR="0096680E" w:rsidRPr="00C167CA">
        <w:rPr>
          <w:rFonts w:ascii="Poppins Light" w:hAnsi="Poppins Light" w:cs="Poppins Light"/>
          <w:noProof/>
        </w:rPr>
        <w:t>orrigir erros ortográficos e gramaticais;</w:t>
      </w:r>
    </w:p>
    <w:p w14:paraId="01150B03" w14:textId="414E44DB" w:rsidR="0096680E" w:rsidRPr="00C167CA" w:rsidRDefault="00B92063" w:rsidP="00C167CA">
      <w:pPr>
        <w:pStyle w:val="PargrafodaLista"/>
        <w:numPr>
          <w:ilvl w:val="0"/>
          <w:numId w:val="45"/>
        </w:numPr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c</w:t>
      </w:r>
      <w:r w:rsidR="0096680E" w:rsidRPr="00C167CA">
        <w:rPr>
          <w:rFonts w:ascii="Poppins Light" w:hAnsi="Poppins Light" w:cs="Poppins Light"/>
          <w:noProof/>
        </w:rPr>
        <w:t>opiar, colar e mover trechos de texto;</w:t>
      </w:r>
    </w:p>
    <w:p w14:paraId="1F541083" w14:textId="72B46889" w:rsidR="0096680E" w:rsidRDefault="00B92063" w:rsidP="00C167CA">
      <w:pPr>
        <w:pStyle w:val="PargrafodaLista"/>
        <w:numPr>
          <w:ilvl w:val="0"/>
          <w:numId w:val="45"/>
        </w:numPr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r</w:t>
      </w:r>
      <w:r w:rsidR="0096680E" w:rsidRPr="00C167CA">
        <w:rPr>
          <w:rFonts w:ascii="Poppins Light" w:hAnsi="Poppins Light" w:cs="Poppins Light"/>
          <w:noProof/>
        </w:rPr>
        <w:t>evisar e ajustar informações para garantir coerência e coesão.</w:t>
      </w:r>
    </w:p>
    <w:p w14:paraId="38C7EDAD" w14:textId="77777777" w:rsidR="00B92063" w:rsidRDefault="00B92063" w:rsidP="00B92063">
      <w:pPr>
        <w:pStyle w:val="PargrafodaLista"/>
        <w:rPr>
          <w:rFonts w:ascii="Poppins Light" w:hAnsi="Poppins Light" w:cs="Poppins Light"/>
          <w:noProof/>
        </w:rPr>
      </w:pPr>
    </w:p>
    <w:p w14:paraId="46D4D086" w14:textId="77777777" w:rsidR="00B92063" w:rsidRPr="00C167CA" w:rsidRDefault="00B92063" w:rsidP="00B92063">
      <w:pPr>
        <w:pStyle w:val="PargrafodaLista"/>
        <w:rPr>
          <w:rFonts w:ascii="Poppins Light" w:hAnsi="Poppins Light" w:cs="Poppins Light"/>
          <w:noProof/>
        </w:rPr>
      </w:pPr>
    </w:p>
    <w:p w14:paraId="770A41B0" w14:textId="4DD533CA" w:rsidR="0096680E" w:rsidRPr="00C167CA" w:rsidRDefault="008048C4" w:rsidP="00C167CA">
      <w:pPr>
        <w:rPr>
          <w:rFonts w:ascii="Poppins Light" w:hAnsi="Poppins Light" w:cs="Poppins Light"/>
          <w:b/>
          <w:bCs/>
          <w:noProof/>
        </w:rPr>
      </w:pPr>
      <w:r w:rsidRPr="00C167CA">
        <w:rPr>
          <w:rFonts w:ascii="Poppins Light" w:hAnsi="Poppins Light" w:cs="Poppins Light"/>
          <w:b/>
          <w:bCs/>
          <w:noProof/>
        </w:rPr>
        <w:lastRenderedPageBreak/>
        <w:t xml:space="preserve">1.2 </w:t>
      </w:r>
      <w:r w:rsidR="0096680E" w:rsidRPr="00C167CA">
        <w:rPr>
          <w:rFonts w:ascii="Poppins Light" w:hAnsi="Poppins Light" w:cs="Poppins Light"/>
          <w:b/>
          <w:bCs/>
          <w:noProof/>
        </w:rPr>
        <w:t>Formatação</w:t>
      </w:r>
    </w:p>
    <w:p w14:paraId="5F86E8F2" w14:textId="77777777" w:rsidR="0096680E" w:rsidRPr="00C167CA" w:rsidRDefault="0096680E" w:rsidP="00C167CA">
      <w:p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 xml:space="preserve">Relaciona-se à apresentação visual do documento, tornando-o mais legível, organizado e profissional. </w:t>
      </w:r>
    </w:p>
    <w:p w14:paraId="55A372A4" w14:textId="77777777" w:rsidR="0096680E" w:rsidRPr="00C167CA" w:rsidRDefault="0096680E" w:rsidP="00C167CA">
      <w:p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>Abrange aspectos como:</w:t>
      </w:r>
    </w:p>
    <w:p w14:paraId="7A71D88A" w14:textId="0E1B4DF4" w:rsidR="0096680E" w:rsidRPr="00C167CA" w:rsidRDefault="00B92063" w:rsidP="00C167CA">
      <w:pPr>
        <w:pStyle w:val="PargrafodaLista"/>
        <w:numPr>
          <w:ilvl w:val="0"/>
          <w:numId w:val="44"/>
        </w:numPr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t</w:t>
      </w:r>
      <w:r w:rsidR="0096680E" w:rsidRPr="00C167CA">
        <w:rPr>
          <w:rFonts w:ascii="Poppins Light" w:hAnsi="Poppins Light" w:cs="Poppins Light"/>
          <w:noProof/>
        </w:rPr>
        <w:t>ipo, tamanho e cor da fonte;</w:t>
      </w:r>
    </w:p>
    <w:p w14:paraId="7C8D139A" w14:textId="488A389F" w:rsidR="0096680E" w:rsidRPr="00C167CA" w:rsidRDefault="00B92063" w:rsidP="00C167CA">
      <w:pPr>
        <w:pStyle w:val="PargrafodaLista"/>
        <w:numPr>
          <w:ilvl w:val="0"/>
          <w:numId w:val="44"/>
        </w:numPr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a</w:t>
      </w:r>
      <w:r w:rsidR="0096680E" w:rsidRPr="00C167CA">
        <w:rPr>
          <w:rFonts w:ascii="Poppins Light" w:hAnsi="Poppins Light" w:cs="Poppins Light"/>
          <w:noProof/>
        </w:rPr>
        <w:t>linhamento e espaçamento entre linhas e parágrafos;</w:t>
      </w:r>
    </w:p>
    <w:p w14:paraId="4B35E352" w14:textId="79AB0154" w:rsidR="0096680E" w:rsidRPr="00C167CA" w:rsidRDefault="00B92063" w:rsidP="00C167CA">
      <w:pPr>
        <w:pStyle w:val="PargrafodaLista"/>
        <w:numPr>
          <w:ilvl w:val="0"/>
          <w:numId w:val="44"/>
        </w:numPr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u</w:t>
      </w:r>
      <w:r w:rsidR="0096680E" w:rsidRPr="00C167CA">
        <w:rPr>
          <w:rFonts w:ascii="Poppins Light" w:hAnsi="Poppins Light" w:cs="Poppins Light"/>
          <w:noProof/>
        </w:rPr>
        <w:t>so de negrito, itálico e sublinhado;</w:t>
      </w:r>
    </w:p>
    <w:p w14:paraId="6D5E9BAD" w14:textId="305EDDFD" w:rsidR="0096680E" w:rsidRPr="00C167CA" w:rsidRDefault="00B92063" w:rsidP="00C167CA">
      <w:pPr>
        <w:pStyle w:val="PargrafodaLista"/>
        <w:numPr>
          <w:ilvl w:val="0"/>
          <w:numId w:val="44"/>
        </w:numPr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i</w:t>
      </w:r>
      <w:r w:rsidR="0096680E" w:rsidRPr="00C167CA">
        <w:rPr>
          <w:rFonts w:ascii="Poppins Light" w:hAnsi="Poppins Light" w:cs="Poppins Light"/>
          <w:noProof/>
        </w:rPr>
        <w:t>nserção de marcadores, numeração e margens;</w:t>
      </w:r>
    </w:p>
    <w:p w14:paraId="61872259" w14:textId="42771118" w:rsidR="0096680E" w:rsidRPr="00C167CA" w:rsidRDefault="00B92063" w:rsidP="00C167CA">
      <w:pPr>
        <w:pStyle w:val="PargrafodaLista"/>
        <w:numPr>
          <w:ilvl w:val="0"/>
          <w:numId w:val="44"/>
        </w:numPr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c</w:t>
      </w:r>
      <w:r w:rsidR="0096680E" w:rsidRPr="00C167CA">
        <w:rPr>
          <w:rFonts w:ascii="Poppins Light" w:hAnsi="Poppins Light" w:cs="Poppins Light"/>
          <w:noProof/>
        </w:rPr>
        <w:t>onfiguração de cabeçalho, rodapé e número de páginas.</w:t>
      </w:r>
    </w:p>
    <w:p w14:paraId="183D9CC2" w14:textId="77777777" w:rsidR="0096680E" w:rsidRPr="00C167CA" w:rsidRDefault="0096680E" w:rsidP="00C167CA">
      <w:pPr>
        <w:rPr>
          <w:rFonts w:ascii="Poppins Light" w:hAnsi="Poppins Light" w:cs="Poppins Light"/>
          <w:noProof/>
        </w:rPr>
      </w:pPr>
    </w:p>
    <w:p w14:paraId="0EB36B96" w14:textId="6600A72F" w:rsidR="0096680E" w:rsidRPr="00C167CA" w:rsidRDefault="0096680E" w:rsidP="00C167CA">
      <w:pPr>
        <w:shd w:val="clear" w:color="auto" w:fill="E7E6E6" w:themeFill="background2"/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b/>
          <w:bCs/>
          <w:noProof/>
        </w:rPr>
        <w:t>Relembre:</w:t>
      </w:r>
      <w:r w:rsidRPr="00C167CA">
        <w:rPr>
          <w:rFonts w:ascii="Poppins Light" w:hAnsi="Poppins Light" w:cs="Poppins Light"/>
          <w:noProof/>
        </w:rPr>
        <w:t xml:space="preserve"> </w:t>
      </w:r>
      <w:r w:rsidR="00B92063">
        <w:rPr>
          <w:rFonts w:ascii="Poppins Light" w:hAnsi="Poppins Light" w:cs="Poppins Light"/>
          <w:noProof/>
        </w:rPr>
        <w:t>Na</w:t>
      </w:r>
      <w:r w:rsidRPr="00C167CA">
        <w:rPr>
          <w:rFonts w:ascii="Poppins Light" w:hAnsi="Poppins Light" w:cs="Poppins Light"/>
          <w:noProof/>
        </w:rPr>
        <w:t xml:space="preserve"> aula anterior</w:t>
      </w:r>
      <w:r w:rsidR="00B92063">
        <w:rPr>
          <w:rFonts w:ascii="Poppins Light" w:hAnsi="Poppins Light" w:cs="Poppins Light"/>
          <w:noProof/>
        </w:rPr>
        <w:t>, estudamos sobre edição e formatação</w:t>
      </w:r>
      <w:r w:rsidRPr="00C167CA">
        <w:rPr>
          <w:rFonts w:ascii="Poppins Light" w:hAnsi="Poppins Light" w:cs="Poppins Light"/>
          <w:noProof/>
        </w:rPr>
        <w:t>. Se tiver dúvidas, consulte o material da aula 1, desta semana.</w:t>
      </w:r>
    </w:p>
    <w:p w14:paraId="14331A4F" w14:textId="77777777" w:rsidR="0096680E" w:rsidRPr="00C167CA" w:rsidRDefault="0096680E" w:rsidP="00C167CA">
      <w:pPr>
        <w:spacing w:after="160" w:line="259" w:lineRule="auto"/>
        <w:rPr>
          <w:rFonts w:ascii="Poppins Light" w:hAnsi="Poppins Light" w:cs="Poppins Light"/>
          <w:b/>
          <w:bCs/>
          <w:noProof/>
        </w:rPr>
      </w:pPr>
    </w:p>
    <w:p w14:paraId="078500C0" w14:textId="5B5FE64F" w:rsidR="0096680E" w:rsidRPr="00C167CA" w:rsidRDefault="008048C4" w:rsidP="00C167CA">
      <w:pPr>
        <w:spacing w:line="259" w:lineRule="auto"/>
        <w:rPr>
          <w:rFonts w:ascii="Poppins Light" w:hAnsi="Poppins Light" w:cs="Poppins Light"/>
        </w:rPr>
      </w:pPr>
      <w:r w:rsidRPr="00C167CA">
        <w:rPr>
          <w:rFonts w:ascii="Poppins Light" w:hAnsi="Poppins Light" w:cs="Poppins Light"/>
          <w:b/>
          <w:bCs/>
          <w:noProof/>
        </w:rPr>
        <w:t>1.3</w:t>
      </w:r>
      <w:r w:rsidR="0096680E" w:rsidRPr="00C167CA">
        <w:rPr>
          <w:rFonts w:ascii="Poppins Light" w:hAnsi="Poppins Light" w:cs="Poppins Light"/>
          <w:b/>
          <w:bCs/>
          <w:noProof/>
        </w:rPr>
        <w:t xml:space="preserve"> Estilos de texto</w:t>
      </w:r>
      <w:r w:rsidR="0096680E" w:rsidRPr="00C167CA">
        <w:rPr>
          <w:rFonts w:ascii="Poppins Light" w:hAnsi="Poppins Light" w:cs="Poppins Light"/>
        </w:rPr>
        <w:t xml:space="preserve"> </w:t>
      </w:r>
    </w:p>
    <w:p w14:paraId="147A7422" w14:textId="421AA2B8" w:rsidR="0096680E" w:rsidRPr="00C167CA" w:rsidRDefault="0096680E" w:rsidP="00C167CA">
      <w:pPr>
        <w:spacing w:after="160" w:line="259" w:lineRule="auto"/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 xml:space="preserve">Os estilos são conjuntos de formatações </w:t>
      </w:r>
      <w:r w:rsidR="00B92063">
        <w:rPr>
          <w:rFonts w:ascii="Poppins Light" w:hAnsi="Poppins Light" w:cs="Poppins Light"/>
          <w:noProof/>
        </w:rPr>
        <w:t>predefinidas</w:t>
      </w:r>
      <w:r w:rsidRPr="00C167CA">
        <w:rPr>
          <w:rFonts w:ascii="Poppins Light" w:hAnsi="Poppins Light" w:cs="Poppins Light"/>
          <w:noProof/>
        </w:rPr>
        <w:t xml:space="preserve"> (como tipo e tamanho da fonte, cor, espaçamento e alinhamento) aplicados a títulos, subtítulos e parágrafos. Servem para organizar o texto hierarquicamente, deixando o documento mais uniforme e profissional.</w:t>
      </w:r>
    </w:p>
    <w:p w14:paraId="38C60089" w14:textId="77777777" w:rsidR="0096680E" w:rsidRPr="00C167CA" w:rsidRDefault="0096680E" w:rsidP="00C167CA">
      <w:pPr>
        <w:rPr>
          <w:rFonts w:ascii="Poppins Light" w:hAnsi="Poppins Light" w:cs="Poppins Light"/>
          <w:b/>
          <w:bCs/>
          <w:noProof/>
        </w:rPr>
      </w:pPr>
      <w:r w:rsidRPr="00C167CA">
        <w:rPr>
          <w:rFonts w:ascii="Poppins Light" w:hAnsi="Poppins Light" w:cs="Poppins Light"/>
          <w:b/>
          <w:bCs/>
          <w:noProof/>
        </w:rPr>
        <w:t>Exemplos:</w:t>
      </w:r>
    </w:p>
    <w:p w14:paraId="1F0F6CDA" w14:textId="77777777" w:rsidR="0096680E" w:rsidRPr="00C167CA" w:rsidRDefault="0096680E" w:rsidP="00C167CA">
      <w:pPr>
        <w:pStyle w:val="PargrafodaLista"/>
        <w:numPr>
          <w:ilvl w:val="0"/>
          <w:numId w:val="47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>Título 1: usado para o título principal.</w:t>
      </w:r>
    </w:p>
    <w:p w14:paraId="2DCF9BF2" w14:textId="77777777" w:rsidR="0096680E" w:rsidRPr="00C167CA" w:rsidRDefault="0096680E" w:rsidP="00C167CA">
      <w:pPr>
        <w:pStyle w:val="PargrafodaLista"/>
        <w:numPr>
          <w:ilvl w:val="0"/>
          <w:numId w:val="47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>Título 2: usado para subtítulos.</w:t>
      </w:r>
    </w:p>
    <w:p w14:paraId="109E67F6" w14:textId="13863805" w:rsidR="0096680E" w:rsidRPr="00C167CA" w:rsidRDefault="0096680E" w:rsidP="00C167CA">
      <w:pPr>
        <w:pStyle w:val="PargrafodaLista"/>
        <w:numPr>
          <w:ilvl w:val="0"/>
          <w:numId w:val="47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>Título 3: usado para seções internas (subtítulo do subtítulo)</w:t>
      </w:r>
      <w:r w:rsidR="00B92063">
        <w:rPr>
          <w:rFonts w:ascii="Poppins Light" w:hAnsi="Poppins Light" w:cs="Poppins Light"/>
          <w:noProof/>
        </w:rPr>
        <w:t>.</w:t>
      </w:r>
    </w:p>
    <w:p w14:paraId="28070210" w14:textId="77777777" w:rsidR="0096680E" w:rsidRPr="00C167CA" w:rsidRDefault="0096680E" w:rsidP="00C167CA">
      <w:pPr>
        <w:pStyle w:val="PargrafodaLista"/>
        <w:numPr>
          <w:ilvl w:val="0"/>
          <w:numId w:val="47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>Texto normal: usado para o corpo do texto.</w:t>
      </w:r>
    </w:p>
    <w:p w14:paraId="2FE6F468" w14:textId="77777777" w:rsidR="0096680E" w:rsidRPr="00C167CA" w:rsidRDefault="0096680E" w:rsidP="00C167CA">
      <w:pPr>
        <w:spacing w:line="259" w:lineRule="auto"/>
        <w:rPr>
          <w:rFonts w:ascii="Poppins Light" w:hAnsi="Poppins Light" w:cs="Poppins Light"/>
          <w:b/>
          <w:bCs/>
          <w:noProof/>
          <w:sz w:val="28"/>
          <w:szCs w:val="28"/>
        </w:rPr>
      </w:pPr>
    </w:p>
    <w:p w14:paraId="4A3B1664" w14:textId="6871A0C0" w:rsidR="0096680E" w:rsidRPr="00C167CA" w:rsidRDefault="008048C4" w:rsidP="00C167CA">
      <w:pPr>
        <w:spacing w:line="259" w:lineRule="auto"/>
        <w:rPr>
          <w:rFonts w:ascii="Poppins Light" w:hAnsi="Poppins Light" w:cs="Poppins Light"/>
          <w:b/>
          <w:bCs/>
          <w:noProof/>
        </w:rPr>
      </w:pPr>
      <w:r w:rsidRPr="00C167CA">
        <w:rPr>
          <w:rFonts w:ascii="Poppins Light" w:hAnsi="Poppins Light" w:cs="Poppins Light"/>
          <w:b/>
          <w:bCs/>
          <w:noProof/>
        </w:rPr>
        <w:t>1.4</w:t>
      </w:r>
      <w:r w:rsidR="0096680E" w:rsidRPr="00C167CA">
        <w:rPr>
          <w:rFonts w:ascii="Poppins Light" w:hAnsi="Poppins Light" w:cs="Poppins Light"/>
          <w:b/>
          <w:bCs/>
          <w:noProof/>
        </w:rPr>
        <w:t xml:space="preserve"> Margens</w:t>
      </w:r>
    </w:p>
    <w:p w14:paraId="57D6E7A6" w14:textId="77777777" w:rsidR="0096680E" w:rsidRPr="00C167CA" w:rsidRDefault="0096680E" w:rsidP="00C167CA">
      <w:p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>As margens determinam o espaço entre o conteúdo e as bordas da página. Elas ajudam a organizar o texto e são essenciais em trabalhos escolares e relatórios formais.</w:t>
      </w:r>
    </w:p>
    <w:p w14:paraId="2724707C" w14:textId="77777777" w:rsidR="008048C4" w:rsidRPr="00C167CA" w:rsidRDefault="008048C4" w:rsidP="00C167CA">
      <w:pPr>
        <w:rPr>
          <w:rFonts w:ascii="Poppins Light" w:hAnsi="Poppins Light" w:cs="Poppins Light"/>
          <w:noProof/>
        </w:rPr>
      </w:pPr>
    </w:p>
    <w:p w14:paraId="6A81A5AA" w14:textId="77777777" w:rsidR="0096680E" w:rsidRPr="00C167CA" w:rsidRDefault="0096680E" w:rsidP="00C167CA">
      <w:pPr>
        <w:rPr>
          <w:rFonts w:ascii="Poppins Light" w:hAnsi="Poppins Light" w:cs="Poppins Light"/>
          <w:b/>
          <w:bCs/>
          <w:noProof/>
        </w:rPr>
      </w:pPr>
      <w:r w:rsidRPr="00C167CA">
        <w:rPr>
          <w:rFonts w:ascii="Poppins Light" w:hAnsi="Poppins Light" w:cs="Poppins Light"/>
          <w:b/>
          <w:bCs/>
          <w:noProof/>
        </w:rPr>
        <w:t xml:space="preserve">Padrão ABNT </w:t>
      </w:r>
      <w:r w:rsidRPr="00C167CA">
        <w:rPr>
          <w:rFonts w:ascii="Poppins Light" w:hAnsi="Poppins Light" w:cs="Poppins Light"/>
          <w:noProof/>
        </w:rPr>
        <w:t>(trabalhos acadêmicos): margens de 3 cm (superior e esquerda) e 2 cm (inferior e direita).</w:t>
      </w:r>
    </w:p>
    <w:p w14:paraId="0ABD6D36" w14:textId="77777777" w:rsidR="0096680E" w:rsidRDefault="0096680E" w:rsidP="00C167CA">
      <w:pPr>
        <w:spacing w:line="259" w:lineRule="auto"/>
        <w:rPr>
          <w:rFonts w:ascii="Poppins Light" w:hAnsi="Poppins Light" w:cs="Poppins Light"/>
          <w:b/>
          <w:bCs/>
          <w:noProof/>
          <w:sz w:val="28"/>
          <w:szCs w:val="28"/>
        </w:rPr>
      </w:pPr>
    </w:p>
    <w:p w14:paraId="4DBDA787" w14:textId="77777777" w:rsidR="00B92063" w:rsidRPr="00C167CA" w:rsidRDefault="00B92063" w:rsidP="00C167CA">
      <w:pPr>
        <w:spacing w:line="259" w:lineRule="auto"/>
        <w:rPr>
          <w:rFonts w:ascii="Poppins Light" w:hAnsi="Poppins Light" w:cs="Poppins Light"/>
          <w:b/>
          <w:bCs/>
          <w:noProof/>
          <w:sz w:val="28"/>
          <w:szCs w:val="28"/>
        </w:rPr>
      </w:pPr>
    </w:p>
    <w:p w14:paraId="20136D29" w14:textId="54188534" w:rsidR="0096680E" w:rsidRPr="00C167CA" w:rsidRDefault="008048C4" w:rsidP="00C167CA">
      <w:pPr>
        <w:spacing w:after="160" w:line="259" w:lineRule="auto"/>
        <w:rPr>
          <w:rFonts w:ascii="Poppins Light" w:hAnsi="Poppins Light" w:cs="Poppins Light"/>
          <w:b/>
          <w:bCs/>
          <w:noProof/>
        </w:rPr>
      </w:pPr>
      <w:r w:rsidRPr="00C167CA">
        <w:rPr>
          <w:rFonts w:ascii="Poppins Light" w:hAnsi="Poppins Light" w:cs="Poppins Light"/>
          <w:b/>
          <w:bCs/>
          <w:noProof/>
        </w:rPr>
        <w:t xml:space="preserve">1.5 </w:t>
      </w:r>
      <w:r w:rsidR="0096680E" w:rsidRPr="00C167CA">
        <w:rPr>
          <w:rFonts w:ascii="Poppins Light" w:hAnsi="Poppins Light" w:cs="Poppins Light"/>
          <w:b/>
          <w:bCs/>
          <w:noProof/>
        </w:rPr>
        <w:t xml:space="preserve"> Inserção de elementos</w:t>
      </w:r>
    </w:p>
    <w:p w14:paraId="244F8EBF" w14:textId="77777777" w:rsidR="0096680E" w:rsidRPr="00C167CA" w:rsidRDefault="0096680E" w:rsidP="00C167CA">
      <w:pPr>
        <w:pStyle w:val="PargrafodaLista"/>
        <w:ind w:left="360"/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lastRenderedPageBreak/>
        <w:t>Os elementos complementares tornam o documento mais completo e informativo.</w:t>
      </w:r>
    </w:p>
    <w:p w14:paraId="1B23E87E" w14:textId="77777777" w:rsidR="0096680E" w:rsidRPr="00C167CA" w:rsidRDefault="0096680E" w:rsidP="00C82829">
      <w:pPr>
        <w:pStyle w:val="PargrafodaLista"/>
        <w:ind w:left="1080"/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>Entre os principais, estão:</w:t>
      </w:r>
    </w:p>
    <w:p w14:paraId="4B9AD89A" w14:textId="698F2028" w:rsidR="0096680E" w:rsidRPr="00C167CA" w:rsidRDefault="0096680E" w:rsidP="00C167CA">
      <w:pPr>
        <w:pStyle w:val="PargrafodaLista"/>
        <w:numPr>
          <w:ilvl w:val="0"/>
          <w:numId w:val="28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>Imagens</w:t>
      </w:r>
      <w:r w:rsidR="00B92063">
        <w:rPr>
          <w:rFonts w:ascii="Poppins Light" w:hAnsi="Poppins Light" w:cs="Poppins Light"/>
          <w:noProof/>
        </w:rPr>
        <w:t>:</w:t>
      </w:r>
      <w:r w:rsidRPr="00C167CA">
        <w:rPr>
          <w:rFonts w:ascii="Poppins Light" w:hAnsi="Poppins Light" w:cs="Poppins Light"/>
          <w:noProof/>
        </w:rPr>
        <w:t xml:space="preserve"> ilustram o conteúdo e reforçam a comunicação visual</w:t>
      </w:r>
      <w:r w:rsidR="00B92063">
        <w:rPr>
          <w:rFonts w:ascii="Poppins Light" w:hAnsi="Poppins Light" w:cs="Poppins Light"/>
          <w:noProof/>
        </w:rPr>
        <w:t>.</w:t>
      </w:r>
    </w:p>
    <w:p w14:paraId="0E7479F2" w14:textId="29DE1C5B" w:rsidR="0096680E" w:rsidRPr="00C167CA" w:rsidRDefault="0096680E" w:rsidP="00C167CA">
      <w:pPr>
        <w:pStyle w:val="PargrafodaLista"/>
        <w:numPr>
          <w:ilvl w:val="0"/>
          <w:numId w:val="28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>Formas e ícones</w:t>
      </w:r>
      <w:r w:rsidR="00B92063">
        <w:rPr>
          <w:rFonts w:ascii="Poppins Light" w:hAnsi="Poppins Light" w:cs="Poppins Light"/>
          <w:noProof/>
        </w:rPr>
        <w:t>:</w:t>
      </w:r>
      <w:r w:rsidRPr="00C167CA">
        <w:rPr>
          <w:rFonts w:ascii="Poppins Light" w:hAnsi="Poppins Light" w:cs="Poppins Light"/>
          <w:noProof/>
        </w:rPr>
        <w:t xml:space="preserve"> destacam informações ou criam seções visuais</w:t>
      </w:r>
      <w:r w:rsidR="00B92063">
        <w:rPr>
          <w:rFonts w:ascii="Poppins Light" w:hAnsi="Poppins Light" w:cs="Poppins Light"/>
          <w:noProof/>
        </w:rPr>
        <w:t>.</w:t>
      </w:r>
    </w:p>
    <w:p w14:paraId="2576DEE8" w14:textId="1F439CDE" w:rsidR="0096680E" w:rsidRPr="00C167CA" w:rsidRDefault="0096680E" w:rsidP="00C167CA">
      <w:pPr>
        <w:pStyle w:val="PargrafodaLista"/>
        <w:numPr>
          <w:ilvl w:val="0"/>
          <w:numId w:val="28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>Tabelas e gráficos</w:t>
      </w:r>
      <w:r w:rsidR="00B92063">
        <w:rPr>
          <w:rFonts w:ascii="Poppins Light" w:hAnsi="Poppins Light" w:cs="Poppins Light"/>
          <w:noProof/>
        </w:rPr>
        <w:t>:</w:t>
      </w:r>
      <w:r w:rsidRPr="00C167CA">
        <w:rPr>
          <w:rFonts w:ascii="Poppins Light" w:hAnsi="Poppins Light" w:cs="Poppins Light"/>
          <w:noProof/>
        </w:rPr>
        <w:t xml:space="preserve"> organizam dados e facilitam comparações</w:t>
      </w:r>
      <w:r w:rsidR="00B92063">
        <w:rPr>
          <w:rFonts w:ascii="Poppins Light" w:hAnsi="Poppins Light" w:cs="Poppins Light"/>
          <w:noProof/>
        </w:rPr>
        <w:t>.</w:t>
      </w:r>
    </w:p>
    <w:p w14:paraId="5C522147" w14:textId="7FE5BD4C" w:rsidR="0096680E" w:rsidRPr="00C167CA" w:rsidRDefault="0096680E" w:rsidP="00C167CA">
      <w:pPr>
        <w:pStyle w:val="PargrafodaLista"/>
        <w:numPr>
          <w:ilvl w:val="0"/>
          <w:numId w:val="28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>Cabeçalhos e rodapés</w:t>
      </w:r>
      <w:r w:rsidR="00B92063">
        <w:rPr>
          <w:rFonts w:ascii="Poppins Light" w:hAnsi="Poppins Light" w:cs="Poppins Light"/>
          <w:noProof/>
        </w:rPr>
        <w:t>:</w:t>
      </w:r>
      <w:r w:rsidRPr="00C167CA">
        <w:rPr>
          <w:rFonts w:ascii="Poppins Light" w:hAnsi="Poppins Light" w:cs="Poppins Light"/>
          <w:noProof/>
        </w:rPr>
        <w:t xml:space="preserve"> trazem informações de identificação (nome, título, número da página).</w:t>
      </w:r>
    </w:p>
    <w:p w14:paraId="55D38712" w14:textId="77777777" w:rsidR="0096680E" w:rsidRDefault="0096680E" w:rsidP="00C167CA">
      <w:pPr>
        <w:rPr>
          <w:rFonts w:ascii="Poppins" w:hAnsi="Poppins" w:cs="Poppins"/>
          <w:noProof/>
        </w:rPr>
      </w:pPr>
    </w:p>
    <w:p w14:paraId="2EF1950F" w14:textId="77777777" w:rsidR="0096680E" w:rsidRDefault="0096680E" w:rsidP="00C167CA">
      <w:pPr>
        <w:pBdr>
          <w:bottom w:val="single" w:sz="4" w:space="1" w:color="auto"/>
        </w:pBdr>
        <w:rPr>
          <w:rFonts w:ascii="Poppins" w:hAnsi="Poppins" w:cs="Poppins"/>
          <w:noProof/>
        </w:rPr>
      </w:pPr>
    </w:p>
    <w:p w14:paraId="5D2A8932" w14:textId="77777777" w:rsidR="008048C4" w:rsidRDefault="008048C4" w:rsidP="00C167CA">
      <w:pPr>
        <w:rPr>
          <w:rFonts w:ascii="Poppins" w:hAnsi="Poppins" w:cs="Poppins"/>
          <w:b/>
          <w:noProof/>
          <w:sz w:val="28"/>
          <w:szCs w:val="28"/>
        </w:rPr>
      </w:pPr>
    </w:p>
    <w:p w14:paraId="04F019EC" w14:textId="2B9C05D8" w:rsidR="0096680E" w:rsidRPr="008F252D" w:rsidRDefault="0096680E" w:rsidP="00C167CA">
      <w:pPr>
        <w:rPr>
          <w:rFonts w:ascii="Poppins" w:hAnsi="Poppins" w:cs="Poppins"/>
          <w:b/>
          <w:noProof/>
          <w:sz w:val="28"/>
          <w:szCs w:val="28"/>
        </w:rPr>
      </w:pPr>
      <w:r w:rsidRPr="008F252D">
        <w:rPr>
          <w:rFonts w:ascii="Poppins" w:hAnsi="Poppins" w:cs="Poppins"/>
          <w:b/>
          <w:noProof/>
          <w:sz w:val="28"/>
          <w:szCs w:val="28"/>
        </w:rPr>
        <w:t xml:space="preserve">Contexto da </w:t>
      </w:r>
      <w:r w:rsidR="005A0428">
        <w:rPr>
          <w:rFonts w:ascii="Poppins" w:hAnsi="Poppins" w:cs="Poppins"/>
          <w:b/>
          <w:noProof/>
          <w:sz w:val="28"/>
          <w:szCs w:val="28"/>
        </w:rPr>
        <w:t>a</w:t>
      </w:r>
      <w:r w:rsidRPr="008F252D">
        <w:rPr>
          <w:rFonts w:ascii="Poppins" w:hAnsi="Poppins" w:cs="Poppins"/>
          <w:b/>
          <w:noProof/>
          <w:sz w:val="28"/>
          <w:szCs w:val="28"/>
        </w:rPr>
        <w:t>tividade</w:t>
      </w:r>
    </w:p>
    <w:p w14:paraId="0A1F326D" w14:textId="58717418" w:rsidR="0096680E" w:rsidRPr="00C167CA" w:rsidRDefault="0096680E" w:rsidP="00C167CA">
      <w:p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 xml:space="preserve">Após a criação do documento inicial, o gestor solicitou que o material fosse </w:t>
      </w:r>
      <w:r w:rsidR="005A0428">
        <w:rPr>
          <w:rFonts w:ascii="Poppins Light" w:hAnsi="Poppins Light" w:cs="Poppins Light"/>
          <w:noProof/>
        </w:rPr>
        <w:t>mais bem</w:t>
      </w:r>
      <w:r w:rsidRPr="00C167CA">
        <w:rPr>
          <w:rFonts w:ascii="Poppins Light" w:hAnsi="Poppins Light" w:cs="Poppins Light"/>
          <w:noProof/>
        </w:rPr>
        <w:t xml:space="preserve"> organizado e padronizado, para facilitar a leitura e tornar a comunicação interna mais eficiente. Agora, é necessário ajustar a formatação do texto, aplicando títulos, alinhamento, espaçamento e destaques visuais, garantindo que as informações fiquem claras e bem estruturadas para todos os leitores. Essa etapa representa uma situação comum no ambiente de trabalho, em que documentos precisam ser revisados e formatados antes de ser compartilhados oficialmente, demonstrando cuidado, organização e profissionalismo.</w:t>
      </w:r>
    </w:p>
    <w:p w14:paraId="69DE4235" w14:textId="77777777" w:rsidR="0096680E" w:rsidRDefault="0096680E" w:rsidP="00C167CA">
      <w:pPr>
        <w:pBdr>
          <w:bottom w:val="single" w:sz="4" w:space="1" w:color="auto"/>
        </w:pBdr>
        <w:rPr>
          <w:rFonts w:ascii="Poppins" w:hAnsi="Poppins" w:cs="Poppins"/>
          <w:noProof/>
        </w:rPr>
      </w:pPr>
    </w:p>
    <w:p w14:paraId="0E9ED774" w14:textId="77777777" w:rsidR="0096680E" w:rsidRDefault="0096680E" w:rsidP="00C167CA">
      <w:pPr>
        <w:rPr>
          <w:rFonts w:ascii="Poppins" w:hAnsi="Poppins" w:cs="Poppins"/>
          <w:b/>
          <w:noProof/>
          <w:sz w:val="28"/>
          <w:szCs w:val="28"/>
        </w:rPr>
      </w:pPr>
      <w:r w:rsidRPr="00D81DC9">
        <w:rPr>
          <w:rFonts w:ascii="Poppins" w:hAnsi="Poppins" w:cs="Poppins"/>
          <w:b/>
          <w:noProof/>
          <w:sz w:val="28"/>
          <w:szCs w:val="28"/>
        </w:rPr>
        <w:t xml:space="preserve">Atividade prática guiada </w:t>
      </w:r>
    </w:p>
    <w:p w14:paraId="589BB335" w14:textId="77777777" w:rsidR="008048C4" w:rsidRPr="00D81DC9" w:rsidRDefault="008048C4" w:rsidP="00C167CA">
      <w:pPr>
        <w:rPr>
          <w:rFonts w:ascii="Poppins" w:hAnsi="Poppins" w:cs="Poppins"/>
          <w:b/>
          <w:noProof/>
          <w:sz w:val="28"/>
          <w:szCs w:val="28"/>
        </w:rPr>
      </w:pPr>
    </w:p>
    <w:p w14:paraId="7EBC3BB4" w14:textId="77777777" w:rsidR="0096680E" w:rsidRPr="00C167CA" w:rsidRDefault="0096680E" w:rsidP="00C167CA">
      <w:pPr>
        <w:rPr>
          <w:rFonts w:ascii="Poppins Light" w:hAnsi="Poppins Light" w:cs="Poppins Light"/>
          <w:b/>
          <w:bCs/>
          <w:noProof/>
        </w:rPr>
      </w:pPr>
      <w:r w:rsidRPr="00C167CA">
        <w:rPr>
          <w:rFonts w:ascii="Poppins Light" w:hAnsi="Poppins Light" w:cs="Poppins Light"/>
          <w:b/>
          <w:bCs/>
          <w:noProof/>
        </w:rPr>
        <w:t>1. Acessando o documento da aula anterior</w:t>
      </w:r>
    </w:p>
    <w:p w14:paraId="164B5BEF" w14:textId="77777777" w:rsidR="0096680E" w:rsidRPr="00C167CA" w:rsidRDefault="0096680E" w:rsidP="00C167CA">
      <w:pPr>
        <w:numPr>
          <w:ilvl w:val="0"/>
          <w:numId w:val="30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 xml:space="preserve">Abra o navegador </w:t>
      </w:r>
      <w:r w:rsidRPr="00C167CA">
        <w:rPr>
          <w:rFonts w:ascii="Poppins Light" w:hAnsi="Poppins Light" w:cs="Poppins Light"/>
          <w:b/>
          <w:bCs/>
          <w:noProof/>
        </w:rPr>
        <w:t>Google Chrome</w:t>
      </w:r>
      <w:r w:rsidRPr="00C167CA">
        <w:rPr>
          <w:rFonts w:ascii="Poppins Light" w:hAnsi="Poppins Light" w:cs="Poppins Light"/>
          <w:noProof/>
        </w:rPr>
        <w:t>.</w:t>
      </w:r>
    </w:p>
    <w:p w14:paraId="641296E5" w14:textId="77777777" w:rsidR="0096680E" w:rsidRPr="00C167CA" w:rsidRDefault="0096680E" w:rsidP="00C167CA">
      <w:pPr>
        <w:numPr>
          <w:ilvl w:val="0"/>
          <w:numId w:val="30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 xml:space="preserve">Acesse </w:t>
      </w:r>
      <w:r w:rsidRPr="00C167CA">
        <w:rPr>
          <w:rFonts w:ascii="Poppins Light" w:hAnsi="Poppins Light" w:cs="Poppins Light"/>
          <w:b/>
          <w:bCs/>
          <w:noProof/>
        </w:rPr>
        <w:t>drive.google.com</w:t>
      </w:r>
      <w:r w:rsidRPr="00C167CA">
        <w:rPr>
          <w:rFonts w:ascii="Poppins Light" w:hAnsi="Poppins Light" w:cs="Poppins Light"/>
          <w:noProof/>
        </w:rPr>
        <w:t>.</w:t>
      </w:r>
    </w:p>
    <w:p w14:paraId="3833BC70" w14:textId="77777777" w:rsidR="0096680E" w:rsidRPr="00C167CA" w:rsidRDefault="0096680E" w:rsidP="00C167CA">
      <w:pPr>
        <w:numPr>
          <w:ilvl w:val="0"/>
          <w:numId w:val="30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>Localize e abra o arquivo:</w:t>
      </w:r>
      <w:r w:rsidRPr="00C167CA">
        <w:rPr>
          <w:rFonts w:ascii="Poppins Light" w:hAnsi="Poppins Light" w:cs="Poppins Light"/>
          <w:noProof/>
        </w:rPr>
        <w:br/>
      </w:r>
      <w:r w:rsidRPr="00C167CA">
        <w:rPr>
          <w:rFonts w:ascii="Poppins Light" w:hAnsi="Poppins Light" w:cs="Poppins Light"/>
          <w:b/>
          <w:bCs/>
          <w:noProof/>
        </w:rPr>
        <w:t>Projeto_Texto_Final –NomedaDupla</w:t>
      </w:r>
    </w:p>
    <w:p w14:paraId="33D0E815" w14:textId="77777777" w:rsidR="0096680E" w:rsidRPr="00C167CA" w:rsidRDefault="0096680E" w:rsidP="00C167CA">
      <w:pPr>
        <w:ind w:left="360"/>
        <w:rPr>
          <w:rFonts w:ascii="Poppins Light" w:hAnsi="Poppins Light" w:cs="Poppins Light"/>
          <w:noProof/>
        </w:rPr>
      </w:pPr>
    </w:p>
    <w:p w14:paraId="70644DD6" w14:textId="77777777" w:rsidR="0096680E" w:rsidRPr="00C167CA" w:rsidRDefault="0096680E" w:rsidP="00C167CA">
      <w:pPr>
        <w:rPr>
          <w:rFonts w:ascii="Poppins Light" w:hAnsi="Poppins Light" w:cs="Poppins Light"/>
          <w:b/>
          <w:bCs/>
          <w:noProof/>
        </w:rPr>
      </w:pPr>
      <w:r w:rsidRPr="00C167CA">
        <w:rPr>
          <w:rFonts w:ascii="Poppins Light" w:hAnsi="Poppins Light" w:cs="Poppins Light"/>
          <w:b/>
          <w:bCs/>
          <w:noProof/>
        </w:rPr>
        <w:t>2. Aplicando estilos de texto (Título 1, Título 2, Normal)</w:t>
      </w:r>
    </w:p>
    <w:p w14:paraId="1CDB753A" w14:textId="77777777" w:rsidR="008048C4" w:rsidRPr="00C167CA" w:rsidRDefault="008048C4" w:rsidP="00C167CA">
      <w:pPr>
        <w:rPr>
          <w:rFonts w:ascii="Poppins Light" w:hAnsi="Poppins Light" w:cs="Poppins Light"/>
          <w:b/>
          <w:bCs/>
          <w:noProof/>
        </w:rPr>
      </w:pPr>
    </w:p>
    <w:p w14:paraId="530AED46" w14:textId="6836E426" w:rsidR="0096680E" w:rsidRPr="00C167CA" w:rsidRDefault="0096680E" w:rsidP="00C167CA">
      <w:pPr>
        <w:rPr>
          <w:rFonts w:ascii="Poppins Light" w:hAnsi="Poppins Light" w:cs="Poppins Light"/>
          <w:b/>
          <w:bCs/>
          <w:noProof/>
        </w:rPr>
      </w:pPr>
      <w:r w:rsidRPr="00C167CA">
        <w:rPr>
          <w:rFonts w:ascii="Poppins Light" w:hAnsi="Poppins Light" w:cs="Poppins Light"/>
          <w:b/>
          <w:bCs/>
          <w:noProof/>
        </w:rPr>
        <w:t>2.1 Transformar o título em “Título 1”</w:t>
      </w:r>
    </w:p>
    <w:p w14:paraId="653D6ADF" w14:textId="1D5AB79A" w:rsidR="0096680E" w:rsidRPr="00C167CA" w:rsidRDefault="0096680E" w:rsidP="00C167CA">
      <w:pPr>
        <w:numPr>
          <w:ilvl w:val="0"/>
          <w:numId w:val="31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 xml:space="preserve">Clique no título </w:t>
      </w:r>
      <w:r w:rsidRPr="00C167CA">
        <w:rPr>
          <w:rFonts w:ascii="Poppins Light" w:hAnsi="Poppins Light" w:cs="Poppins Light"/>
          <w:b/>
          <w:bCs/>
          <w:noProof/>
        </w:rPr>
        <w:t>O Papel da Tecnologia na Vida das Pessoas</w:t>
      </w:r>
      <w:r w:rsidRPr="00C167CA">
        <w:rPr>
          <w:rFonts w:ascii="Poppins Light" w:hAnsi="Poppins Light" w:cs="Poppins Light"/>
          <w:noProof/>
        </w:rPr>
        <w:t>.</w:t>
      </w:r>
    </w:p>
    <w:p w14:paraId="0039E20E" w14:textId="137FAC97" w:rsidR="0096680E" w:rsidRPr="00C167CA" w:rsidRDefault="0096680E" w:rsidP="00C167CA">
      <w:pPr>
        <w:numPr>
          <w:ilvl w:val="0"/>
          <w:numId w:val="31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 xml:space="preserve">Na barra de ferramentas, encontre a caixa </w:t>
      </w:r>
      <w:r w:rsidR="005A0428">
        <w:rPr>
          <w:rFonts w:ascii="Poppins Light" w:hAnsi="Poppins Light" w:cs="Poppins Light"/>
          <w:noProof/>
        </w:rPr>
        <w:t>na qual</w:t>
      </w:r>
      <w:r w:rsidRPr="00C167CA">
        <w:rPr>
          <w:rFonts w:ascii="Poppins Light" w:hAnsi="Poppins Light" w:cs="Poppins Light"/>
          <w:noProof/>
        </w:rPr>
        <w:t xml:space="preserve"> está escrito </w:t>
      </w:r>
      <w:r w:rsidRPr="00C167CA">
        <w:rPr>
          <w:rFonts w:ascii="Poppins Light" w:hAnsi="Poppins Light" w:cs="Poppins Light"/>
          <w:b/>
          <w:bCs/>
          <w:noProof/>
        </w:rPr>
        <w:t>Normal</w:t>
      </w:r>
      <w:r w:rsidRPr="00C167CA">
        <w:rPr>
          <w:rFonts w:ascii="Poppins Light" w:hAnsi="Poppins Light" w:cs="Poppins Light"/>
          <w:noProof/>
        </w:rPr>
        <w:t>.</w:t>
      </w:r>
    </w:p>
    <w:p w14:paraId="47A1DBEC" w14:textId="77777777" w:rsidR="0096680E" w:rsidRPr="00C167CA" w:rsidRDefault="0096680E" w:rsidP="00C167CA">
      <w:pPr>
        <w:numPr>
          <w:ilvl w:val="0"/>
          <w:numId w:val="31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 xml:space="preserve">Clique nela e selecione </w:t>
      </w:r>
      <w:r w:rsidRPr="00C167CA">
        <w:rPr>
          <w:rFonts w:ascii="Poppins Light" w:hAnsi="Poppins Light" w:cs="Poppins Light"/>
          <w:b/>
          <w:bCs/>
          <w:noProof/>
        </w:rPr>
        <w:t>Título 1</w:t>
      </w:r>
      <w:r w:rsidRPr="00C167CA">
        <w:rPr>
          <w:rFonts w:ascii="Poppins Light" w:hAnsi="Poppins Light" w:cs="Poppins Light"/>
          <w:noProof/>
        </w:rPr>
        <w:t>.</w:t>
      </w:r>
    </w:p>
    <w:p w14:paraId="277EC65A" w14:textId="77777777" w:rsidR="0096680E" w:rsidRPr="00C167CA" w:rsidRDefault="0096680E" w:rsidP="00C167CA">
      <w:pPr>
        <w:numPr>
          <w:ilvl w:val="0"/>
          <w:numId w:val="31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lastRenderedPageBreak/>
        <w:t>O título mudará automaticamente de estilo.</w:t>
      </w:r>
    </w:p>
    <w:p w14:paraId="184E994B" w14:textId="77777777" w:rsidR="008048C4" w:rsidRPr="00C167CA" w:rsidRDefault="008048C4" w:rsidP="00C167CA">
      <w:pPr>
        <w:ind w:left="720"/>
        <w:rPr>
          <w:rFonts w:ascii="Poppins Light" w:hAnsi="Poppins Light" w:cs="Poppins Light"/>
          <w:noProof/>
        </w:rPr>
      </w:pPr>
    </w:p>
    <w:p w14:paraId="458C35D9" w14:textId="77777777" w:rsidR="0096680E" w:rsidRPr="00C167CA" w:rsidRDefault="0096680E" w:rsidP="00C167CA">
      <w:pPr>
        <w:rPr>
          <w:rFonts w:ascii="Poppins Light" w:hAnsi="Poppins Light" w:cs="Poppins Light"/>
          <w:b/>
          <w:bCs/>
          <w:noProof/>
        </w:rPr>
      </w:pPr>
      <w:r w:rsidRPr="00C167CA">
        <w:rPr>
          <w:rFonts w:ascii="Poppins Light" w:hAnsi="Poppins Light" w:cs="Poppins Light"/>
          <w:b/>
          <w:bCs/>
          <w:noProof/>
        </w:rPr>
        <w:t>2.2 Criar subtítulos e aplicar “Título 2”</w:t>
      </w:r>
    </w:p>
    <w:p w14:paraId="2EFAA6CA" w14:textId="77777777" w:rsidR="0096680E" w:rsidRPr="00C167CA" w:rsidRDefault="0096680E" w:rsidP="00C167CA">
      <w:p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>Vamos transformar os parágrafos em seções:</w:t>
      </w:r>
    </w:p>
    <w:p w14:paraId="50E1CC1E" w14:textId="77777777" w:rsidR="008048C4" w:rsidRPr="00C167CA" w:rsidRDefault="008048C4" w:rsidP="00C167CA">
      <w:pPr>
        <w:rPr>
          <w:rFonts w:ascii="Poppins Light" w:hAnsi="Poppins Light" w:cs="Poppins Light"/>
          <w:b/>
          <w:bCs/>
          <w:noProof/>
        </w:rPr>
      </w:pPr>
    </w:p>
    <w:p w14:paraId="60DD6EDE" w14:textId="31CAEC8E" w:rsidR="0096680E" w:rsidRPr="00C167CA" w:rsidRDefault="0096680E" w:rsidP="00C167CA">
      <w:p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b/>
          <w:bCs/>
          <w:noProof/>
        </w:rPr>
        <w:t>Subtítulo 1:</w:t>
      </w:r>
    </w:p>
    <w:p w14:paraId="29F33289" w14:textId="77777777" w:rsidR="0096680E" w:rsidRPr="00C167CA" w:rsidRDefault="0096680E" w:rsidP="00C167CA">
      <w:pPr>
        <w:numPr>
          <w:ilvl w:val="0"/>
          <w:numId w:val="32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>Clique antes do primeiro parágrafo.</w:t>
      </w:r>
    </w:p>
    <w:p w14:paraId="71E67D38" w14:textId="77777777" w:rsidR="0096680E" w:rsidRPr="00C167CA" w:rsidRDefault="0096680E" w:rsidP="00C167CA">
      <w:pPr>
        <w:numPr>
          <w:ilvl w:val="0"/>
          <w:numId w:val="32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 xml:space="preserve">Pressione </w:t>
      </w:r>
      <w:r w:rsidRPr="00C167CA">
        <w:rPr>
          <w:rFonts w:ascii="Poppins Light" w:hAnsi="Poppins Light" w:cs="Poppins Light"/>
          <w:b/>
          <w:bCs/>
          <w:noProof/>
        </w:rPr>
        <w:t>Enter</w:t>
      </w:r>
      <w:r w:rsidRPr="00C167CA">
        <w:rPr>
          <w:rFonts w:ascii="Poppins Light" w:hAnsi="Poppins Light" w:cs="Poppins Light"/>
          <w:noProof/>
        </w:rPr>
        <w:t xml:space="preserve"> para criar uma linha acima do parágrafo.</w:t>
      </w:r>
    </w:p>
    <w:p w14:paraId="325ECA2D" w14:textId="619D13B6" w:rsidR="0096680E" w:rsidRPr="00C167CA" w:rsidRDefault="0096680E" w:rsidP="00C167CA">
      <w:pPr>
        <w:numPr>
          <w:ilvl w:val="0"/>
          <w:numId w:val="32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 xml:space="preserve">Digite: </w:t>
      </w:r>
      <w:r w:rsidRPr="00C167CA">
        <w:rPr>
          <w:rFonts w:ascii="Poppins Light" w:hAnsi="Poppins Light" w:cs="Poppins Light"/>
          <w:b/>
          <w:bCs/>
          <w:noProof/>
        </w:rPr>
        <w:t>Uso da Tecnologia no Dia a Dia</w:t>
      </w:r>
    </w:p>
    <w:p w14:paraId="797EEB7F" w14:textId="77777777" w:rsidR="0096680E" w:rsidRPr="00C167CA" w:rsidRDefault="0096680E" w:rsidP="00C167CA">
      <w:pPr>
        <w:numPr>
          <w:ilvl w:val="0"/>
          <w:numId w:val="32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>Selecione esse texto.</w:t>
      </w:r>
    </w:p>
    <w:p w14:paraId="151D6E76" w14:textId="77777777" w:rsidR="0096680E" w:rsidRPr="00C167CA" w:rsidRDefault="0096680E" w:rsidP="00C167CA">
      <w:pPr>
        <w:numPr>
          <w:ilvl w:val="0"/>
          <w:numId w:val="32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 xml:space="preserve">Na caixa </w:t>
      </w:r>
      <w:r w:rsidRPr="00C167CA">
        <w:rPr>
          <w:rFonts w:ascii="Poppins Light" w:hAnsi="Poppins Light" w:cs="Poppins Light"/>
          <w:b/>
          <w:bCs/>
          <w:noProof/>
        </w:rPr>
        <w:t>Normal</w:t>
      </w:r>
      <w:r w:rsidRPr="00C167CA">
        <w:rPr>
          <w:rFonts w:ascii="Poppins Light" w:hAnsi="Poppins Light" w:cs="Poppins Light"/>
          <w:noProof/>
        </w:rPr>
        <w:t xml:space="preserve">, escolha </w:t>
      </w:r>
      <w:r w:rsidRPr="00C167CA">
        <w:rPr>
          <w:rFonts w:ascii="Poppins Light" w:hAnsi="Poppins Light" w:cs="Poppins Light"/>
          <w:b/>
          <w:bCs/>
          <w:noProof/>
        </w:rPr>
        <w:t>Título 2</w:t>
      </w:r>
      <w:r w:rsidRPr="00C167CA">
        <w:rPr>
          <w:rFonts w:ascii="Poppins Light" w:hAnsi="Poppins Light" w:cs="Poppins Light"/>
          <w:noProof/>
        </w:rPr>
        <w:t>.</w:t>
      </w:r>
    </w:p>
    <w:p w14:paraId="6B6E53B6" w14:textId="77777777" w:rsidR="008048C4" w:rsidRPr="00C167CA" w:rsidRDefault="008048C4" w:rsidP="00C167CA">
      <w:pPr>
        <w:rPr>
          <w:rFonts w:ascii="Poppins Light" w:hAnsi="Poppins Light" w:cs="Poppins Light"/>
          <w:b/>
          <w:bCs/>
          <w:noProof/>
        </w:rPr>
      </w:pPr>
    </w:p>
    <w:p w14:paraId="25235A25" w14:textId="01606E26" w:rsidR="0096680E" w:rsidRPr="00C167CA" w:rsidRDefault="0096680E" w:rsidP="00C167CA">
      <w:p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b/>
          <w:bCs/>
          <w:noProof/>
        </w:rPr>
        <w:t>Subtítulo 2:</w:t>
      </w:r>
    </w:p>
    <w:p w14:paraId="5845F689" w14:textId="77777777" w:rsidR="0096680E" w:rsidRPr="00C167CA" w:rsidRDefault="0096680E" w:rsidP="00C167CA">
      <w:pPr>
        <w:numPr>
          <w:ilvl w:val="0"/>
          <w:numId w:val="33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>Antes do segundo parágrafo, crie outra linha.</w:t>
      </w:r>
    </w:p>
    <w:p w14:paraId="0F0FCF59" w14:textId="3D4E4C51" w:rsidR="0096680E" w:rsidRPr="00C167CA" w:rsidRDefault="0096680E" w:rsidP="00C167CA">
      <w:pPr>
        <w:numPr>
          <w:ilvl w:val="0"/>
          <w:numId w:val="33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 xml:space="preserve">Digite: </w:t>
      </w:r>
      <w:r w:rsidRPr="00C167CA">
        <w:rPr>
          <w:rFonts w:ascii="Poppins Light" w:hAnsi="Poppins Light" w:cs="Poppins Light"/>
          <w:b/>
          <w:bCs/>
          <w:noProof/>
        </w:rPr>
        <w:t>Dificuldades no Acesso às Ferramentas Digitais</w:t>
      </w:r>
    </w:p>
    <w:p w14:paraId="6C923A2F" w14:textId="77777777" w:rsidR="0096680E" w:rsidRPr="00C167CA" w:rsidRDefault="0096680E" w:rsidP="00C167CA">
      <w:pPr>
        <w:numPr>
          <w:ilvl w:val="0"/>
          <w:numId w:val="33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 xml:space="preserve">Aplique </w:t>
      </w:r>
      <w:r w:rsidRPr="00C167CA">
        <w:rPr>
          <w:rFonts w:ascii="Poppins Light" w:hAnsi="Poppins Light" w:cs="Poppins Light"/>
          <w:b/>
          <w:bCs/>
          <w:noProof/>
        </w:rPr>
        <w:t>Título 2</w:t>
      </w:r>
      <w:r w:rsidRPr="00C167CA">
        <w:rPr>
          <w:rFonts w:ascii="Poppins Light" w:hAnsi="Poppins Light" w:cs="Poppins Light"/>
          <w:noProof/>
        </w:rPr>
        <w:t>.</w:t>
      </w:r>
    </w:p>
    <w:p w14:paraId="29CEA510" w14:textId="77777777" w:rsidR="008048C4" w:rsidRPr="00C167CA" w:rsidRDefault="008048C4" w:rsidP="00C167CA">
      <w:pPr>
        <w:rPr>
          <w:rFonts w:ascii="Poppins Light" w:hAnsi="Poppins Light" w:cs="Poppins Light"/>
          <w:b/>
          <w:bCs/>
          <w:noProof/>
        </w:rPr>
      </w:pPr>
    </w:p>
    <w:p w14:paraId="40CF0766" w14:textId="028E57E5" w:rsidR="0096680E" w:rsidRPr="00C167CA" w:rsidRDefault="0096680E" w:rsidP="00C167CA">
      <w:p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b/>
          <w:bCs/>
          <w:noProof/>
        </w:rPr>
        <w:t>Subtítulo 3:</w:t>
      </w:r>
    </w:p>
    <w:p w14:paraId="615BA44D" w14:textId="77777777" w:rsidR="0096680E" w:rsidRPr="00C167CA" w:rsidRDefault="0096680E" w:rsidP="00C167CA">
      <w:pPr>
        <w:numPr>
          <w:ilvl w:val="0"/>
          <w:numId w:val="34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>Antes do terceiro parágrafo, crie outra linha.</w:t>
      </w:r>
    </w:p>
    <w:p w14:paraId="13BB0C6C" w14:textId="71262D07" w:rsidR="0096680E" w:rsidRPr="00C167CA" w:rsidRDefault="0096680E" w:rsidP="00C167CA">
      <w:pPr>
        <w:numPr>
          <w:ilvl w:val="0"/>
          <w:numId w:val="34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 xml:space="preserve">Digite: </w:t>
      </w:r>
      <w:r w:rsidRPr="00C167CA">
        <w:rPr>
          <w:rFonts w:ascii="Poppins Light" w:hAnsi="Poppins Light" w:cs="Poppins Light"/>
          <w:b/>
          <w:bCs/>
          <w:noProof/>
        </w:rPr>
        <w:t>Importância do Editor de Texto</w:t>
      </w:r>
    </w:p>
    <w:p w14:paraId="09D834AC" w14:textId="77777777" w:rsidR="0096680E" w:rsidRPr="00C167CA" w:rsidRDefault="0096680E" w:rsidP="00C167CA">
      <w:pPr>
        <w:numPr>
          <w:ilvl w:val="0"/>
          <w:numId w:val="34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 xml:space="preserve">Aplique </w:t>
      </w:r>
      <w:r w:rsidRPr="00C167CA">
        <w:rPr>
          <w:rFonts w:ascii="Poppins Light" w:hAnsi="Poppins Light" w:cs="Poppins Light"/>
          <w:b/>
          <w:bCs/>
          <w:noProof/>
        </w:rPr>
        <w:t>Título 2</w:t>
      </w:r>
      <w:r w:rsidRPr="00C167CA">
        <w:rPr>
          <w:rFonts w:ascii="Poppins Light" w:hAnsi="Poppins Light" w:cs="Poppins Light"/>
          <w:noProof/>
        </w:rPr>
        <w:t>.</w:t>
      </w:r>
    </w:p>
    <w:p w14:paraId="46696F1E" w14:textId="77777777" w:rsidR="0096680E" w:rsidRPr="00C167CA" w:rsidRDefault="0096680E" w:rsidP="00C167CA">
      <w:pPr>
        <w:rPr>
          <w:rFonts w:ascii="Poppins Light" w:hAnsi="Poppins Light" w:cs="Poppins Light"/>
          <w:noProof/>
        </w:rPr>
      </w:pPr>
    </w:p>
    <w:p w14:paraId="55D8BA6C" w14:textId="77777777" w:rsidR="0096680E" w:rsidRPr="00C167CA" w:rsidRDefault="0096680E" w:rsidP="00C167CA">
      <w:pPr>
        <w:rPr>
          <w:rFonts w:ascii="Poppins Light" w:hAnsi="Poppins Light" w:cs="Poppins Light"/>
          <w:b/>
          <w:bCs/>
          <w:noProof/>
        </w:rPr>
      </w:pPr>
      <w:r w:rsidRPr="00C167CA">
        <w:rPr>
          <w:rFonts w:ascii="Poppins Light" w:hAnsi="Poppins Light" w:cs="Poppins Light"/>
          <w:b/>
          <w:bCs/>
          <w:noProof/>
        </w:rPr>
        <w:t>3. Inserir o sumário automático</w:t>
      </w:r>
    </w:p>
    <w:p w14:paraId="7674A9FB" w14:textId="240CD79A" w:rsidR="0096680E" w:rsidRPr="00C167CA" w:rsidRDefault="0096680E" w:rsidP="00C167CA">
      <w:pPr>
        <w:numPr>
          <w:ilvl w:val="0"/>
          <w:numId w:val="35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 xml:space="preserve">Clique no início do documento </w:t>
      </w:r>
      <w:r w:rsidRPr="00C167CA">
        <w:rPr>
          <w:rFonts w:ascii="Poppins Light" w:hAnsi="Poppins Light" w:cs="Poppins Light"/>
          <w:b/>
          <w:bCs/>
          <w:noProof/>
        </w:rPr>
        <w:t>acima do título principal</w:t>
      </w:r>
      <w:r w:rsidRPr="00C167CA">
        <w:rPr>
          <w:rFonts w:ascii="Poppins Light" w:hAnsi="Poppins Light" w:cs="Poppins Light"/>
          <w:noProof/>
        </w:rPr>
        <w:t>.</w:t>
      </w:r>
    </w:p>
    <w:p w14:paraId="74A9FFD6" w14:textId="77777777" w:rsidR="0096680E" w:rsidRPr="00C167CA" w:rsidRDefault="0096680E" w:rsidP="00C167CA">
      <w:pPr>
        <w:numPr>
          <w:ilvl w:val="0"/>
          <w:numId w:val="35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 xml:space="preserve">Aperte </w:t>
      </w:r>
      <w:r w:rsidRPr="00C167CA">
        <w:rPr>
          <w:rFonts w:ascii="Poppins Light" w:hAnsi="Poppins Light" w:cs="Poppins Light"/>
          <w:b/>
          <w:bCs/>
          <w:noProof/>
        </w:rPr>
        <w:t>Enter</w:t>
      </w:r>
      <w:r w:rsidRPr="00C167CA">
        <w:rPr>
          <w:rFonts w:ascii="Poppins Light" w:hAnsi="Poppins Light" w:cs="Poppins Light"/>
          <w:noProof/>
        </w:rPr>
        <w:t xml:space="preserve"> para criar um espaço.</w:t>
      </w:r>
    </w:p>
    <w:p w14:paraId="38C8A61C" w14:textId="6823FDE5" w:rsidR="0096680E" w:rsidRPr="00C167CA" w:rsidRDefault="0096680E" w:rsidP="00C167CA">
      <w:pPr>
        <w:numPr>
          <w:ilvl w:val="0"/>
          <w:numId w:val="35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 xml:space="preserve">Vá ao menu superior e clique em </w:t>
      </w:r>
      <w:r w:rsidRPr="00C167CA">
        <w:rPr>
          <w:rFonts w:ascii="Poppins Light" w:hAnsi="Poppins Light" w:cs="Poppins Light"/>
          <w:b/>
          <w:bCs/>
          <w:noProof/>
        </w:rPr>
        <w:t xml:space="preserve">Inserir &gt; Elementos </w:t>
      </w:r>
      <w:r w:rsidR="00EF7916">
        <w:rPr>
          <w:rFonts w:ascii="Poppins Light" w:hAnsi="Poppins Light" w:cs="Poppins Light"/>
          <w:b/>
          <w:bCs/>
          <w:noProof/>
        </w:rPr>
        <w:t>básicos</w:t>
      </w:r>
      <w:r w:rsidRPr="00C167CA">
        <w:rPr>
          <w:rFonts w:ascii="Poppins Light" w:hAnsi="Poppins Light" w:cs="Poppins Light"/>
          <w:b/>
          <w:bCs/>
          <w:noProof/>
        </w:rPr>
        <w:t xml:space="preserve"> &gt; </w:t>
      </w:r>
      <w:r w:rsidR="00A01D10">
        <w:rPr>
          <w:rFonts w:ascii="Poppins Light" w:hAnsi="Poppins Light" w:cs="Poppins Light"/>
          <w:b/>
          <w:bCs/>
          <w:noProof/>
        </w:rPr>
        <w:t>Í</w:t>
      </w:r>
      <w:r w:rsidRPr="00C167CA">
        <w:rPr>
          <w:rFonts w:ascii="Poppins Light" w:hAnsi="Poppins Light" w:cs="Poppins Light"/>
          <w:b/>
          <w:bCs/>
          <w:noProof/>
        </w:rPr>
        <w:t>ndice</w:t>
      </w:r>
      <w:r w:rsidR="00A01D10">
        <w:rPr>
          <w:rFonts w:ascii="Poppins Light" w:hAnsi="Poppins Light" w:cs="Poppins Light"/>
          <w:b/>
          <w:bCs/>
          <w:noProof/>
        </w:rPr>
        <w:t>.</w:t>
      </w:r>
    </w:p>
    <w:p w14:paraId="04995345" w14:textId="77777777" w:rsidR="0096680E" w:rsidRPr="00C167CA" w:rsidRDefault="0096680E" w:rsidP="00C167CA">
      <w:pPr>
        <w:numPr>
          <w:ilvl w:val="0"/>
          <w:numId w:val="35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 xml:space="preserve">Escolha a opção </w:t>
      </w:r>
      <w:r w:rsidRPr="00C167CA">
        <w:rPr>
          <w:rFonts w:ascii="Poppins Light" w:hAnsi="Poppins Light" w:cs="Poppins Light"/>
          <w:b/>
          <w:bCs/>
          <w:noProof/>
        </w:rPr>
        <w:t>com links azuis</w:t>
      </w:r>
      <w:r w:rsidRPr="00C167CA">
        <w:rPr>
          <w:rFonts w:ascii="Poppins Light" w:hAnsi="Poppins Light" w:cs="Poppins Light"/>
          <w:noProof/>
        </w:rPr>
        <w:t>.</w:t>
      </w:r>
    </w:p>
    <w:p w14:paraId="091C4268" w14:textId="2DD4ED57" w:rsidR="0096680E" w:rsidRPr="00C167CA" w:rsidRDefault="0096680E" w:rsidP="00C167CA">
      <w:pPr>
        <w:numPr>
          <w:ilvl w:val="0"/>
          <w:numId w:val="35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>O sumário será criado, automaticamente, usando os estilos Título 1 e Título 2.</w:t>
      </w:r>
    </w:p>
    <w:p w14:paraId="1C2C3612" w14:textId="77777777" w:rsidR="0096680E" w:rsidRPr="00C167CA" w:rsidRDefault="0096680E" w:rsidP="00C167CA">
      <w:pPr>
        <w:rPr>
          <w:rFonts w:ascii="Poppins Light" w:hAnsi="Poppins Light" w:cs="Poppins Light"/>
          <w:noProof/>
        </w:rPr>
      </w:pPr>
    </w:p>
    <w:p w14:paraId="67232368" w14:textId="77777777" w:rsidR="0096680E" w:rsidRPr="00C167CA" w:rsidRDefault="0096680E" w:rsidP="00C167CA">
      <w:pPr>
        <w:rPr>
          <w:rFonts w:ascii="Poppins Light" w:hAnsi="Poppins Light" w:cs="Poppins Light"/>
          <w:b/>
          <w:bCs/>
          <w:noProof/>
        </w:rPr>
      </w:pPr>
      <w:r w:rsidRPr="00C167CA">
        <w:rPr>
          <w:rFonts w:ascii="Poppins Light" w:hAnsi="Poppins Light" w:cs="Poppins Light"/>
          <w:b/>
          <w:bCs/>
          <w:noProof/>
        </w:rPr>
        <w:t>4. Alinhamento e configuração das margens</w:t>
      </w:r>
    </w:p>
    <w:p w14:paraId="30540844" w14:textId="77777777" w:rsidR="008048C4" w:rsidRPr="00C167CA" w:rsidRDefault="008048C4" w:rsidP="00C167CA">
      <w:pPr>
        <w:rPr>
          <w:rFonts w:ascii="Poppins Light" w:hAnsi="Poppins Light" w:cs="Poppins Light"/>
          <w:b/>
          <w:bCs/>
          <w:noProof/>
        </w:rPr>
      </w:pPr>
    </w:p>
    <w:p w14:paraId="4A1248F0" w14:textId="779F2B7B" w:rsidR="0096680E" w:rsidRPr="00C167CA" w:rsidRDefault="0096680E" w:rsidP="00C167CA">
      <w:pPr>
        <w:rPr>
          <w:rFonts w:ascii="Poppins Light" w:hAnsi="Poppins Light" w:cs="Poppins Light"/>
          <w:b/>
          <w:bCs/>
          <w:noProof/>
        </w:rPr>
      </w:pPr>
      <w:r w:rsidRPr="00C167CA">
        <w:rPr>
          <w:rFonts w:ascii="Poppins Light" w:hAnsi="Poppins Light" w:cs="Poppins Light"/>
          <w:b/>
          <w:bCs/>
          <w:noProof/>
        </w:rPr>
        <w:t>4.1 Ajustar alinhamento dos subtítulos</w:t>
      </w:r>
    </w:p>
    <w:p w14:paraId="3A84F834" w14:textId="77777777" w:rsidR="0096680E" w:rsidRPr="00C167CA" w:rsidRDefault="0096680E" w:rsidP="00C167CA">
      <w:pPr>
        <w:numPr>
          <w:ilvl w:val="0"/>
          <w:numId w:val="36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>Selecione cada subtítulo.</w:t>
      </w:r>
    </w:p>
    <w:p w14:paraId="1A32B4A4" w14:textId="77777777" w:rsidR="0096680E" w:rsidRPr="00C167CA" w:rsidRDefault="0096680E" w:rsidP="00C167CA">
      <w:pPr>
        <w:numPr>
          <w:ilvl w:val="0"/>
          <w:numId w:val="36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 xml:space="preserve">Clique no ícone de </w:t>
      </w:r>
      <w:r w:rsidRPr="00C167CA">
        <w:rPr>
          <w:rFonts w:ascii="Poppins Light" w:hAnsi="Poppins Light" w:cs="Poppins Light"/>
          <w:b/>
          <w:bCs/>
          <w:noProof/>
        </w:rPr>
        <w:t>alinhamento</w:t>
      </w:r>
      <w:r w:rsidRPr="00C167CA">
        <w:rPr>
          <w:rFonts w:ascii="Poppins Light" w:hAnsi="Poppins Light" w:cs="Poppins Light"/>
          <w:noProof/>
        </w:rPr>
        <w:t>.</w:t>
      </w:r>
    </w:p>
    <w:p w14:paraId="2648B193" w14:textId="77777777" w:rsidR="0096680E" w:rsidRPr="00C167CA" w:rsidRDefault="0096680E" w:rsidP="00C167CA">
      <w:pPr>
        <w:numPr>
          <w:ilvl w:val="0"/>
          <w:numId w:val="36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lastRenderedPageBreak/>
        <w:t xml:space="preserve">Escolha </w:t>
      </w:r>
      <w:r w:rsidRPr="00C167CA">
        <w:rPr>
          <w:rFonts w:ascii="Poppins Light" w:hAnsi="Poppins Light" w:cs="Poppins Light"/>
          <w:b/>
          <w:bCs/>
          <w:noProof/>
        </w:rPr>
        <w:t>Esquerda</w:t>
      </w:r>
      <w:r w:rsidRPr="00C167CA">
        <w:rPr>
          <w:rFonts w:ascii="Poppins Light" w:hAnsi="Poppins Light" w:cs="Poppins Light"/>
          <w:noProof/>
        </w:rPr>
        <w:t>.</w:t>
      </w:r>
      <w:r w:rsidRPr="00C167CA">
        <w:rPr>
          <w:rFonts w:ascii="Poppins Light" w:hAnsi="Poppins Light" w:cs="Poppins Light"/>
          <w:noProof/>
        </w:rPr>
        <w:br/>
        <w:t>(Subtítulos nunca devem ser centralizados aqui.)</w:t>
      </w:r>
    </w:p>
    <w:p w14:paraId="52D0054E" w14:textId="77777777" w:rsidR="008048C4" w:rsidRPr="00C167CA" w:rsidRDefault="008048C4" w:rsidP="00C167CA">
      <w:pPr>
        <w:rPr>
          <w:rFonts w:ascii="Poppins Light" w:hAnsi="Poppins Light" w:cs="Poppins Light"/>
          <w:b/>
          <w:bCs/>
          <w:noProof/>
        </w:rPr>
      </w:pPr>
    </w:p>
    <w:p w14:paraId="4DD11E82" w14:textId="22CDF8D7" w:rsidR="0096680E" w:rsidRPr="00C167CA" w:rsidRDefault="0096680E" w:rsidP="00C167CA">
      <w:pPr>
        <w:rPr>
          <w:rFonts w:ascii="Poppins Light" w:hAnsi="Poppins Light" w:cs="Poppins Light"/>
          <w:b/>
          <w:bCs/>
          <w:noProof/>
        </w:rPr>
      </w:pPr>
      <w:r w:rsidRPr="00C167CA">
        <w:rPr>
          <w:rFonts w:ascii="Poppins Light" w:hAnsi="Poppins Light" w:cs="Poppins Light"/>
          <w:b/>
          <w:bCs/>
          <w:noProof/>
        </w:rPr>
        <w:t>4.2 Configurar as margens da página</w:t>
      </w:r>
    </w:p>
    <w:p w14:paraId="6A8C2D5A" w14:textId="7ACC0001" w:rsidR="0096680E" w:rsidRPr="00C167CA" w:rsidRDefault="0096680E" w:rsidP="00C167CA">
      <w:pPr>
        <w:numPr>
          <w:ilvl w:val="0"/>
          <w:numId w:val="37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 xml:space="preserve">Vá </w:t>
      </w:r>
      <w:r w:rsidR="00A01D10">
        <w:rPr>
          <w:rFonts w:ascii="Poppins Light" w:hAnsi="Poppins Light" w:cs="Poppins Light"/>
          <w:noProof/>
        </w:rPr>
        <w:t>ao</w:t>
      </w:r>
      <w:r w:rsidRPr="00C167CA">
        <w:rPr>
          <w:rFonts w:ascii="Poppins Light" w:hAnsi="Poppins Light" w:cs="Poppins Light"/>
          <w:noProof/>
        </w:rPr>
        <w:t xml:space="preserve"> menu </w:t>
      </w:r>
      <w:r w:rsidRPr="00C167CA">
        <w:rPr>
          <w:rFonts w:ascii="Poppins Light" w:hAnsi="Poppins Light" w:cs="Poppins Light"/>
          <w:b/>
          <w:bCs/>
          <w:noProof/>
        </w:rPr>
        <w:t>Arquivo/Ficheiro</w:t>
      </w:r>
      <w:r w:rsidRPr="00C167CA">
        <w:rPr>
          <w:rFonts w:ascii="Poppins Light" w:hAnsi="Poppins Light" w:cs="Poppins Light"/>
          <w:noProof/>
        </w:rPr>
        <w:t>.</w:t>
      </w:r>
    </w:p>
    <w:p w14:paraId="1EB4C484" w14:textId="77777777" w:rsidR="0096680E" w:rsidRPr="00C167CA" w:rsidRDefault="0096680E" w:rsidP="00C167CA">
      <w:pPr>
        <w:numPr>
          <w:ilvl w:val="0"/>
          <w:numId w:val="37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 xml:space="preserve">Clique em </w:t>
      </w:r>
      <w:r w:rsidRPr="00C167CA">
        <w:rPr>
          <w:rFonts w:ascii="Poppins Light" w:hAnsi="Poppins Light" w:cs="Poppins Light"/>
          <w:b/>
          <w:bCs/>
          <w:noProof/>
        </w:rPr>
        <w:t>Configurações da página</w:t>
      </w:r>
      <w:r w:rsidRPr="00C167CA">
        <w:rPr>
          <w:rFonts w:ascii="Poppins Light" w:hAnsi="Poppins Light" w:cs="Poppins Light"/>
          <w:noProof/>
        </w:rPr>
        <w:t>.</w:t>
      </w:r>
    </w:p>
    <w:p w14:paraId="17E3C83C" w14:textId="7F2918ED" w:rsidR="0096680E" w:rsidRPr="00C167CA" w:rsidRDefault="0096680E" w:rsidP="00C167CA">
      <w:pPr>
        <w:numPr>
          <w:ilvl w:val="0"/>
          <w:numId w:val="37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>Em margens, digit</w:t>
      </w:r>
      <w:r w:rsidR="00472737">
        <w:rPr>
          <w:rFonts w:ascii="Poppins Light" w:hAnsi="Poppins Light" w:cs="Poppins Light"/>
          <w:noProof/>
        </w:rPr>
        <w:t>e</w:t>
      </w:r>
      <w:r w:rsidRPr="00C167CA">
        <w:rPr>
          <w:rFonts w:ascii="Poppins Light" w:hAnsi="Poppins Light" w:cs="Poppins Light"/>
          <w:noProof/>
        </w:rPr>
        <w:t xml:space="preserve"> os valores:</w:t>
      </w:r>
      <w:r w:rsidRPr="00C167CA">
        <w:rPr>
          <w:rFonts w:ascii="Poppins Light" w:hAnsi="Poppins Light" w:cs="Poppins Light"/>
          <w:noProof/>
        </w:rPr>
        <w:br/>
        <w:t>Superior: 3 cm</w:t>
      </w:r>
    </w:p>
    <w:p w14:paraId="188555D4" w14:textId="77777777" w:rsidR="0096680E" w:rsidRPr="00C167CA" w:rsidRDefault="0096680E" w:rsidP="00C167CA">
      <w:pPr>
        <w:ind w:left="720"/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>Inferior: 2 cm</w:t>
      </w:r>
    </w:p>
    <w:p w14:paraId="4E3A6A0D" w14:textId="77777777" w:rsidR="0096680E" w:rsidRPr="00C167CA" w:rsidRDefault="0096680E" w:rsidP="00C167CA">
      <w:pPr>
        <w:ind w:left="720"/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>Esquerda: 3 cm</w:t>
      </w:r>
    </w:p>
    <w:p w14:paraId="32034BDE" w14:textId="77777777" w:rsidR="0096680E" w:rsidRPr="00C167CA" w:rsidRDefault="0096680E" w:rsidP="00C167CA">
      <w:pPr>
        <w:ind w:left="720"/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>Direita: 2 cm</w:t>
      </w:r>
    </w:p>
    <w:p w14:paraId="438240A4" w14:textId="77777777" w:rsidR="0096680E" w:rsidRPr="00C167CA" w:rsidRDefault="0096680E" w:rsidP="00C167CA">
      <w:pPr>
        <w:numPr>
          <w:ilvl w:val="0"/>
          <w:numId w:val="37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 xml:space="preserve">Clique em </w:t>
      </w:r>
      <w:r w:rsidRPr="00C167CA">
        <w:rPr>
          <w:rFonts w:ascii="Poppins Light" w:hAnsi="Poppins Light" w:cs="Poppins Light"/>
          <w:b/>
          <w:bCs/>
          <w:noProof/>
        </w:rPr>
        <w:t>OK</w:t>
      </w:r>
      <w:r w:rsidRPr="00C167CA">
        <w:rPr>
          <w:rFonts w:ascii="Poppins Light" w:hAnsi="Poppins Light" w:cs="Poppins Light"/>
          <w:noProof/>
        </w:rPr>
        <w:t>.</w:t>
      </w:r>
    </w:p>
    <w:p w14:paraId="76F6A7DF" w14:textId="77777777" w:rsidR="0096680E" w:rsidRPr="00C167CA" w:rsidRDefault="0096680E" w:rsidP="00C167CA">
      <w:pPr>
        <w:rPr>
          <w:rFonts w:ascii="Poppins Light" w:hAnsi="Poppins Light" w:cs="Poppins Light"/>
          <w:noProof/>
        </w:rPr>
      </w:pPr>
    </w:p>
    <w:p w14:paraId="6F92FD1C" w14:textId="43BF7991" w:rsidR="0096680E" w:rsidRPr="00C167CA" w:rsidRDefault="0096680E" w:rsidP="00C167CA">
      <w:pPr>
        <w:rPr>
          <w:rFonts w:ascii="Poppins Light" w:hAnsi="Poppins Light" w:cs="Poppins Light"/>
          <w:b/>
          <w:bCs/>
          <w:noProof/>
        </w:rPr>
      </w:pPr>
      <w:r w:rsidRPr="00C167CA">
        <w:rPr>
          <w:rFonts w:ascii="Poppins Light" w:hAnsi="Poppins Light" w:cs="Poppins Light"/>
          <w:b/>
          <w:bCs/>
          <w:noProof/>
        </w:rPr>
        <w:t xml:space="preserve">5. Inserindo elementos: </w:t>
      </w:r>
      <w:r w:rsidR="00E52CF5">
        <w:rPr>
          <w:rFonts w:ascii="Poppins Light" w:hAnsi="Poppins Light" w:cs="Poppins Light"/>
          <w:b/>
          <w:bCs/>
          <w:noProof/>
        </w:rPr>
        <w:t>i</w:t>
      </w:r>
      <w:r w:rsidRPr="00C167CA">
        <w:rPr>
          <w:rFonts w:ascii="Poppins Light" w:hAnsi="Poppins Light" w:cs="Poppins Light"/>
          <w:b/>
          <w:bCs/>
          <w:noProof/>
        </w:rPr>
        <w:t xml:space="preserve">magem e </w:t>
      </w:r>
      <w:r w:rsidR="00E52CF5">
        <w:rPr>
          <w:rFonts w:ascii="Poppins Light" w:hAnsi="Poppins Light" w:cs="Poppins Light"/>
          <w:b/>
          <w:bCs/>
          <w:noProof/>
        </w:rPr>
        <w:t>t</w:t>
      </w:r>
      <w:r w:rsidRPr="00C167CA">
        <w:rPr>
          <w:rFonts w:ascii="Poppins Light" w:hAnsi="Poppins Light" w:cs="Poppins Light"/>
          <w:b/>
          <w:bCs/>
          <w:noProof/>
        </w:rPr>
        <w:t>abela</w:t>
      </w:r>
    </w:p>
    <w:p w14:paraId="6B4AE158" w14:textId="77777777" w:rsidR="008048C4" w:rsidRPr="00C167CA" w:rsidRDefault="008048C4" w:rsidP="00C167CA">
      <w:pPr>
        <w:rPr>
          <w:rFonts w:ascii="Poppins Light" w:hAnsi="Poppins Light" w:cs="Poppins Light"/>
          <w:b/>
          <w:bCs/>
          <w:noProof/>
        </w:rPr>
      </w:pPr>
    </w:p>
    <w:p w14:paraId="750518F9" w14:textId="116859D4" w:rsidR="0096680E" w:rsidRPr="00C167CA" w:rsidRDefault="0096680E" w:rsidP="00C167CA">
      <w:pPr>
        <w:rPr>
          <w:rFonts w:ascii="Poppins Light" w:hAnsi="Poppins Light" w:cs="Poppins Light"/>
          <w:b/>
          <w:bCs/>
          <w:noProof/>
        </w:rPr>
      </w:pPr>
      <w:r w:rsidRPr="00C167CA">
        <w:rPr>
          <w:rFonts w:ascii="Poppins Light" w:hAnsi="Poppins Light" w:cs="Poppins Light"/>
          <w:b/>
          <w:bCs/>
          <w:noProof/>
        </w:rPr>
        <w:t>5.1 Inserir imagem</w:t>
      </w:r>
    </w:p>
    <w:p w14:paraId="5F9C07C2" w14:textId="77777777" w:rsidR="0096680E" w:rsidRPr="00C167CA" w:rsidRDefault="0096680E" w:rsidP="00C167CA">
      <w:pPr>
        <w:numPr>
          <w:ilvl w:val="0"/>
          <w:numId w:val="38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>Role até o final do documento.</w:t>
      </w:r>
    </w:p>
    <w:p w14:paraId="7FE28EB1" w14:textId="77777777" w:rsidR="0096680E" w:rsidRPr="00C167CA" w:rsidRDefault="0096680E" w:rsidP="00C167CA">
      <w:pPr>
        <w:numPr>
          <w:ilvl w:val="0"/>
          <w:numId w:val="38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>Clique em uma linha vazia.</w:t>
      </w:r>
    </w:p>
    <w:p w14:paraId="318907C0" w14:textId="77777777" w:rsidR="0096680E" w:rsidRPr="00C167CA" w:rsidRDefault="0096680E" w:rsidP="00C167CA">
      <w:pPr>
        <w:numPr>
          <w:ilvl w:val="0"/>
          <w:numId w:val="38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 xml:space="preserve">Vá em </w:t>
      </w:r>
      <w:r w:rsidRPr="00C167CA">
        <w:rPr>
          <w:rFonts w:ascii="Poppins Light" w:hAnsi="Poppins Light" w:cs="Poppins Light"/>
          <w:b/>
          <w:bCs/>
          <w:noProof/>
        </w:rPr>
        <w:t>Inserir</w:t>
      </w:r>
      <w:r w:rsidRPr="00C167CA">
        <w:rPr>
          <w:rFonts w:ascii="Poppins Light" w:hAnsi="Poppins Light" w:cs="Poppins Light"/>
          <w:noProof/>
        </w:rPr>
        <w:t xml:space="preserve"> </w:t>
      </w:r>
      <w:r w:rsidRPr="00C167CA">
        <w:rPr>
          <w:noProof/>
        </w:rPr>
        <w:t>→</w:t>
      </w:r>
      <w:r w:rsidRPr="00C167CA">
        <w:rPr>
          <w:rFonts w:ascii="Poppins Light" w:hAnsi="Poppins Light" w:cs="Poppins Light"/>
          <w:noProof/>
        </w:rPr>
        <w:t xml:space="preserve"> </w:t>
      </w:r>
      <w:r w:rsidRPr="00C167CA">
        <w:rPr>
          <w:rFonts w:ascii="Poppins Light" w:hAnsi="Poppins Light" w:cs="Poppins Light"/>
          <w:b/>
          <w:bCs/>
          <w:noProof/>
        </w:rPr>
        <w:t>Imagem</w:t>
      </w:r>
      <w:r w:rsidRPr="00C167CA">
        <w:rPr>
          <w:rFonts w:ascii="Poppins Light" w:hAnsi="Poppins Light" w:cs="Poppins Light"/>
          <w:noProof/>
        </w:rPr>
        <w:t xml:space="preserve"> </w:t>
      </w:r>
      <w:r w:rsidRPr="00C167CA">
        <w:rPr>
          <w:noProof/>
        </w:rPr>
        <w:t>→</w:t>
      </w:r>
      <w:r w:rsidRPr="00C167CA">
        <w:rPr>
          <w:rFonts w:ascii="Poppins Light" w:hAnsi="Poppins Light" w:cs="Poppins Light"/>
          <w:noProof/>
        </w:rPr>
        <w:t xml:space="preserve"> </w:t>
      </w:r>
      <w:r w:rsidRPr="00C167CA">
        <w:rPr>
          <w:rFonts w:ascii="Poppins Light" w:hAnsi="Poppins Light" w:cs="Poppins Light"/>
          <w:b/>
          <w:bCs/>
          <w:noProof/>
        </w:rPr>
        <w:t>Pesquisar na Web</w:t>
      </w:r>
      <w:r w:rsidRPr="00C167CA">
        <w:rPr>
          <w:rFonts w:ascii="Poppins Light" w:hAnsi="Poppins Light" w:cs="Poppins Light"/>
          <w:noProof/>
        </w:rPr>
        <w:t>.</w:t>
      </w:r>
    </w:p>
    <w:p w14:paraId="70FB1681" w14:textId="23A7894B" w:rsidR="0096680E" w:rsidRPr="00C167CA" w:rsidRDefault="0096680E" w:rsidP="00C167CA">
      <w:pPr>
        <w:numPr>
          <w:ilvl w:val="0"/>
          <w:numId w:val="38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 xml:space="preserve">Na barra da direita, digite: </w:t>
      </w:r>
      <w:r w:rsidRPr="00C167CA">
        <w:rPr>
          <w:rFonts w:ascii="Poppins Light" w:hAnsi="Poppins Light" w:cs="Poppins Light"/>
          <w:i/>
          <w:iCs/>
          <w:noProof/>
        </w:rPr>
        <w:t xml:space="preserve">tecnologia educação </w:t>
      </w:r>
      <w:r w:rsidRPr="00C167CA">
        <w:rPr>
          <w:rFonts w:ascii="Poppins Light" w:hAnsi="Poppins Light" w:cs="Poppins Light"/>
          <w:noProof/>
        </w:rPr>
        <w:t xml:space="preserve">e </w:t>
      </w:r>
      <w:r w:rsidR="00E52CF5">
        <w:rPr>
          <w:rFonts w:ascii="Poppins Light" w:hAnsi="Poppins Light" w:cs="Poppins Light"/>
          <w:noProof/>
        </w:rPr>
        <w:t xml:space="preserve">aperte </w:t>
      </w:r>
      <w:r w:rsidR="00E52CF5">
        <w:rPr>
          <w:rFonts w:ascii="Poppins Light" w:hAnsi="Poppins Light" w:cs="Poppins Light"/>
          <w:b/>
          <w:bCs/>
          <w:noProof/>
        </w:rPr>
        <w:t>E</w:t>
      </w:r>
      <w:r w:rsidRPr="00C167CA">
        <w:rPr>
          <w:rFonts w:ascii="Poppins Light" w:hAnsi="Poppins Light" w:cs="Poppins Light"/>
          <w:b/>
          <w:bCs/>
          <w:noProof/>
        </w:rPr>
        <w:t>nter</w:t>
      </w:r>
      <w:r w:rsidRPr="00C167CA">
        <w:rPr>
          <w:rFonts w:ascii="Poppins Light" w:hAnsi="Poppins Light" w:cs="Poppins Light"/>
          <w:i/>
          <w:iCs/>
          <w:noProof/>
        </w:rPr>
        <w:t>.</w:t>
      </w:r>
    </w:p>
    <w:p w14:paraId="6B9B572F" w14:textId="77777777" w:rsidR="0096680E" w:rsidRPr="00C167CA" w:rsidRDefault="0096680E" w:rsidP="00C167CA">
      <w:pPr>
        <w:numPr>
          <w:ilvl w:val="0"/>
          <w:numId w:val="38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 xml:space="preserve">Escolha uma imagem simples e clique em </w:t>
      </w:r>
      <w:r w:rsidRPr="00C167CA">
        <w:rPr>
          <w:rFonts w:ascii="Poppins Light" w:hAnsi="Poppins Light" w:cs="Poppins Light"/>
          <w:b/>
          <w:bCs/>
          <w:noProof/>
        </w:rPr>
        <w:t>Inserir</w:t>
      </w:r>
      <w:r w:rsidRPr="00C167CA">
        <w:rPr>
          <w:rFonts w:ascii="Poppins Light" w:hAnsi="Poppins Light" w:cs="Poppins Light"/>
          <w:noProof/>
        </w:rPr>
        <w:t>.</w:t>
      </w:r>
    </w:p>
    <w:p w14:paraId="416C9DE3" w14:textId="77777777" w:rsidR="0096680E" w:rsidRPr="00C167CA" w:rsidRDefault="0096680E" w:rsidP="00C167CA">
      <w:pPr>
        <w:numPr>
          <w:ilvl w:val="0"/>
          <w:numId w:val="38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>Ajuste o tamanho puxando os cantos da imagem.</w:t>
      </w:r>
    </w:p>
    <w:p w14:paraId="7EF1D205" w14:textId="77777777" w:rsidR="0096680E" w:rsidRPr="00C167CA" w:rsidRDefault="0096680E" w:rsidP="00C167CA">
      <w:pPr>
        <w:rPr>
          <w:rFonts w:ascii="Poppins Light" w:hAnsi="Poppins Light" w:cs="Poppins Light"/>
          <w:noProof/>
        </w:rPr>
      </w:pPr>
    </w:p>
    <w:p w14:paraId="1E1311BD" w14:textId="77777777" w:rsidR="0096680E" w:rsidRPr="00C167CA" w:rsidRDefault="0096680E" w:rsidP="00C167CA">
      <w:pPr>
        <w:rPr>
          <w:rFonts w:ascii="Poppins Light" w:hAnsi="Poppins Light" w:cs="Poppins Light"/>
          <w:b/>
          <w:bCs/>
          <w:noProof/>
        </w:rPr>
      </w:pPr>
      <w:r w:rsidRPr="00C167CA">
        <w:rPr>
          <w:rFonts w:ascii="Poppins Light" w:hAnsi="Poppins Light" w:cs="Poppins Light"/>
          <w:b/>
          <w:bCs/>
          <w:noProof/>
        </w:rPr>
        <w:t>5.2 Inserir tabela</w:t>
      </w:r>
    </w:p>
    <w:p w14:paraId="5C9C4651" w14:textId="77777777" w:rsidR="0096680E" w:rsidRPr="00C167CA" w:rsidRDefault="0096680E" w:rsidP="00C167CA">
      <w:pPr>
        <w:numPr>
          <w:ilvl w:val="0"/>
          <w:numId w:val="39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>Aperte Enter abaixo da imagem.</w:t>
      </w:r>
    </w:p>
    <w:p w14:paraId="72427647" w14:textId="77777777" w:rsidR="0096680E" w:rsidRPr="00C167CA" w:rsidRDefault="0096680E" w:rsidP="00C167CA">
      <w:pPr>
        <w:numPr>
          <w:ilvl w:val="0"/>
          <w:numId w:val="39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 xml:space="preserve">Clique em </w:t>
      </w:r>
      <w:r w:rsidRPr="00C167CA">
        <w:rPr>
          <w:rFonts w:ascii="Poppins Light" w:hAnsi="Poppins Light" w:cs="Poppins Light"/>
          <w:b/>
          <w:bCs/>
          <w:noProof/>
        </w:rPr>
        <w:t>Inserir</w:t>
      </w:r>
      <w:r w:rsidRPr="00C167CA">
        <w:rPr>
          <w:rFonts w:ascii="Poppins Light" w:hAnsi="Poppins Light" w:cs="Poppins Light"/>
          <w:noProof/>
        </w:rPr>
        <w:t xml:space="preserve"> </w:t>
      </w:r>
      <w:r w:rsidRPr="00C167CA">
        <w:rPr>
          <w:noProof/>
        </w:rPr>
        <w:t>→</w:t>
      </w:r>
      <w:r w:rsidRPr="00C167CA">
        <w:rPr>
          <w:rFonts w:ascii="Poppins Light" w:hAnsi="Poppins Light" w:cs="Poppins Light"/>
          <w:noProof/>
        </w:rPr>
        <w:t xml:space="preserve"> </w:t>
      </w:r>
      <w:r w:rsidRPr="00C167CA">
        <w:rPr>
          <w:rFonts w:ascii="Poppins Light" w:hAnsi="Poppins Light" w:cs="Poppins Light"/>
          <w:b/>
          <w:bCs/>
          <w:noProof/>
        </w:rPr>
        <w:t>Tabela</w:t>
      </w:r>
      <w:r w:rsidRPr="00C167CA">
        <w:rPr>
          <w:rFonts w:ascii="Poppins Light" w:hAnsi="Poppins Light" w:cs="Poppins Light"/>
          <w:noProof/>
        </w:rPr>
        <w:t>.</w:t>
      </w:r>
    </w:p>
    <w:p w14:paraId="7AC06E5C" w14:textId="77777777" w:rsidR="0096680E" w:rsidRPr="00C167CA" w:rsidRDefault="0096680E" w:rsidP="00C167CA">
      <w:pPr>
        <w:numPr>
          <w:ilvl w:val="0"/>
          <w:numId w:val="39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 xml:space="preserve">Escolha </w:t>
      </w:r>
      <w:r w:rsidRPr="00C167CA">
        <w:rPr>
          <w:rFonts w:ascii="Poppins Light" w:hAnsi="Poppins Light" w:cs="Poppins Light"/>
          <w:b/>
          <w:bCs/>
          <w:noProof/>
        </w:rPr>
        <w:t>2 colunas × 4 linhas</w:t>
      </w:r>
      <w:r w:rsidRPr="00C167CA">
        <w:rPr>
          <w:rFonts w:ascii="Poppins Light" w:hAnsi="Poppins Light" w:cs="Poppins Light"/>
          <w:noProof/>
        </w:rPr>
        <w:t>.</w:t>
      </w:r>
    </w:p>
    <w:p w14:paraId="4356C744" w14:textId="77777777" w:rsidR="0096680E" w:rsidRPr="00C167CA" w:rsidRDefault="0096680E" w:rsidP="00C167CA">
      <w:pPr>
        <w:numPr>
          <w:ilvl w:val="0"/>
          <w:numId w:val="39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>Preencher a tabela assim:</w:t>
      </w:r>
    </w:p>
    <w:p w14:paraId="3B2B87E8" w14:textId="77777777" w:rsidR="008048C4" w:rsidRPr="00C167CA" w:rsidRDefault="008048C4" w:rsidP="00C167CA">
      <w:pPr>
        <w:ind w:left="720"/>
        <w:rPr>
          <w:rFonts w:ascii="Poppins Light" w:hAnsi="Poppins Light" w:cs="Poppins Light"/>
          <w:noProof/>
        </w:rPr>
      </w:pPr>
    </w:p>
    <w:tbl>
      <w:tblPr>
        <w:tblW w:w="5531" w:type="dxa"/>
        <w:tblCellSpacing w:w="15" w:type="dxa"/>
        <w:tblInd w:w="54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3108"/>
      </w:tblGrid>
      <w:tr w:rsidR="0096680E" w:rsidRPr="00C167CA" w14:paraId="1C22584D" w14:textId="77777777" w:rsidTr="008048C4">
        <w:trPr>
          <w:trHeight w:val="36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761AD" w14:textId="77777777" w:rsidR="0096680E" w:rsidRPr="00C167CA" w:rsidRDefault="0096680E" w:rsidP="00C167CA">
            <w:pPr>
              <w:rPr>
                <w:rFonts w:ascii="Poppins Light" w:hAnsi="Poppins Light" w:cs="Poppins Light"/>
                <w:b/>
                <w:bCs/>
                <w:noProof/>
              </w:rPr>
            </w:pPr>
            <w:r w:rsidRPr="00C167CA">
              <w:rPr>
                <w:rFonts w:ascii="Poppins Light" w:hAnsi="Poppins Light" w:cs="Poppins Light"/>
                <w:b/>
                <w:bCs/>
                <w:noProof/>
              </w:rPr>
              <w:t>Ferramenta</w:t>
            </w:r>
          </w:p>
        </w:tc>
        <w:tc>
          <w:tcPr>
            <w:tcW w:w="0" w:type="auto"/>
            <w:vAlign w:val="center"/>
            <w:hideMark/>
          </w:tcPr>
          <w:p w14:paraId="48DB3238" w14:textId="77777777" w:rsidR="0096680E" w:rsidRPr="00C167CA" w:rsidRDefault="0096680E" w:rsidP="00C167CA">
            <w:pPr>
              <w:rPr>
                <w:rFonts w:ascii="Poppins Light" w:hAnsi="Poppins Light" w:cs="Poppins Light"/>
                <w:b/>
                <w:bCs/>
                <w:noProof/>
              </w:rPr>
            </w:pPr>
            <w:r w:rsidRPr="00C167CA">
              <w:rPr>
                <w:rFonts w:ascii="Poppins Light" w:hAnsi="Poppins Light" w:cs="Poppins Light"/>
                <w:b/>
                <w:bCs/>
                <w:noProof/>
              </w:rPr>
              <w:t xml:space="preserve">    Uso principal</w:t>
            </w:r>
          </w:p>
        </w:tc>
      </w:tr>
      <w:tr w:rsidR="0096680E" w:rsidRPr="00C167CA" w14:paraId="1BC8919C" w14:textId="77777777" w:rsidTr="008048C4">
        <w:trPr>
          <w:trHeight w:val="36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A24029" w14:textId="4D79F8A2" w:rsidR="0096680E" w:rsidRPr="00C167CA" w:rsidRDefault="0096680E" w:rsidP="00C167CA">
            <w:pPr>
              <w:rPr>
                <w:rFonts w:ascii="Poppins Light" w:hAnsi="Poppins Light" w:cs="Poppins Light"/>
                <w:noProof/>
              </w:rPr>
            </w:pPr>
            <w:r w:rsidRPr="00C167CA">
              <w:rPr>
                <w:rFonts w:ascii="Poppins Light" w:hAnsi="Poppins Light" w:cs="Poppins Light"/>
                <w:noProof/>
              </w:rPr>
              <w:t>Editor de Texto</w:t>
            </w:r>
          </w:p>
        </w:tc>
        <w:tc>
          <w:tcPr>
            <w:tcW w:w="0" w:type="auto"/>
            <w:vAlign w:val="center"/>
            <w:hideMark/>
          </w:tcPr>
          <w:p w14:paraId="27845BF5" w14:textId="6D4ABF03" w:rsidR="0096680E" w:rsidRPr="00C167CA" w:rsidRDefault="0096680E" w:rsidP="00C167CA">
            <w:pPr>
              <w:rPr>
                <w:rFonts w:ascii="Poppins Light" w:hAnsi="Poppins Light" w:cs="Poppins Light"/>
                <w:noProof/>
              </w:rPr>
            </w:pPr>
            <w:r w:rsidRPr="00C167CA">
              <w:rPr>
                <w:rFonts w:ascii="Poppins Light" w:hAnsi="Poppins Light" w:cs="Poppins Light"/>
                <w:noProof/>
              </w:rPr>
              <w:t xml:space="preserve">   </w:t>
            </w:r>
            <w:r w:rsidR="001F1DD1">
              <w:rPr>
                <w:rFonts w:ascii="Poppins Light" w:hAnsi="Poppins Light" w:cs="Poppins Light"/>
                <w:noProof/>
              </w:rPr>
              <w:t>c</w:t>
            </w:r>
            <w:r w:rsidRPr="00C167CA">
              <w:rPr>
                <w:rFonts w:ascii="Poppins Light" w:hAnsi="Poppins Light" w:cs="Poppins Light"/>
                <w:noProof/>
              </w:rPr>
              <w:t>riar documentos</w:t>
            </w:r>
          </w:p>
        </w:tc>
      </w:tr>
      <w:tr w:rsidR="0096680E" w:rsidRPr="00C167CA" w14:paraId="0A5D945F" w14:textId="77777777" w:rsidTr="008048C4">
        <w:trPr>
          <w:trHeight w:val="36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6CBB6" w14:textId="77777777" w:rsidR="0096680E" w:rsidRPr="00C167CA" w:rsidRDefault="0096680E" w:rsidP="00C167CA">
            <w:pPr>
              <w:rPr>
                <w:rFonts w:ascii="Poppins Light" w:hAnsi="Poppins Light" w:cs="Poppins Light"/>
                <w:noProof/>
              </w:rPr>
            </w:pPr>
            <w:r w:rsidRPr="00C167CA">
              <w:rPr>
                <w:rFonts w:ascii="Poppins Light" w:hAnsi="Poppins Light" w:cs="Poppins Light"/>
                <w:noProof/>
              </w:rPr>
              <w:t>Planilhas</w:t>
            </w:r>
          </w:p>
        </w:tc>
        <w:tc>
          <w:tcPr>
            <w:tcW w:w="0" w:type="auto"/>
            <w:vAlign w:val="center"/>
            <w:hideMark/>
          </w:tcPr>
          <w:p w14:paraId="6641EE3D" w14:textId="49FDFFB6" w:rsidR="0096680E" w:rsidRPr="00C167CA" w:rsidRDefault="0096680E" w:rsidP="00C167CA">
            <w:pPr>
              <w:rPr>
                <w:rFonts w:ascii="Poppins Light" w:hAnsi="Poppins Light" w:cs="Poppins Light"/>
                <w:noProof/>
              </w:rPr>
            </w:pPr>
            <w:r w:rsidRPr="00C167CA">
              <w:rPr>
                <w:rFonts w:ascii="Poppins Light" w:hAnsi="Poppins Light" w:cs="Poppins Light"/>
                <w:noProof/>
              </w:rPr>
              <w:t xml:space="preserve">   organizar dados</w:t>
            </w:r>
          </w:p>
        </w:tc>
      </w:tr>
      <w:tr w:rsidR="0096680E" w:rsidRPr="00C167CA" w14:paraId="3967D732" w14:textId="77777777" w:rsidTr="008048C4">
        <w:trPr>
          <w:trHeight w:val="3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1BDCE" w14:textId="77777777" w:rsidR="0096680E" w:rsidRPr="00C167CA" w:rsidRDefault="0096680E" w:rsidP="00C167CA">
            <w:pPr>
              <w:rPr>
                <w:rFonts w:ascii="Poppins Light" w:hAnsi="Poppins Light" w:cs="Poppins Light"/>
                <w:noProof/>
              </w:rPr>
            </w:pPr>
            <w:r w:rsidRPr="00C167CA">
              <w:rPr>
                <w:rFonts w:ascii="Poppins Light" w:hAnsi="Poppins Light" w:cs="Poppins Light"/>
                <w:noProof/>
              </w:rPr>
              <w:t>Apresentações</w:t>
            </w:r>
          </w:p>
        </w:tc>
        <w:tc>
          <w:tcPr>
            <w:tcW w:w="0" w:type="auto"/>
            <w:vAlign w:val="center"/>
            <w:hideMark/>
          </w:tcPr>
          <w:p w14:paraId="1AAB51A5" w14:textId="6479C671" w:rsidR="0096680E" w:rsidRPr="00C167CA" w:rsidRDefault="0096680E" w:rsidP="00C167CA">
            <w:pPr>
              <w:rPr>
                <w:rFonts w:ascii="Poppins Light" w:hAnsi="Poppins Light" w:cs="Poppins Light"/>
                <w:noProof/>
              </w:rPr>
            </w:pPr>
            <w:r w:rsidRPr="00C167CA">
              <w:rPr>
                <w:rFonts w:ascii="Poppins Light" w:hAnsi="Poppins Light" w:cs="Poppins Light"/>
                <w:noProof/>
              </w:rPr>
              <w:t xml:space="preserve">   criar slides</w:t>
            </w:r>
          </w:p>
        </w:tc>
      </w:tr>
    </w:tbl>
    <w:p w14:paraId="5FB7721A" w14:textId="77777777" w:rsidR="0096680E" w:rsidRPr="00C167CA" w:rsidRDefault="0096680E" w:rsidP="00C167CA">
      <w:pPr>
        <w:rPr>
          <w:rFonts w:ascii="Poppins Light" w:hAnsi="Poppins Light" w:cs="Poppins Light"/>
          <w:noProof/>
        </w:rPr>
      </w:pPr>
    </w:p>
    <w:p w14:paraId="1BA14097" w14:textId="77777777" w:rsidR="0096680E" w:rsidRPr="00C167CA" w:rsidRDefault="0096680E" w:rsidP="00C167CA">
      <w:pPr>
        <w:rPr>
          <w:rFonts w:ascii="Poppins Light" w:hAnsi="Poppins Light" w:cs="Poppins Light"/>
          <w:b/>
          <w:bCs/>
          <w:noProof/>
        </w:rPr>
      </w:pPr>
      <w:r w:rsidRPr="00C167CA">
        <w:rPr>
          <w:rFonts w:ascii="Poppins Light" w:hAnsi="Poppins Light" w:cs="Poppins Light"/>
          <w:b/>
          <w:bCs/>
          <w:noProof/>
        </w:rPr>
        <w:t>6. Inserindo marcadores e numeração</w:t>
      </w:r>
    </w:p>
    <w:p w14:paraId="5A991F3D" w14:textId="77777777" w:rsidR="008048C4" w:rsidRPr="00C167CA" w:rsidRDefault="008048C4" w:rsidP="00C167CA">
      <w:pPr>
        <w:rPr>
          <w:rFonts w:ascii="Poppins Light" w:hAnsi="Poppins Light" w:cs="Poppins Light"/>
          <w:b/>
          <w:bCs/>
          <w:noProof/>
        </w:rPr>
      </w:pPr>
    </w:p>
    <w:p w14:paraId="14379EF9" w14:textId="100994AB" w:rsidR="0096680E" w:rsidRPr="00C167CA" w:rsidRDefault="0096680E" w:rsidP="00C167CA">
      <w:pPr>
        <w:rPr>
          <w:rFonts w:ascii="Poppins Light" w:hAnsi="Poppins Light" w:cs="Poppins Light"/>
          <w:b/>
          <w:bCs/>
          <w:noProof/>
        </w:rPr>
      </w:pPr>
      <w:r w:rsidRPr="00C167CA">
        <w:rPr>
          <w:rFonts w:ascii="Poppins Light" w:hAnsi="Poppins Light" w:cs="Poppins Light"/>
          <w:b/>
          <w:bCs/>
          <w:noProof/>
        </w:rPr>
        <w:lastRenderedPageBreak/>
        <w:t>6.1 Lista com marcadores</w:t>
      </w:r>
    </w:p>
    <w:p w14:paraId="34DA8030" w14:textId="77777777" w:rsidR="0096680E" w:rsidRPr="00C167CA" w:rsidRDefault="0096680E" w:rsidP="00C167CA">
      <w:pPr>
        <w:numPr>
          <w:ilvl w:val="0"/>
          <w:numId w:val="40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 xml:space="preserve">Abaixo da tabela, digite: </w:t>
      </w:r>
      <w:r w:rsidRPr="00C167CA">
        <w:rPr>
          <w:rFonts w:ascii="Poppins Light" w:hAnsi="Poppins Light" w:cs="Poppins Light"/>
          <w:b/>
          <w:bCs/>
          <w:noProof/>
        </w:rPr>
        <w:t>Exemplos de usos de um editor de texto:</w:t>
      </w:r>
    </w:p>
    <w:p w14:paraId="3D748116" w14:textId="77777777" w:rsidR="0096680E" w:rsidRPr="00C167CA" w:rsidRDefault="0096680E" w:rsidP="00C167CA">
      <w:pPr>
        <w:numPr>
          <w:ilvl w:val="0"/>
          <w:numId w:val="40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 xml:space="preserve">Aperte </w:t>
      </w:r>
      <w:r w:rsidRPr="00C167CA">
        <w:rPr>
          <w:rFonts w:ascii="Poppins Light" w:hAnsi="Poppins Light" w:cs="Poppins Light"/>
          <w:b/>
          <w:bCs/>
          <w:noProof/>
        </w:rPr>
        <w:t>Enter</w:t>
      </w:r>
      <w:r w:rsidRPr="00C167CA">
        <w:rPr>
          <w:rFonts w:ascii="Poppins Light" w:hAnsi="Poppins Light" w:cs="Poppins Light"/>
          <w:noProof/>
        </w:rPr>
        <w:t>.</w:t>
      </w:r>
    </w:p>
    <w:p w14:paraId="3989060E" w14:textId="77777777" w:rsidR="0096680E" w:rsidRPr="00C167CA" w:rsidRDefault="0096680E" w:rsidP="00C167CA">
      <w:pPr>
        <w:numPr>
          <w:ilvl w:val="0"/>
          <w:numId w:val="40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 xml:space="preserve">Clique no ícone de </w:t>
      </w:r>
      <w:r w:rsidRPr="00C167CA">
        <w:rPr>
          <w:rFonts w:ascii="Poppins Light" w:hAnsi="Poppins Light" w:cs="Poppins Light"/>
          <w:b/>
          <w:bCs/>
          <w:noProof/>
        </w:rPr>
        <w:t>marcadores</w:t>
      </w:r>
      <w:r w:rsidRPr="00C167CA">
        <w:rPr>
          <w:rFonts w:ascii="Poppins Light" w:hAnsi="Poppins Light" w:cs="Poppins Light"/>
          <w:noProof/>
        </w:rPr>
        <w:t xml:space="preserve"> (bolinhas).</w:t>
      </w:r>
    </w:p>
    <w:p w14:paraId="58BA117D" w14:textId="77777777" w:rsidR="0096680E" w:rsidRPr="00C167CA" w:rsidRDefault="0096680E" w:rsidP="00C167CA">
      <w:pPr>
        <w:numPr>
          <w:ilvl w:val="0"/>
          <w:numId w:val="40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>Digite três itens, por exemplo:</w:t>
      </w:r>
    </w:p>
    <w:p w14:paraId="753DD068" w14:textId="77777777" w:rsidR="0096680E" w:rsidRPr="00C167CA" w:rsidRDefault="0096680E" w:rsidP="00C167CA">
      <w:pPr>
        <w:numPr>
          <w:ilvl w:val="1"/>
          <w:numId w:val="40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>Criar trabalhos escolares</w:t>
      </w:r>
    </w:p>
    <w:p w14:paraId="5F712A7A" w14:textId="77777777" w:rsidR="0096680E" w:rsidRPr="00C167CA" w:rsidRDefault="0096680E" w:rsidP="00C167CA">
      <w:pPr>
        <w:numPr>
          <w:ilvl w:val="1"/>
          <w:numId w:val="40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>Fazer anotações</w:t>
      </w:r>
    </w:p>
    <w:p w14:paraId="13777E8A" w14:textId="77777777" w:rsidR="0096680E" w:rsidRPr="00C167CA" w:rsidRDefault="0096680E" w:rsidP="00C167CA">
      <w:pPr>
        <w:numPr>
          <w:ilvl w:val="1"/>
          <w:numId w:val="40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>Montar relatórios</w:t>
      </w:r>
    </w:p>
    <w:p w14:paraId="6A3E1D0B" w14:textId="77777777" w:rsidR="0096680E" w:rsidRPr="00C167CA" w:rsidRDefault="0096680E" w:rsidP="00C167CA">
      <w:pPr>
        <w:ind w:left="1440"/>
        <w:rPr>
          <w:rFonts w:ascii="Poppins Light" w:hAnsi="Poppins Light" w:cs="Poppins Light"/>
          <w:noProof/>
        </w:rPr>
      </w:pPr>
    </w:p>
    <w:p w14:paraId="6BED0F94" w14:textId="77777777" w:rsidR="0096680E" w:rsidRPr="00C167CA" w:rsidRDefault="0096680E" w:rsidP="00C167CA">
      <w:pPr>
        <w:rPr>
          <w:rFonts w:ascii="Poppins Light" w:hAnsi="Poppins Light" w:cs="Poppins Light"/>
          <w:b/>
          <w:bCs/>
          <w:noProof/>
        </w:rPr>
      </w:pPr>
      <w:r w:rsidRPr="00C167CA">
        <w:rPr>
          <w:rFonts w:ascii="Poppins Light" w:hAnsi="Poppins Light" w:cs="Poppins Light"/>
          <w:b/>
          <w:bCs/>
          <w:noProof/>
        </w:rPr>
        <w:t>6.2 Lista numerada</w:t>
      </w:r>
    </w:p>
    <w:p w14:paraId="007B7FC7" w14:textId="77777777" w:rsidR="0096680E" w:rsidRPr="00C167CA" w:rsidRDefault="0096680E" w:rsidP="00C167CA">
      <w:pPr>
        <w:numPr>
          <w:ilvl w:val="0"/>
          <w:numId w:val="41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>Aperte Enter duas vezes.</w:t>
      </w:r>
    </w:p>
    <w:p w14:paraId="1CE1B50F" w14:textId="77777777" w:rsidR="0096680E" w:rsidRPr="00C167CA" w:rsidRDefault="0096680E" w:rsidP="00C167CA">
      <w:pPr>
        <w:numPr>
          <w:ilvl w:val="0"/>
          <w:numId w:val="41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 xml:space="preserve">Clique no ícone de </w:t>
      </w:r>
      <w:r w:rsidRPr="00C167CA">
        <w:rPr>
          <w:rFonts w:ascii="Poppins Light" w:hAnsi="Poppins Light" w:cs="Poppins Light"/>
          <w:b/>
          <w:bCs/>
          <w:noProof/>
        </w:rPr>
        <w:t>lista numerada</w:t>
      </w:r>
      <w:r w:rsidRPr="00C167CA">
        <w:rPr>
          <w:rFonts w:ascii="Poppins Light" w:hAnsi="Poppins Light" w:cs="Poppins Light"/>
          <w:noProof/>
        </w:rPr>
        <w:t>.</w:t>
      </w:r>
    </w:p>
    <w:p w14:paraId="19EBCA08" w14:textId="77777777" w:rsidR="0096680E" w:rsidRPr="00C167CA" w:rsidRDefault="0096680E" w:rsidP="00C167CA">
      <w:pPr>
        <w:numPr>
          <w:ilvl w:val="0"/>
          <w:numId w:val="41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>Digite três passos, por exemplo:</w:t>
      </w:r>
    </w:p>
    <w:p w14:paraId="05B26220" w14:textId="77777777" w:rsidR="0096680E" w:rsidRPr="00C167CA" w:rsidRDefault="0096680E" w:rsidP="00C167CA">
      <w:pPr>
        <w:numPr>
          <w:ilvl w:val="1"/>
          <w:numId w:val="41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>Abrir o Google Docs</w:t>
      </w:r>
    </w:p>
    <w:p w14:paraId="276B0CDA" w14:textId="77777777" w:rsidR="0096680E" w:rsidRPr="00C167CA" w:rsidRDefault="0096680E" w:rsidP="00C167CA">
      <w:pPr>
        <w:numPr>
          <w:ilvl w:val="1"/>
          <w:numId w:val="41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>Criar um documento</w:t>
      </w:r>
    </w:p>
    <w:p w14:paraId="50D8D143" w14:textId="77777777" w:rsidR="0096680E" w:rsidRPr="00C167CA" w:rsidRDefault="0096680E" w:rsidP="00C167CA">
      <w:pPr>
        <w:numPr>
          <w:ilvl w:val="1"/>
          <w:numId w:val="41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>Digitar o conteúdo</w:t>
      </w:r>
    </w:p>
    <w:p w14:paraId="28E0D32B" w14:textId="77777777" w:rsidR="0096680E" w:rsidRPr="00C167CA" w:rsidRDefault="0096680E" w:rsidP="00C167CA">
      <w:pPr>
        <w:rPr>
          <w:rFonts w:ascii="Poppins Light" w:hAnsi="Poppins Light" w:cs="Poppins Light"/>
          <w:noProof/>
        </w:rPr>
      </w:pPr>
    </w:p>
    <w:p w14:paraId="5411CFEB" w14:textId="77777777" w:rsidR="0096680E" w:rsidRPr="00C167CA" w:rsidRDefault="0096680E" w:rsidP="00C167CA">
      <w:pPr>
        <w:rPr>
          <w:rFonts w:ascii="Poppins Light" w:hAnsi="Poppins Light" w:cs="Poppins Light"/>
          <w:b/>
          <w:bCs/>
          <w:noProof/>
        </w:rPr>
      </w:pPr>
      <w:r w:rsidRPr="00C167CA">
        <w:rPr>
          <w:rFonts w:ascii="Poppins Light" w:hAnsi="Poppins Light" w:cs="Poppins Light"/>
          <w:b/>
          <w:bCs/>
          <w:noProof/>
        </w:rPr>
        <w:t>7. Revisar cabeçalho e rodapé</w:t>
      </w:r>
    </w:p>
    <w:p w14:paraId="4A624628" w14:textId="77777777" w:rsidR="0096680E" w:rsidRPr="00C167CA" w:rsidRDefault="0096680E" w:rsidP="00C167CA">
      <w:pPr>
        <w:numPr>
          <w:ilvl w:val="0"/>
          <w:numId w:val="42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>Clique duas vezes no cabeçalho.</w:t>
      </w:r>
    </w:p>
    <w:p w14:paraId="372A59ED" w14:textId="77777777" w:rsidR="0096680E" w:rsidRPr="00C167CA" w:rsidRDefault="0096680E" w:rsidP="00C167CA">
      <w:pPr>
        <w:numPr>
          <w:ilvl w:val="0"/>
          <w:numId w:val="42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>Verifique se está escrito:</w:t>
      </w:r>
      <w:r w:rsidRPr="00C167CA">
        <w:rPr>
          <w:rFonts w:ascii="Poppins Light" w:hAnsi="Poppins Light" w:cs="Poppins Light"/>
          <w:noProof/>
        </w:rPr>
        <w:br/>
      </w:r>
      <w:r w:rsidRPr="00C167CA">
        <w:rPr>
          <w:rFonts w:ascii="Poppins Light" w:hAnsi="Poppins Light" w:cs="Poppins Light"/>
          <w:b/>
          <w:bCs/>
          <w:noProof/>
        </w:rPr>
        <w:t>Nome da dupla – Projeto Texto Final</w:t>
      </w:r>
    </w:p>
    <w:p w14:paraId="6EC8BA6D" w14:textId="678EBBD7" w:rsidR="0096680E" w:rsidRPr="00C167CA" w:rsidRDefault="0096680E" w:rsidP="00C167CA">
      <w:pPr>
        <w:numPr>
          <w:ilvl w:val="0"/>
          <w:numId w:val="42"/>
        </w:numPr>
        <w:rPr>
          <w:rFonts w:ascii="Poppins Light" w:hAnsi="Poppins Light" w:cs="Poppins Light"/>
          <w:noProof/>
        </w:rPr>
      </w:pPr>
      <w:r w:rsidRPr="00C167CA">
        <w:rPr>
          <w:rFonts w:ascii="Poppins Light" w:hAnsi="Poppins Light" w:cs="Poppins Light"/>
          <w:noProof/>
        </w:rPr>
        <w:t>Clique duas vezes no rodapé e confira se o número da página está correto, observando que agora temos duas páginas de documento.</w:t>
      </w:r>
    </w:p>
    <w:p w14:paraId="39463564" w14:textId="78D05584" w:rsidR="102A097A" w:rsidRDefault="102A097A" w:rsidP="00C167CA">
      <w:pPr>
        <w:rPr>
          <w:rFonts w:ascii="Segoe UI" w:eastAsia="Segoe UI" w:hAnsi="Segoe UI" w:cs="Segoe UI"/>
          <w:noProof/>
          <w:color w:val="242424"/>
          <w:sz w:val="21"/>
          <w:szCs w:val="21"/>
        </w:rPr>
      </w:pPr>
    </w:p>
    <w:p w14:paraId="36FDB555" w14:textId="58135BB3" w:rsidR="655240BF" w:rsidRPr="00C167CA" w:rsidRDefault="655240BF" w:rsidP="00C167CA">
      <w:pPr>
        <w:rPr>
          <w:rFonts w:ascii="Poppins" w:eastAsia="Segoe UI" w:hAnsi="Poppins" w:cs="Poppins"/>
          <w:noProof/>
          <w:color w:val="242424"/>
          <w:sz w:val="32"/>
          <w:szCs w:val="32"/>
        </w:rPr>
      </w:pPr>
      <w:r w:rsidRPr="00C167CA">
        <w:rPr>
          <w:rFonts w:ascii="Poppins" w:eastAsia="Segoe UI" w:hAnsi="Poppins" w:cs="Poppins"/>
          <w:b/>
          <w:bCs/>
          <w:noProof/>
          <w:color w:val="000000" w:themeColor="text1"/>
          <w:sz w:val="32"/>
          <w:szCs w:val="32"/>
        </w:rPr>
        <w:t>Referências</w:t>
      </w:r>
    </w:p>
    <w:p w14:paraId="173CD26E" w14:textId="69C91AB8" w:rsidR="655240BF" w:rsidRPr="00C167CA" w:rsidRDefault="655240BF" w:rsidP="00C167CA">
      <w:pPr>
        <w:rPr>
          <w:rFonts w:ascii="Poppins Light" w:hAnsi="Poppins Light" w:cs="Poppins Light"/>
        </w:rPr>
      </w:pPr>
      <w:r w:rsidRPr="00C167CA">
        <w:rPr>
          <w:rFonts w:ascii="Poppins Light" w:eastAsia="Segoe UI" w:hAnsi="Poppins Light" w:cs="Poppins Light"/>
          <w:noProof/>
          <w:color w:val="000000" w:themeColor="text1"/>
          <w:sz w:val="21"/>
          <w:szCs w:val="21"/>
        </w:rPr>
        <w:t xml:space="preserve">GOOGLE DOCS. </w:t>
      </w:r>
      <w:r w:rsidR="00E52CF5" w:rsidRPr="00C82829">
        <w:rPr>
          <w:rFonts w:ascii="Poppins Light" w:eastAsia="Segoe UI" w:hAnsi="Poppins Light" w:cs="Poppins Light"/>
          <w:b/>
          <w:bCs/>
          <w:noProof/>
          <w:color w:val="000000" w:themeColor="text1"/>
          <w:sz w:val="21"/>
          <w:szCs w:val="21"/>
        </w:rPr>
        <w:t>Página inicial</w:t>
      </w:r>
      <w:r w:rsidRPr="00C167CA">
        <w:rPr>
          <w:rFonts w:ascii="Poppins Light" w:eastAsia="Segoe UI" w:hAnsi="Poppins Light" w:cs="Poppins Light"/>
          <w:noProof/>
          <w:color w:val="000000" w:themeColor="text1"/>
          <w:sz w:val="21"/>
          <w:szCs w:val="21"/>
        </w:rPr>
        <w:t xml:space="preserve">, 2026. Disponível em: </w:t>
      </w:r>
      <w:hyperlink r:id="rId10">
        <w:r w:rsidRPr="00C167CA">
          <w:rPr>
            <w:rStyle w:val="Hyperlink"/>
            <w:rFonts w:ascii="Poppins Light" w:eastAsia="Segoe UI" w:hAnsi="Poppins Light" w:cs="Poppins Light"/>
            <w:noProof/>
            <w:sz w:val="21"/>
            <w:szCs w:val="21"/>
          </w:rPr>
          <w:t>https://docs.google.com/.</w:t>
        </w:r>
      </w:hyperlink>
      <w:r w:rsidRPr="00C167CA">
        <w:rPr>
          <w:rFonts w:ascii="Poppins Light" w:eastAsia="Segoe UI" w:hAnsi="Poppins Light" w:cs="Poppins Light"/>
          <w:noProof/>
          <w:color w:val="000000" w:themeColor="text1"/>
          <w:sz w:val="21"/>
          <w:szCs w:val="21"/>
        </w:rPr>
        <w:t xml:space="preserve">  Acesso em: 19 jan. 2026.</w:t>
      </w:r>
      <w:r w:rsidRPr="00C167CA">
        <w:rPr>
          <w:rFonts w:ascii="Poppins Light" w:eastAsia="Segoe UI" w:hAnsi="Poppins Light" w:cs="Poppins Light"/>
          <w:noProof/>
          <w:sz w:val="21"/>
          <w:szCs w:val="21"/>
        </w:rPr>
        <w:t xml:space="preserve"> </w:t>
      </w:r>
    </w:p>
    <w:p w14:paraId="7364EBEF" w14:textId="6312E919" w:rsidR="655240BF" w:rsidRPr="00C167CA" w:rsidRDefault="655240BF" w:rsidP="00C167CA">
      <w:pPr>
        <w:rPr>
          <w:rFonts w:ascii="Poppins Light" w:eastAsia="Segoe UI" w:hAnsi="Poppins Light" w:cs="Poppins Light"/>
          <w:noProof/>
          <w:color w:val="242424"/>
          <w:sz w:val="21"/>
          <w:szCs w:val="21"/>
        </w:rPr>
      </w:pPr>
      <w:r w:rsidRPr="00C167CA">
        <w:rPr>
          <w:rFonts w:ascii="Poppins Light" w:eastAsia="Segoe UI" w:hAnsi="Poppins Light" w:cs="Poppins Light"/>
          <w:noProof/>
          <w:color w:val="000000" w:themeColor="text1"/>
          <w:sz w:val="21"/>
          <w:szCs w:val="21"/>
        </w:rPr>
        <w:t xml:space="preserve">GOOGLE DRIVE. </w:t>
      </w:r>
      <w:r w:rsidR="00E52CF5" w:rsidRPr="00C82829">
        <w:rPr>
          <w:rFonts w:ascii="Poppins Light" w:eastAsia="Segoe UI" w:hAnsi="Poppins Light" w:cs="Poppins Light"/>
          <w:b/>
          <w:bCs/>
          <w:noProof/>
          <w:color w:val="000000" w:themeColor="text1"/>
          <w:sz w:val="21"/>
          <w:szCs w:val="21"/>
        </w:rPr>
        <w:t>Página inicial</w:t>
      </w:r>
      <w:r w:rsidRPr="00C167CA">
        <w:rPr>
          <w:rFonts w:ascii="Poppins Light" w:eastAsia="Segoe UI" w:hAnsi="Poppins Light" w:cs="Poppins Light"/>
          <w:noProof/>
          <w:color w:val="000000" w:themeColor="text1"/>
          <w:sz w:val="21"/>
          <w:szCs w:val="21"/>
        </w:rPr>
        <w:t xml:space="preserve">, 2026. Disponível em: </w:t>
      </w:r>
      <w:hyperlink r:id="rId11">
        <w:r w:rsidRPr="00C167CA">
          <w:rPr>
            <w:rStyle w:val="Hyperlink"/>
            <w:rFonts w:ascii="Poppins Light" w:eastAsia="Segoe UI" w:hAnsi="Poppins Light" w:cs="Poppins Light"/>
            <w:noProof/>
            <w:sz w:val="21"/>
            <w:szCs w:val="21"/>
          </w:rPr>
          <w:t>https://drive.google.com/</w:t>
        </w:r>
      </w:hyperlink>
      <w:r w:rsidRPr="00C167CA">
        <w:rPr>
          <w:rFonts w:ascii="Poppins Light" w:eastAsia="Segoe UI" w:hAnsi="Poppins Light" w:cs="Poppins Light"/>
          <w:noProof/>
          <w:color w:val="000000" w:themeColor="text1"/>
          <w:sz w:val="21"/>
          <w:szCs w:val="21"/>
        </w:rPr>
        <w:t>. Acesso em: 19 jan. 2026.</w:t>
      </w:r>
    </w:p>
    <w:p w14:paraId="3A04CE5C" w14:textId="452DE3A3" w:rsidR="102A097A" w:rsidRDefault="102A097A" w:rsidP="00C167CA">
      <w:pPr>
        <w:rPr>
          <w:rFonts w:ascii="Poppins" w:hAnsi="Poppins" w:cs="Poppins"/>
          <w:noProof/>
        </w:rPr>
      </w:pPr>
    </w:p>
    <w:p w14:paraId="25A4E5EE" w14:textId="77777777" w:rsidR="0096680E" w:rsidRDefault="0096680E" w:rsidP="00C167CA">
      <w:pPr>
        <w:rPr>
          <w:rFonts w:ascii="Poppins" w:hAnsi="Poppins" w:cs="Poppins"/>
          <w:noProof/>
        </w:rPr>
      </w:pPr>
    </w:p>
    <w:p w14:paraId="092EA0F0" w14:textId="2227C376" w:rsidR="0096680E" w:rsidRDefault="0096680E" w:rsidP="00C167CA">
      <w:pPr>
        <w:rPr>
          <w:rFonts w:ascii="Poppins Light" w:hAnsi="Poppins Light" w:cs="Poppins Light"/>
          <w:noProof/>
        </w:rPr>
      </w:pPr>
    </w:p>
    <w:sectPr w:rsidR="0096680E" w:rsidSect="00553CA2">
      <w:headerReference w:type="default" r:id="rId12"/>
      <w:footerReference w:type="even" r:id="rId13"/>
      <w:footerReference w:type="default" r:id="rId14"/>
      <w:pgSz w:w="11907" w:h="16840" w:code="9"/>
      <w:pgMar w:top="851" w:right="1134" w:bottom="1134" w:left="1134" w:header="3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908A9" w14:textId="77777777" w:rsidR="00310BA8" w:rsidRDefault="00310BA8">
      <w:r>
        <w:separator/>
      </w:r>
    </w:p>
  </w:endnote>
  <w:endnote w:type="continuationSeparator" w:id="0">
    <w:p w14:paraId="70D05CC1" w14:textId="77777777" w:rsidR="00310BA8" w:rsidRDefault="00310BA8">
      <w:r>
        <w:continuationSeparator/>
      </w:r>
    </w:p>
  </w:endnote>
  <w:endnote w:type="continuationNotice" w:id="1">
    <w:p w14:paraId="393CC2A9" w14:textId="77777777" w:rsidR="00310BA8" w:rsidRDefault="00310BA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sdt>
            <w:sdtPr>
              <w:rPr>
                <w:rFonts w:ascii="Poppins" w:hAnsi="Poppins" w:cs="Poppins"/>
                <w:sz w:val="20"/>
                <w:szCs w:val="20"/>
              </w:rPr>
              <w:id w:val="1815593819"/>
              <w:docPartObj>
                <w:docPartGallery w:val="Page Numbers (Top of Page)"/>
                <w:docPartUnique/>
              </w:docPartObj>
            </w:sdtPr>
            <w:sdtContent>
              <w:p w14:paraId="78960BD8" w14:textId="77777777" w:rsidR="00F178C5" w:rsidRDefault="00F178C5" w:rsidP="00F178C5">
                <w:pPr>
                  <w:pStyle w:val="Rodap"/>
                  <w:jc w:val="center"/>
                  <w:rPr>
                    <w:rFonts w:ascii="Poppins" w:hAnsi="Poppins" w:cs="Poppins"/>
                    <w:sz w:val="20"/>
                    <w:szCs w:val="20"/>
                  </w:rPr>
                </w:pPr>
              </w:p>
              <w:p w14:paraId="2F515163" w14:textId="77777777" w:rsidR="00F178C5" w:rsidRPr="002C4399" w:rsidRDefault="00F178C5" w:rsidP="00F178C5">
                <w:pPr>
                  <w:pStyle w:val="Rodap"/>
                  <w:jc w:val="center"/>
                  <w:rPr>
                    <w:rFonts w:ascii="Poppins" w:hAnsi="Poppins" w:cs="Poppins"/>
                    <w:sz w:val="20"/>
                    <w:szCs w:val="20"/>
                  </w:rPr>
                </w:pPr>
                <w:r w:rsidRPr="002C4399">
                  <w:rPr>
                    <w:rFonts w:ascii="Poppins" w:hAnsi="Poppins" w:cs="Poppins"/>
                    <w:sz w:val="20"/>
                    <w:szCs w:val="20"/>
                  </w:rPr>
                  <w:t>[CIÊNCIAS DE DADOS]</w:t>
                </w:r>
                <w:r w:rsidRPr="002C4399">
                  <w:rPr>
                    <w:rFonts w:ascii="Poppins" w:hAnsi="Poppins" w:cs="Poppins"/>
                    <w:sz w:val="20"/>
                    <w:szCs w:val="20"/>
                  </w:rPr>
                  <w:tab/>
                  <w:t>[INTRODUÇÃO À INFORMÁTICA]</w:t>
                </w:r>
                <w:r w:rsidRPr="002C4399">
                  <w:rPr>
                    <w:rFonts w:ascii="Poppins" w:hAnsi="Poppins" w:cs="Poppins"/>
                    <w:sz w:val="20"/>
                    <w:szCs w:val="20"/>
                  </w:rPr>
                  <w:tab/>
                  <w:t xml:space="preserve">         [FERRAMENTAS DE ESCRITÓRIO I]</w:t>
                </w:r>
              </w:p>
              <w:p w14:paraId="214D1726" w14:textId="4EC050C8" w:rsidR="00E227A8" w:rsidRPr="00E227A8" w:rsidRDefault="00F178C5" w:rsidP="00F178C5">
                <w:pPr>
                  <w:pStyle w:val="Rodap"/>
                  <w:jc w:val="center"/>
                  <w:rPr>
                    <w:rFonts w:ascii="Poppins" w:hAnsi="Poppins" w:cs="Poppins"/>
                    <w:sz w:val="20"/>
                    <w:szCs w:val="20"/>
                  </w:rPr>
                </w:pP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begin"/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instrText>PAGE</w:instrTex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separate"/>
                </w:r>
                <w:r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t>1</w: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end"/>
                </w:r>
                <w:r w:rsidRPr="00814E58">
                  <w:rPr>
                    <w:rFonts w:ascii="Poppins" w:hAnsi="Poppins" w:cs="Poppins"/>
                    <w:sz w:val="20"/>
                    <w:szCs w:val="20"/>
                  </w:rPr>
                  <w:t xml:space="preserve"> / </w: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begin"/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instrText>NUMPAGES</w:instrTex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separate"/>
                </w:r>
                <w:r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t>8</w: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end"/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F2EC4" w14:textId="77777777" w:rsidR="00310BA8" w:rsidRDefault="00310BA8">
      <w:r>
        <w:separator/>
      </w:r>
    </w:p>
  </w:footnote>
  <w:footnote w:type="continuationSeparator" w:id="0">
    <w:p w14:paraId="7A6A217D" w14:textId="77777777" w:rsidR="00310BA8" w:rsidRDefault="00310BA8">
      <w:r>
        <w:continuationSeparator/>
      </w:r>
    </w:p>
  </w:footnote>
  <w:footnote w:type="continuationNotice" w:id="1">
    <w:p w14:paraId="3EEAF5B7" w14:textId="77777777" w:rsidR="00310BA8" w:rsidRDefault="00310BA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5AA49" w14:textId="02E7A962" w:rsidR="00814E58" w:rsidRDefault="00553CA2" w:rsidP="00553CA2">
    <w:pPr>
      <w:pStyle w:val="Cabealho"/>
      <w:jc w:val="right"/>
    </w:pPr>
    <w:r w:rsidRPr="00553CA2">
      <w:rPr>
        <w:noProof/>
      </w:rPr>
      <w:drawing>
        <wp:inline distT="0" distB="0" distL="0" distR="0" wp14:anchorId="75BF02F6" wp14:editId="3BE17BC6">
          <wp:extent cx="1879182" cy="847047"/>
          <wp:effectExtent l="0" t="0" r="6985" b="0"/>
          <wp:docPr id="3" name="Imagem 2" descr="Logotip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FED7B17-7412-2A0A-42AC-5179D79E5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 descr="Logotipo&#10;&#10;O conteúdo gerado por IA pode estar incorreto.">
                    <a:extLst>
                      <a:ext uri="{FF2B5EF4-FFF2-40B4-BE49-F238E27FC236}">
                        <a16:creationId xmlns:a16="http://schemas.microsoft.com/office/drawing/2014/main" id="{DFED7B17-7412-2A0A-42AC-5179D79E5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A4E65"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22A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A6C0BA3"/>
    <w:multiLevelType w:val="multilevel"/>
    <w:tmpl w:val="5D502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852193"/>
    <w:multiLevelType w:val="multilevel"/>
    <w:tmpl w:val="587C1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511D98"/>
    <w:multiLevelType w:val="multilevel"/>
    <w:tmpl w:val="05C0D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9A1F0B"/>
    <w:multiLevelType w:val="hybridMultilevel"/>
    <w:tmpl w:val="3CAAAA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96810"/>
    <w:multiLevelType w:val="multilevel"/>
    <w:tmpl w:val="0ECC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95CDA"/>
    <w:multiLevelType w:val="multilevel"/>
    <w:tmpl w:val="BC909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1F7BAA"/>
    <w:multiLevelType w:val="multilevel"/>
    <w:tmpl w:val="1060A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9F799B"/>
    <w:multiLevelType w:val="hybridMultilevel"/>
    <w:tmpl w:val="212E222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FD6CD7"/>
    <w:multiLevelType w:val="hybridMultilevel"/>
    <w:tmpl w:val="6E2E35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F30445"/>
    <w:multiLevelType w:val="multilevel"/>
    <w:tmpl w:val="E8687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094094"/>
    <w:multiLevelType w:val="multilevel"/>
    <w:tmpl w:val="7098F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7D286A"/>
    <w:multiLevelType w:val="hybridMultilevel"/>
    <w:tmpl w:val="6538A0DC"/>
    <w:lvl w:ilvl="0" w:tplc="A7329C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A099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44DF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C2DD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5634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5689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C8A7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2073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28A8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33894EA3"/>
    <w:multiLevelType w:val="multilevel"/>
    <w:tmpl w:val="C25CD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B01957"/>
    <w:multiLevelType w:val="multilevel"/>
    <w:tmpl w:val="C5ACD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8B5E2B"/>
    <w:multiLevelType w:val="multilevel"/>
    <w:tmpl w:val="E4785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E454CC"/>
    <w:multiLevelType w:val="multilevel"/>
    <w:tmpl w:val="DD62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FE3A8D"/>
    <w:multiLevelType w:val="multilevel"/>
    <w:tmpl w:val="0770A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3C7CA7"/>
    <w:multiLevelType w:val="multilevel"/>
    <w:tmpl w:val="DC50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942232"/>
    <w:multiLevelType w:val="multilevel"/>
    <w:tmpl w:val="3126D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9271804"/>
    <w:multiLevelType w:val="multilevel"/>
    <w:tmpl w:val="3072F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607D83"/>
    <w:multiLevelType w:val="multilevel"/>
    <w:tmpl w:val="C6928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383349"/>
    <w:multiLevelType w:val="hybridMultilevel"/>
    <w:tmpl w:val="73AABC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692527"/>
    <w:multiLevelType w:val="multilevel"/>
    <w:tmpl w:val="060C6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CC0AC9"/>
    <w:multiLevelType w:val="hybridMultilevel"/>
    <w:tmpl w:val="0A70A696"/>
    <w:lvl w:ilvl="0" w:tplc="04160005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8" w15:restartNumberingAfterBreak="0">
    <w:nsid w:val="51642090"/>
    <w:multiLevelType w:val="hybridMultilevel"/>
    <w:tmpl w:val="9756609A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2DD2C5A"/>
    <w:multiLevelType w:val="multilevel"/>
    <w:tmpl w:val="60AAB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2F374E9"/>
    <w:multiLevelType w:val="multilevel"/>
    <w:tmpl w:val="C25CD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FD26EA"/>
    <w:multiLevelType w:val="hybridMultilevel"/>
    <w:tmpl w:val="3064DF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5377C3"/>
    <w:multiLevelType w:val="multilevel"/>
    <w:tmpl w:val="6A76B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8D7491"/>
    <w:multiLevelType w:val="multilevel"/>
    <w:tmpl w:val="60369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2676D8"/>
    <w:multiLevelType w:val="multilevel"/>
    <w:tmpl w:val="3DE01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05C6762"/>
    <w:multiLevelType w:val="multilevel"/>
    <w:tmpl w:val="E954F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F33C1E"/>
    <w:multiLevelType w:val="hybridMultilevel"/>
    <w:tmpl w:val="383268F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162375"/>
    <w:multiLevelType w:val="multilevel"/>
    <w:tmpl w:val="16EE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C338D3"/>
    <w:multiLevelType w:val="hybridMultilevel"/>
    <w:tmpl w:val="7D26B1E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CCB6CED"/>
    <w:multiLevelType w:val="multilevel"/>
    <w:tmpl w:val="0BBEB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3486EEB"/>
    <w:multiLevelType w:val="multilevel"/>
    <w:tmpl w:val="ED5A5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3D911BF"/>
    <w:multiLevelType w:val="hybridMultilevel"/>
    <w:tmpl w:val="12886DCE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4E41AC7"/>
    <w:multiLevelType w:val="multilevel"/>
    <w:tmpl w:val="CEB814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3" w15:restartNumberingAfterBreak="0">
    <w:nsid w:val="78411B9F"/>
    <w:multiLevelType w:val="multilevel"/>
    <w:tmpl w:val="D5302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9DF3A7F"/>
    <w:multiLevelType w:val="multilevel"/>
    <w:tmpl w:val="8EF6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030A4A"/>
    <w:multiLevelType w:val="multilevel"/>
    <w:tmpl w:val="B5446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BE54BA8"/>
    <w:multiLevelType w:val="multilevel"/>
    <w:tmpl w:val="6E12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7728627">
    <w:abstractNumId w:val="11"/>
  </w:num>
  <w:num w:numId="2" w16cid:durableId="1115713199">
    <w:abstractNumId w:val="12"/>
  </w:num>
  <w:num w:numId="3" w16cid:durableId="1821843517">
    <w:abstractNumId w:val="46"/>
  </w:num>
  <w:num w:numId="4" w16cid:durableId="1682665340">
    <w:abstractNumId w:val="22"/>
  </w:num>
  <w:num w:numId="5" w16cid:durableId="2000881709">
    <w:abstractNumId w:val="14"/>
  </w:num>
  <w:num w:numId="6" w16cid:durableId="467474028">
    <w:abstractNumId w:val="1"/>
  </w:num>
  <w:num w:numId="7" w16cid:durableId="324938530">
    <w:abstractNumId w:val="40"/>
  </w:num>
  <w:num w:numId="8" w16cid:durableId="28073897">
    <w:abstractNumId w:val="37"/>
  </w:num>
  <w:num w:numId="9" w16cid:durableId="1296833343">
    <w:abstractNumId w:val="5"/>
  </w:num>
  <w:num w:numId="10" w16cid:durableId="349264389">
    <w:abstractNumId w:val="44"/>
  </w:num>
  <w:num w:numId="11" w16cid:durableId="1807703140">
    <w:abstractNumId w:val="18"/>
  </w:num>
  <w:num w:numId="12" w16cid:durableId="1555894459">
    <w:abstractNumId w:val="20"/>
  </w:num>
  <w:num w:numId="13" w16cid:durableId="1732999740">
    <w:abstractNumId w:val="2"/>
  </w:num>
  <w:num w:numId="14" w16cid:durableId="1643735409">
    <w:abstractNumId w:val="42"/>
  </w:num>
  <w:num w:numId="15" w16cid:durableId="1628970731">
    <w:abstractNumId w:val="47"/>
  </w:num>
  <w:num w:numId="16" w16cid:durableId="1997146235">
    <w:abstractNumId w:val="24"/>
  </w:num>
  <w:num w:numId="17" w16cid:durableId="1599099814">
    <w:abstractNumId w:val="3"/>
  </w:num>
  <w:num w:numId="18" w16cid:durableId="561909293">
    <w:abstractNumId w:val="0"/>
  </w:num>
  <w:num w:numId="19" w16cid:durableId="1353651913">
    <w:abstractNumId w:val="30"/>
  </w:num>
  <w:num w:numId="20" w16cid:durableId="751394780">
    <w:abstractNumId w:val="15"/>
  </w:num>
  <w:num w:numId="21" w16cid:durableId="811336958">
    <w:abstractNumId w:val="35"/>
  </w:num>
  <w:num w:numId="22" w16cid:durableId="1841575800">
    <w:abstractNumId w:val="16"/>
  </w:num>
  <w:num w:numId="23" w16cid:durableId="175734726">
    <w:abstractNumId w:val="26"/>
  </w:num>
  <w:num w:numId="24" w16cid:durableId="749354975">
    <w:abstractNumId w:val="17"/>
  </w:num>
  <w:num w:numId="25" w16cid:durableId="913204776">
    <w:abstractNumId w:val="28"/>
  </w:num>
  <w:num w:numId="26" w16cid:durableId="86195490">
    <w:abstractNumId w:val="8"/>
  </w:num>
  <w:num w:numId="27" w16cid:durableId="496969061">
    <w:abstractNumId w:val="27"/>
  </w:num>
  <w:num w:numId="28" w16cid:durableId="1431119837">
    <w:abstractNumId w:val="41"/>
  </w:num>
  <w:num w:numId="29" w16cid:durableId="427040695">
    <w:abstractNumId w:val="36"/>
  </w:num>
  <w:num w:numId="30" w16cid:durableId="752363430">
    <w:abstractNumId w:val="32"/>
  </w:num>
  <w:num w:numId="31" w16cid:durableId="680667721">
    <w:abstractNumId w:val="45"/>
  </w:num>
  <w:num w:numId="32" w16cid:durableId="1824394738">
    <w:abstractNumId w:val="33"/>
  </w:num>
  <w:num w:numId="33" w16cid:durableId="705369480">
    <w:abstractNumId w:val="13"/>
  </w:num>
  <w:num w:numId="34" w16cid:durableId="282657118">
    <w:abstractNumId w:val="10"/>
  </w:num>
  <w:num w:numId="35" w16cid:durableId="1873878154">
    <w:abstractNumId w:val="23"/>
  </w:num>
  <w:num w:numId="36" w16cid:durableId="1128284902">
    <w:abstractNumId w:val="6"/>
  </w:num>
  <w:num w:numId="37" w16cid:durableId="1344895507">
    <w:abstractNumId w:val="19"/>
  </w:num>
  <w:num w:numId="38" w16cid:durableId="1003360385">
    <w:abstractNumId w:val="29"/>
  </w:num>
  <w:num w:numId="39" w16cid:durableId="1418360703">
    <w:abstractNumId w:val="43"/>
  </w:num>
  <w:num w:numId="40" w16cid:durableId="387460027">
    <w:abstractNumId w:val="34"/>
  </w:num>
  <w:num w:numId="41" w16cid:durableId="458382246">
    <w:abstractNumId w:val="21"/>
  </w:num>
  <w:num w:numId="42" w16cid:durableId="1988826607">
    <w:abstractNumId w:val="7"/>
  </w:num>
  <w:num w:numId="43" w16cid:durableId="645429489">
    <w:abstractNumId w:val="39"/>
  </w:num>
  <w:num w:numId="44" w16cid:durableId="1777402608">
    <w:abstractNumId w:val="31"/>
  </w:num>
  <w:num w:numId="45" w16cid:durableId="1581863099">
    <w:abstractNumId w:val="25"/>
  </w:num>
  <w:num w:numId="46" w16cid:durableId="1058364207">
    <w:abstractNumId w:val="38"/>
  </w:num>
  <w:num w:numId="47" w16cid:durableId="413281766">
    <w:abstractNumId w:val="4"/>
  </w:num>
  <w:num w:numId="48" w16cid:durableId="951588975">
    <w:abstractNumId w:val="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278D8"/>
    <w:rsid w:val="000640C1"/>
    <w:rsid w:val="00093C5A"/>
    <w:rsid w:val="000A4E65"/>
    <w:rsid w:val="000C6619"/>
    <w:rsid w:val="000F7DE9"/>
    <w:rsid w:val="00124756"/>
    <w:rsid w:val="001368CE"/>
    <w:rsid w:val="00160195"/>
    <w:rsid w:val="00170901"/>
    <w:rsid w:val="001A2D86"/>
    <w:rsid w:val="001A32C9"/>
    <w:rsid w:val="001C335A"/>
    <w:rsid w:val="001E7BC0"/>
    <w:rsid w:val="001F1DD1"/>
    <w:rsid w:val="002344C7"/>
    <w:rsid w:val="002372B1"/>
    <w:rsid w:val="00252F67"/>
    <w:rsid w:val="00256D8D"/>
    <w:rsid w:val="002632D3"/>
    <w:rsid w:val="00264B6B"/>
    <w:rsid w:val="002A0DB9"/>
    <w:rsid w:val="002A6788"/>
    <w:rsid w:val="002C6EC9"/>
    <w:rsid w:val="002D1A6D"/>
    <w:rsid w:val="002D51E3"/>
    <w:rsid w:val="002E6314"/>
    <w:rsid w:val="003009B4"/>
    <w:rsid w:val="003031BD"/>
    <w:rsid w:val="00310BA8"/>
    <w:rsid w:val="00314389"/>
    <w:rsid w:val="003324A0"/>
    <w:rsid w:val="003365AE"/>
    <w:rsid w:val="00367C72"/>
    <w:rsid w:val="00380316"/>
    <w:rsid w:val="003C032E"/>
    <w:rsid w:val="003D71CA"/>
    <w:rsid w:val="003F2D2E"/>
    <w:rsid w:val="003F4A35"/>
    <w:rsid w:val="00454835"/>
    <w:rsid w:val="00464B32"/>
    <w:rsid w:val="00472737"/>
    <w:rsid w:val="00491C71"/>
    <w:rsid w:val="004B66A3"/>
    <w:rsid w:val="004E713D"/>
    <w:rsid w:val="005069CA"/>
    <w:rsid w:val="0051520D"/>
    <w:rsid w:val="0054497C"/>
    <w:rsid w:val="0054587F"/>
    <w:rsid w:val="005517B2"/>
    <w:rsid w:val="00553CA2"/>
    <w:rsid w:val="00585B17"/>
    <w:rsid w:val="00585F34"/>
    <w:rsid w:val="005A0428"/>
    <w:rsid w:val="005A5A09"/>
    <w:rsid w:val="005E4165"/>
    <w:rsid w:val="005F74BB"/>
    <w:rsid w:val="0060776C"/>
    <w:rsid w:val="0063273B"/>
    <w:rsid w:val="00676B29"/>
    <w:rsid w:val="006B3AE9"/>
    <w:rsid w:val="0076165C"/>
    <w:rsid w:val="007671B4"/>
    <w:rsid w:val="00773A8C"/>
    <w:rsid w:val="0078262D"/>
    <w:rsid w:val="0079362F"/>
    <w:rsid w:val="007B6ABF"/>
    <w:rsid w:val="008048C4"/>
    <w:rsid w:val="00814E58"/>
    <w:rsid w:val="0083474B"/>
    <w:rsid w:val="00841D59"/>
    <w:rsid w:val="00851368"/>
    <w:rsid w:val="008560D8"/>
    <w:rsid w:val="00865B49"/>
    <w:rsid w:val="008925A9"/>
    <w:rsid w:val="008B3FF5"/>
    <w:rsid w:val="008B4C24"/>
    <w:rsid w:val="008F2B6D"/>
    <w:rsid w:val="008F775A"/>
    <w:rsid w:val="0092769D"/>
    <w:rsid w:val="00943CC8"/>
    <w:rsid w:val="00966015"/>
    <w:rsid w:val="0096680E"/>
    <w:rsid w:val="009A1D66"/>
    <w:rsid w:val="009B33B6"/>
    <w:rsid w:val="00A01D10"/>
    <w:rsid w:val="00AA319D"/>
    <w:rsid w:val="00AA60A0"/>
    <w:rsid w:val="00AD78A6"/>
    <w:rsid w:val="00B235A8"/>
    <w:rsid w:val="00B45591"/>
    <w:rsid w:val="00B92063"/>
    <w:rsid w:val="00BA6A76"/>
    <w:rsid w:val="00BD6C1C"/>
    <w:rsid w:val="00C12E4A"/>
    <w:rsid w:val="00C167CA"/>
    <w:rsid w:val="00C42339"/>
    <w:rsid w:val="00C4530D"/>
    <w:rsid w:val="00C4723D"/>
    <w:rsid w:val="00C6070E"/>
    <w:rsid w:val="00C62CE1"/>
    <w:rsid w:val="00C66C37"/>
    <w:rsid w:val="00C82829"/>
    <w:rsid w:val="00CA1900"/>
    <w:rsid w:val="00CA4523"/>
    <w:rsid w:val="00CA5001"/>
    <w:rsid w:val="00CC2A45"/>
    <w:rsid w:val="00CE1A1F"/>
    <w:rsid w:val="00CF0BEB"/>
    <w:rsid w:val="00CF76E4"/>
    <w:rsid w:val="00D03B93"/>
    <w:rsid w:val="00D05B9C"/>
    <w:rsid w:val="00D235E3"/>
    <w:rsid w:val="00D24C11"/>
    <w:rsid w:val="00D466B2"/>
    <w:rsid w:val="00D54E6E"/>
    <w:rsid w:val="00D553AB"/>
    <w:rsid w:val="00D60F22"/>
    <w:rsid w:val="00D61A8F"/>
    <w:rsid w:val="00DD30AF"/>
    <w:rsid w:val="00DD5204"/>
    <w:rsid w:val="00DE0C0D"/>
    <w:rsid w:val="00E10D86"/>
    <w:rsid w:val="00E227A8"/>
    <w:rsid w:val="00E400A6"/>
    <w:rsid w:val="00E52CF5"/>
    <w:rsid w:val="00E71901"/>
    <w:rsid w:val="00E73E76"/>
    <w:rsid w:val="00E74E57"/>
    <w:rsid w:val="00E758F8"/>
    <w:rsid w:val="00E77AF3"/>
    <w:rsid w:val="00EA3B37"/>
    <w:rsid w:val="00EF47B1"/>
    <w:rsid w:val="00EF4AFE"/>
    <w:rsid w:val="00EF7916"/>
    <w:rsid w:val="00F044D7"/>
    <w:rsid w:val="00F178C5"/>
    <w:rsid w:val="00F472E5"/>
    <w:rsid w:val="00F51FEF"/>
    <w:rsid w:val="00F52AA0"/>
    <w:rsid w:val="00F57059"/>
    <w:rsid w:val="00F84810"/>
    <w:rsid w:val="00FD473F"/>
    <w:rsid w:val="00FD7F1E"/>
    <w:rsid w:val="00FF3340"/>
    <w:rsid w:val="00FF3ECB"/>
    <w:rsid w:val="0DA6F176"/>
    <w:rsid w:val="102A097A"/>
    <w:rsid w:val="655240BF"/>
    <w:rsid w:val="717BC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drive.google.com/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docs.google.com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f46f7f-f630-4d81-9013-f56c134c4ce4">
      <Terms xmlns="http://schemas.microsoft.com/office/infopath/2007/PartnerControls"/>
    </lcf76f155ced4ddcb4097134ff3c332f>
    <TaxCatchAll xmlns="577a13c6-d373-4ae8-8cb1-4c5d8d0c7ef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901605E3CBED429A6285F3FE79576B" ma:contentTypeVersion="13" ma:contentTypeDescription="Crie um novo documento." ma:contentTypeScope="" ma:versionID="5f1d87bbc3c9de8925b1c25127c04a4b">
  <xsd:schema xmlns:xsd="http://www.w3.org/2001/XMLSchema" xmlns:xs="http://www.w3.org/2001/XMLSchema" xmlns:p="http://schemas.microsoft.com/office/2006/metadata/properties" xmlns:ns2="04f46f7f-f630-4d81-9013-f56c134c4ce4" xmlns:ns3="577a13c6-d373-4ae8-8cb1-4c5d8d0c7ef2" targetNamespace="http://schemas.microsoft.com/office/2006/metadata/properties" ma:root="true" ma:fieldsID="50abba0df190128f36ea381e916466a9" ns2:_="" ns3:_="">
    <xsd:import namespace="04f46f7f-f630-4d81-9013-f56c134c4ce4"/>
    <xsd:import namespace="577a13c6-d373-4ae8-8cb1-4c5d8d0c7e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46f7f-f630-4d81-9013-f56c134c4c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a13c6-d373-4ae8-8cb1-4c5d8d0c7ef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84b956c-382f-4ac6-8e56-86f4b9d99528}" ma:internalName="TaxCatchAll" ma:showField="CatchAllData" ma:web="577a13c6-d373-4ae8-8cb1-4c5d8d0c7e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04f46f7f-f630-4d81-9013-f56c134c4ce4"/>
    <ds:schemaRef ds:uri="577a13c6-d373-4ae8-8cb1-4c5d8d0c7ef2"/>
  </ds:schemaRefs>
</ds:datastoreItem>
</file>

<file path=customXml/itemProps3.xml><?xml version="1.0" encoding="utf-8"?>
<ds:datastoreItem xmlns:ds="http://schemas.openxmlformats.org/officeDocument/2006/customXml" ds:itemID="{D469F144-1B9C-44D7-AC0E-CB86B8A989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f46f7f-f630-4d81-9013-f56c134c4ce4"/>
    <ds:schemaRef ds:uri="577a13c6-d373-4ae8-8cb1-4c5d8d0c7e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2</TotalTime>
  <Pages>6</Pages>
  <Words>1058</Words>
  <Characters>5718</Characters>
  <Application>Microsoft Office Word</Application>
  <DocSecurity>0</DocSecurity>
  <Lines>211</Lines>
  <Paragraphs>165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6611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Luca Santiago Rocha</cp:lastModifiedBy>
  <cp:revision>2</cp:revision>
  <cp:lastPrinted>2006-08-31T06:40:00Z</cp:lastPrinted>
  <dcterms:created xsi:type="dcterms:W3CDTF">2026-03-11T14:48:00Z</dcterms:created>
  <dcterms:modified xsi:type="dcterms:W3CDTF">2026-03-11T14:48:00Z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