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E7F" w14:textId="77777777" w:rsidR="00491C71" w:rsidRPr="00E227A8" w:rsidRDefault="00491C71" w:rsidP="00122C28">
      <w:pPr>
        <w:spacing w:line="288" w:lineRule="auto"/>
        <w:jc w:val="both"/>
        <w:rPr>
          <w:rFonts w:ascii="Poppins" w:hAnsi="Poppins" w:cs="Poppins"/>
        </w:rPr>
      </w:pPr>
    </w:p>
    <w:p w14:paraId="7AC11BB3" w14:textId="281E25CB" w:rsidR="00E227A8" w:rsidRDefault="0060776C" w:rsidP="009A6129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0E227A8">
        <w:rPr>
          <w:rFonts w:ascii="Poppins" w:hAnsi="Poppins" w:cs="Poppins"/>
        </w:rPr>
        <w:t xml:space="preserve">Roteiro de </w:t>
      </w:r>
      <w:r w:rsidR="00E227A8" w:rsidRPr="00E227A8">
        <w:rPr>
          <w:rFonts w:ascii="Poppins" w:hAnsi="Poppins" w:cs="Poppins"/>
        </w:rPr>
        <w:t xml:space="preserve">Atividade </w:t>
      </w:r>
      <w:r w:rsidRPr="00E227A8">
        <w:rPr>
          <w:rFonts w:ascii="Poppins" w:hAnsi="Poppins" w:cs="Poppins"/>
        </w:rPr>
        <w:t>Prática</w:t>
      </w:r>
    </w:p>
    <w:p w14:paraId="279C9B2A" w14:textId="1D6037F4" w:rsidR="006D1E9E" w:rsidRDefault="006D1E9E" w:rsidP="00122C28">
      <w:pPr>
        <w:jc w:val="both"/>
      </w:pPr>
    </w:p>
    <w:p w14:paraId="0F4F4856" w14:textId="77777777" w:rsidR="006D1E9E" w:rsidRPr="006D1E9E" w:rsidRDefault="006D1E9E" w:rsidP="00122C28">
      <w:pPr>
        <w:jc w:val="both"/>
      </w:pPr>
    </w:p>
    <w:p w14:paraId="3859BC60" w14:textId="06D78A24" w:rsidR="00E227A8" w:rsidRDefault="00E227A8" w:rsidP="00122C28">
      <w:pPr>
        <w:pStyle w:val="Ttulo9"/>
        <w:spacing w:line="288" w:lineRule="auto"/>
        <w:ind w:left="425" w:hanging="425"/>
        <w:jc w:val="both"/>
        <w:rPr>
          <w:rFonts w:ascii="Poppins" w:hAnsi="Poppins" w:cs="Poppins"/>
          <w:color w:val="FFFFFF" w:themeColor="background1"/>
          <w:sz w:val="24"/>
          <w:szCs w:val="16"/>
        </w:rPr>
      </w:pPr>
      <w:r w:rsidRPr="00E227A8">
        <w:rPr>
          <w:rFonts w:ascii="Poppins" w:hAnsi="Poppins" w:cs="Poppins"/>
          <w:sz w:val="24"/>
          <w:szCs w:val="16"/>
          <w:u w:val="none"/>
        </w:rPr>
        <w:t>Nome:</w:t>
      </w:r>
      <w:r w:rsidRPr="00E227A8">
        <w:rPr>
          <w:rFonts w:ascii="Poppins" w:hAnsi="Poppins" w:cs="Poppins"/>
          <w:sz w:val="24"/>
          <w:szCs w:val="16"/>
        </w:rPr>
        <w:tab/>
      </w:r>
      <w:r w:rsidRPr="00E227A8">
        <w:rPr>
          <w:rFonts w:ascii="Poppins" w:hAnsi="Poppins" w:cs="Poppins"/>
          <w:sz w:val="24"/>
          <w:szCs w:val="16"/>
        </w:rPr>
        <w:tab/>
      </w:r>
      <w:r w:rsidRPr="00E227A8">
        <w:rPr>
          <w:rFonts w:ascii="Poppins" w:hAnsi="Poppins" w:cs="Poppins"/>
          <w:sz w:val="24"/>
          <w:szCs w:val="16"/>
        </w:rPr>
        <w:tab/>
      </w:r>
      <w:r w:rsidRPr="00E227A8">
        <w:rPr>
          <w:rFonts w:ascii="Poppins" w:hAnsi="Poppins" w:cs="Poppins"/>
          <w:sz w:val="24"/>
          <w:szCs w:val="16"/>
        </w:rPr>
        <w:tab/>
      </w:r>
      <w:r w:rsidRPr="00E227A8">
        <w:rPr>
          <w:rFonts w:ascii="Poppins" w:hAnsi="Poppins" w:cs="Poppins"/>
          <w:sz w:val="24"/>
          <w:szCs w:val="16"/>
        </w:rPr>
        <w:tab/>
      </w:r>
      <w:r w:rsidR="009839F0">
        <w:rPr>
          <w:rFonts w:ascii="Poppins" w:hAnsi="Poppins" w:cs="Poppins"/>
          <w:sz w:val="24"/>
          <w:szCs w:val="16"/>
        </w:rPr>
        <w:tab/>
      </w:r>
      <w:r w:rsidR="009839F0">
        <w:rPr>
          <w:rFonts w:ascii="Poppins" w:hAnsi="Poppins" w:cs="Poppins"/>
          <w:sz w:val="24"/>
          <w:szCs w:val="16"/>
        </w:rPr>
        <w:tab/>
      </w:r>
      <w:r w:rsidRPr="00E227A8">
        <w:rPr>
          <w:rFonts w:ascii="Poppins" w:hAnsi="Poppins" w:cs="Poppins"/>
          <w:sz w:val="24"/>
          <w:szCs w:val="16"/>
          <w:u w:val="none"/>
        </w:rPr>
        <w:tab/>
        <w:t>Turma:</w:t>
      </w:r>
      <w:r w:rsidRPr="00E227A8">
        <w:rPr>
          <w:rFonts w:ascii="Poppins" w:hAnsi="Poppins" w:cs="Poppins"/>
          <w:sz w:val="24"/>
          <w:szCs w:val="16"/>
        </w:rPr>
        <w:t xml:space="preserve"> </w:t>
      </w:r>
      <w:r w:rsidR="000C340C">
        <w:rPr>
          <w:rFonts w:ascii="Poppins" w:hAnsi="Poppins" w:cs="Poppins"/>
          <w:szCs w:val="16"/>
        </w:rPr>
        <w:tab/>
      </w:r>
      <w:r w:rsidR="0071689D">
        <w:rPr>
          <w:rFonts w:ascii="Poppins" w:hAnsi="Poppins" w:cs="Poppins"/>
          <w:szCs w:val="16"/>
        </w:rPr>
        <w:tab/>
      </w:r>
    </w:p>
    <w:p w14:paraId="2D8F8E68" w14:textId="77777777" w:rsidR="005C74C4" w:rsidRPr="005C74C4" w:rsidRDefault="005C74C4" w:rsidP="00122C28">
      <w:pPr>
        <w:jc w:val="both"/>
      </w:pPr>
    </w:p>
    <w:p w14:paraId="150B4459" w14:textId="77777777" w:rsidR="0060776C" w:rsidRPr="00E227A8" w:rsidRDefault="0060776C" w:rsidP="00122C28">
      <w:pPr>
        <w:spacing w:line="288" w:lineRule="auto"/>
        <w:jc w:val="both"/>
        <w:rPr>
          <w:rFonts w:ascii="Poppins" w:hAnsi="Poppins" w:cs="Poppins"/>
          <w:b/>
          <w:bCs/>
          <w:u w:val="single"/>
        </w:rPr>
      </w:pPr>
    </w:p>
    <w:p w14:paraId="65650FF6" w14:textId="5A256F60" w:rsidR="0060776C" w:rsidRPr="000212AF" w:rsidRDefault="000212AF" w:rsidP="000212AF">
      <w:pPr>
        <w:jc w:val="center"/>
        <w:rPr>
          <w:rFonts w:ascii="Poppins" w:hAnsi="Poppins" w:cs="Poppins"/>
          <w:bCs/>
          <w:noProof/>
          <w:sz w:val="32"/>
          <w:szCs w:val="32"/>
        </w:rPr>
      </w:pPr>
      <w:r>
        <w:rPr>
          <w:rFonts w:ascii="Poppins" w:hAnsi="Poppins" w:cs="Poppins"/>
          <w:b/>
          <w:noProof/>
          <w:sz w:val="32"/>
          <w:szCs w:val="32"/>
        </w:rPr>
        <w:t xml:space="preserve">Título da atividade: </w:t>
      </w:r>
      <w:r w:rsidR="003A1B90">
        <w:rPr>
          <w:rFonts w:ascii="Poppins" w:hAnsi="Poppins" w:cs="Poppins"/>
          <w:bCs/>
          <w:noProof/>
          <w:sz w:val="32"/>
          <w:szCs w:val="32"/>
        </w:rPr>
        <w:t>Higiene</w:t>
      </w:r>
      <w:r w:rsidR="001F60B6" w:rsidRPr="000212AF">
        <w:rPr>
          <w:rFonts w:ascii="Poppins" w:hAnsi="Poppins" w:cs="Poppins"/>
          <w:bCs/>
          <w:noProof/>
          <w:sz w:val="32"/>
          <w:szCs w:val="32"/>
        </w:rPr>
        <w:t xml:space="preserve"> Digital</w:t>
      </w:r>
    </w:p>
    <w:p w14:paraId="528342A9" w14:textId="77777777" w:rsidR="009A6129" w:rsidRDefault="009A6129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161369BA" w14:textId="69CC025B" w:rsidR="00E227A8" w:rsidRPr="00E227A8" w:rsidRDefault="00E227A8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E227A8">
        <w:rPr>
          <w:rFonts w:ascii="Poppins" w:hAnsi="Poppins" w:cs="Poppins"/>
          <w:b/>
          <w:noProof/>
          <w:sz w:val="32"/>
          <w:szCs w:val="32"/>
        </w:rPr>
        <w:t>Objetivos</w:t>
      </w:r>
    </w:p>
    <w:p w14:paraId="287AA450" w14:textId="11269F27" w:rsidR="004C0725" w:rsidRDefault="001525D1" w:rsidP="00122C28">
      <w:pPr>
        <w:jc w:val="both"/>
        <w:rPr>
          <w:rFonts w:ascii="Poppins" w:hAnsi="Poppins" w:cs="Poppins"/>
          <w:noProof/>
        </w:rPr>
      </w:pPr>
      <w:r w:rsidRPr="001525D1">
        <w:rPr>
          <w:rFonts w:ascii="Poppins" w:hAnsi="Poppins" w:cs="Poppins"/>
          <w:b/>
          <w:bCs/>
          <w:noProof/>
        </w:rPr>
        <w:t>Geral:</w:t>
      </w:r>
      <w:r>
        <w:rPr>
          <w:rFonts w:ascii="Poppins" w:hAnsi="Poppins" w:cs="Poppins"/>
          <w:noProof/>
        </w:rPr>
        <w:t xml:space="preserve"> </w:t>
      </w:r>
      <w:r w:rsidR="007F42D5" w:rsidRPr="007F42D5">
        <w:rPr>
          <w:rFonts w:ascii="Poppins" w:hAnsi="Poppins" w:cs="Poppins"/>
          <w:noProof/>
        </w:rPr>
        <w:t xml:space="preserve">Compreender e aplicar o conceito de boas práticas para </w:t>
      </w:r>
      <w:r w:rsidR="00D3766E">
        <w:rPr>
          <w:rFonts w:ascii="Poppins" w:hAnsi="Poppins" w:cs="Poppins"/>
          <w:noProof/>
        </w:rPr>
        <w:t xml:space="preserve">o </w:t>
      </w:r>
      <w:r w:rsidR="007F42D5" w:rsidRPr="007F42D5">
        <w:rPr>
          <w:rFonts w:ascii="Poppins" w:hAnsi="Poppins" w:cs="Poppins"/>
          <w:noProof/>
        </w:rPr>
        <w:t xml:space="preserve">ambiente de trabalho digital, promovendo hábitos </w:t>
      </w:r>
      <w:r w:rsidR="00D3766E">
        <w:rPr>
          <w:rFonts w:ascii="Poppins" w:hAnsi="Poppins" w:cs="Poppins"/>
          <w:noProof/>
        </w:rPr>
        <w:t xml:space="preserve">responsáveis </w:t>
      </w:r>
      <w:r w:rsidR="007F42D5" w:rsidRPr="007F42D5">
        <w:rPr>
          <w:rFonts w:ascii="Poppins" w:hAnsi="Poppins" w:cs="Poppins"/>
          <w:noProof/>
        </w:rPr>
        <w:t>de organização, manutenção e personalização.</w:t>
      </w:r>
    </w:p>
    <w:p w14:paraId="0218C3E0" w14:textId="539FD5F1" w:rsidR="001525D1" w:rsidRPr="001525D1" w:rsidRDefault="001525D1" w:rsidP="00122C28">
      <w:pPr>
        <w:jc w:val="both"/>
        <w:rPr>
          <w:rFonts w:ascii="Poppins" w:hAnsi="Poppins" w:cs="Poppins"/>
          <w:b/>
          <w:bCs/>
          <w:noProof/>
        </w:rPr>
      </w:pPr>
      <w:r w:rsidRPr="001525D1">
        <w:rPr>
          <w:rFonts w:ascii="Poppins" w:hAnsi="Poppins" w:cs="Poppins"/>
          <w:b/>
          <w:bCs/>
          <w:noProof/>
        </w:rPr>
        <w:t>Específicos:</w:t>
      </w:r>
    </w:p>
    <w:p w14:paraId="059359F0" w14:textId="06BCE6F7" w:rsidR="001525D1" w:rsidRDefault="001525D1" w:rsidP="00122C28">
      <w:pPr>
        <w:pStyle w:val="PargrafodaLista"/>
        <w:numPr>
          <w:ilvl w:val="0"/>
          <w:numId w:val="5"/>
        </w:numPr>
        <w:jc w:val="both"/>
        <w:rPr>
          <w:rFonts w:ascii="Poppins" w:hAnsi="Poppins" w:cs="Poppins"/>
          <w:noProof/>
        </w:rPr>
      </w:pPr>
      <w:r w:rsidRPr="001525D1">
        <w:rPr>
          <w:rFonts w:ascii="Poppins" w:hAnsi="Poppins" w:cs="Poppins"/>
          <w:noProof/>
        </w:rPr>
        <w:t>Organizar arquivos e recursos digitais de forma produtiva</w:t>
      </w:r>
      <w:r>
        <w:rPr>
          <w:rFonts w:ascii="Poppins" w:hAnsi="Poppins" w:cs="Poppins"/>
          <w:noProof/>
        </w:rPr>
        <w:t>.</w:t>
      </w:r>
    </w:p>
    <w:p w14:paraId="33BCF6FB" w14:textId="137EE8FD" w:rsidR="001525D1" w:rsidRDefault="001525D1" w:rsidP="00122C28">
      <w:pPr>
        <w:pStyle w:val="PargrafodaLista"/>
        <w:numPr>
          <w:ilvl w:val="0"/>
          <w:numId w:val="5"/>
        </w:numPr>
        <w:jc w:val="both"/>
        <w:rPr>
          <w:rFonts w:ascii="Poppins" w:hAnsi="Poppins" w:cs="Poppins"/>
          <w:noProof/>
        </w:rPr>
      </w:pPr>
      <w:r w:rsidRPr="001525D1">
        <w:rPr>
          <w:rFonts w:ascii="Poppins" w:hAnsi="Poppins" w:cs="Poppins"/>
          <w:noProof/>
        </w:rPr>
        <w:t>Organizar ações em grupo com responsabilidade e cooperação.</w:t>
      </w:r>
    </w:p>
    <w:p w14:paraId="2BCE0F86" w14:textId="77777777" w:rsidR="006A3F88" w:rsidRPr="005C74C4" w:rsidRDefault="006A3F88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50BB83B" w14:textId="20D28285" w:rsidR="00E227A8" w:rsidRPr="00E227A8" w:rsidRDefault="00E227A8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E227A8">
        <w:rPr>
          <w:rFonts w:ascii="Poppins" w:hAnsi="Poppins" w:cs="Poppins"/>
          <w:b/>
          <w:noProof/>
          <w:sz w:val="32"/>
          <w:szCs w:val="32"/>
        </w:rPr>
        <w:t>Lista de materiais</w:t>
      </w:r>
    </w:p>
    <w:p w14:paraId="4DA071E2" w14:textId="79AFEB7C" w:rsidR="005C74C4" w:rsidRDefault="005C74C4" w:rsidP="00122C28">
      <w:pPr>
        <w:pStyle w:val="PargrafodaLista"/>
        <w:numPr>
          <w:ilvl w:val="0"/>
          <w:numId w:val="5"/>
        </w:numPr>
        <w:jc w:val="both"/>
        <w:rPr>
          <w:rFonts w:ascii="Poppins" w:hAnsi="Poppins" w:cs="Poppins"/>
          <w:noProof/>
        </w:rPr>
      </w:pPr>
      <w:r w:rsidRPr="005C74C4">
        <w:rPr>
          <w:rFonts w:ascii="Poppins" w:hAnsi="Poppins" w:cs="Poppins"/>
          <w:noProof/>
        </w:rPr>
        <w:t>Computadores com acesso à internet</w:t>
      </w:r>
      <w:r w:rsidR="00122C28">
        <w:rPr>
          <w:rFonts w:ascii="Poppins" w:hAnsi="Poppins" w:cs="Poppins"/>
          <w:noProof/>
        </w:rPr>
        <w:t>.</w:t>
      </w:r>
    </w:p>
    <w:p w14:paraId="18F3C133" w14:textId="77777777" w:rsidR="00122C28" w:rsidRPr="005C74C4" w:rsidRDefault="00122C28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ED21B0B" w14:textId="11B454A4" w:rsidR="00E227A8" w:rsidRDefault="00484272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  <w:r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D3766E">
        <w:rPr>
          <w:rFonts w:ascii="Poppins" w:hAnsi="Poppins" w:cs="Poppins"/>
          <w:b/>
          <w:noProof/>
          <w:sz w:val="32"/>
          <w:szCs w:val="32"/>
        </w:rPr>
        <w:t>t</w:t>
      </w:r>
      <w:r>
        <w:rPr>
          <w:rFonts w:ascii="Poppins" w:hAnsi="Poppins" w:cs="Poppins"/>
          <w:b/>
          <w:noProof/>
          <w:sz w:val="32"/>
          <w:szCs w:val="32"/>
        </w:rPr>
        <w:t>eórica</w:t>
      </w:r>
      <w:r w:rsidR="004A10AB">
        <w:rPr>
          <w:rFonts w:ascii="Poppins" w:hAnsi="Poppins" w:cs="Poppins"/>
          <w:b/>
          <w:noProof/>
          <w:sz w:val="32"/>
          <w:szCs w:val="32"/>
        </w:rPr>
        <w:t xml:space="preserve"> (</w:t>
      </w:r>
      <w:r w:rsidR="003E47B1">
        <w:rPr>
          <w:rFonts w:ascii="Poppins" w:hAnsi="Poppins" w:cs="Poppins"/>
          <w:b/>
          <w:noProof/>
          <w:sz w:val="32"/>
          <w:szCs w:val="32"/>
        </w:rPr>
        <w:t>7</w:t>
      </w:r>
      <w:r w:rsidR="004A10AB">
        <w:rPr>
          <w:rFonts w:ascii="Poppins" w:hAnsi="Poppins" w:cs="Poppins"/>
          <w:b/>
          <w:noProof/>
          <w:sz w:val="32"/>
          <w:szCs w:val="32"/>
        </w:rPr>
        <w:t xml:space="preserve"> min</w:t>
      </w:r>
      <w:r w:rsidR="00D3766E">
        <w:rPr>
          <w:rFonts w:ascii="Poppins" w:hAnsi="Poppins" w:cs="Poppins"/>
          <w:b/>
          <w:noProof/>
          <w:sz w:val="32"/>
          <w:szCs w:val="32"/>
        </w:rPr>
        <w:t>utos</w:t>
      </w:r>
      <w:r w:rsidR="004A10AB">
        <w:rPr>
          <w:rFonts w:ascii="Poppins" w:hAnsi="Poppins" w:cs="Poppins"/>
          <w:b/>
          <w:noProof/>
          <w:sz w:val="32"/>
          <w:szCs w:val="32"/>
        </w:rPr>
        <w:t>)</w:t>
      </w:r>
    </w:p>
    <w:p w14:paraId="1DE17388" w14:textId="77777777" w:rsidR="00A2732B" w:rsidRDefault="00A2732B" w:rsidP="00A2732B">
      <w:pPr>
        <w:jc w:val="both"/>
        <w:rPr>
          <w:rFonts w:ascii="Poppins" w:hAnsi="Poppins" w:cs="Poppins"/>
          <w:b/>
          <w:bCs/>
          <w:noProof/>
        </w:rPr>
      </w:pPr>
    </w:p>
    <w:p w14:paraId="345EF1A2" w14:textId="2D16FD83" w:rsidR="00A2732B" w:rsidRPr="00A2732B" w:rsidRDefault="00A2732B" w:rsidP="00A2732B">
      <w:pPr>
        <w:jc w:val="both"/>
        <w:rPr>
          <w:rFonts w:ascii="Poppins" w:hAnsi="Poppins" w:cs="Poppins"/>
          <w:b/>
          <w:bCs/>
          <w:noProof/>
        </w:rPr>
      </w:pPr>
      <w:r w:rsidRPr="00A2732B">
        <w:rPr>
          <w:rFonts w:ascii="Poppins" w:hAnsi="Poppins" w:cs="Poppins"/>
          <w:b/>
          <w:bCs/>
          <w:noProof/>
        </w:rPr>
        <w:t xml:space="preserve">Boas práticas para </w:t>
      </w:r>
      <w:r w:rsidR="00D3766E">
        <w:rPr>
          <w:rFonts w:ascii="Poppins" w:hAnsi="Poppins" w:cs="Poppins"/>
          <w:b/>
          <w:bCs/>
          <w:noProof/>
        </w:rPr>
        <w:t xml:space="preserve">o </w:t>
      </w:r>
      <w:r w:rsidRPr="00A2732B">
        <w:rPr>
          <w:rFonts w:ascii="Poppins" w:hAnsi="Poppins" w:cs="Poppins"/>
          <w:b/>
          <w:bCs/>
          <w:noProof/>
        </w:rPr>
        <w:t>ambiente de trabalho digital</w:t>
      </w:r>
    </w:p>
    <w:p w14:paraId="7BFE3F2C" w14:textId="77777777" w:rsidR="00A354A6" w:rsidRPr="00CC1566" w:rsidRDefault="00A354A6" w:rsidP="00122C28">
      <w:pPr>
        <w:jc w:val="both"/>
        <w:rPr>
          <w:rFonts w:ascii="Poppins" w:hAnsi="Poppins" w:cs="Poppins"/>
          <w:noProof/>
        </w:rPr>
      </w:pPr>
    </w:p>
    <w:p w14:paraId="3715E64B" w14:textId="10D24595" w:rsidR="00122C28" w:rsidRPr="00122C28" w:rsidRDefault="00122C28" w:rsidP="00122C28">
      <w:pPr>
        <w:jc w:val="both"/>
        <w:rPr>
          <w:rFonts w:ascii="Poppins" w:hAnsi="Poppins" w:cs="Poppins"/>
          <w:b/>
          <w:bCs/>
          <w:noProof/>
        </w:rPr>
      </w:pPr>
      <w:r w:rsidRPr="00122C28">
        <w:rPr>
          <w:rFonts w:ascii="Poppins" w:hAnsi="Poppins" w:cs="Poppins"/>
          <w:b/>
          <w:bCs/>
          <w:noProof/>
        </w:rPr>
        <w:t>Ambiente limpo</w:t>
      </w:r>
    </w:p>
    <w:p w14:paraId="0C949667" w14:textId="77777777" w:rsidR="00E873D4" w:rsidRPr="00E873D4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Um ambiente digital limpo é como uma mesa de trabalho organizada: facilita a concentração e melhora o desempenho.</w:t>
      </w:r>
    </w:p>
    <w:p w14:paraId="3B5AAE15" w14:textId="21C1DD9A" w:rsidR="00E873D4" w:rsidRPr="00E873D4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Quando o computador está cheio de arquivos soltos, ícones espalhados e programas abertos, tudo fica mais lento</w:t>
      </w:r>
      <w:r>
        <w:rPr>
          <w:rFonts w:ascii="Poppins" w:hAnsi="Poppins" w:cs="Poppins"/>
          <w:noProof/>
        </w:rPr>
        <w:t>,</w:t>
      </w:r>
      <w:r w:rsidRPr="00E873D4">
        <w:rPr>
          <w:rFonts w:ascii="Poppins" w:hAnsi="Poppins" w:cs="Poppins"/>
          <w:noProof/>
        </w:rPr>
        <w:t xml:space="preserve"> inclusive o raciocínio.</w:t>
      </w:r>
    </w:p>
    <w:p w14:paraId="0BA18A03" w14:textId="255F148B" w:rsidR="00122C28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Por isso, manter a área de trabalho limpa e os arquivos no lugar certo é uma boa prática para a produtividade.</w:t>
      </w:r>
    </w:p>
    <w:p w14:paraId="080CEC4D" w14:textId="77777777" w:rsidR="00A2732B" w:rsidRDefault="00A2732B" w:rsidP="00E873D4">
      <w:pPr>
        <w:jc w:val="both"/>
        <w:rPr>
          <w:rFonts w:ascii="Poppins" w:hAnsi="Poppins" w:cs="Poppins"/>
          <w:b/>
          <w:bCs/>
          <w:noProof/>
        </w:rPr>
      </w:pPr>
    </w:p>
    <w:p w14:paraId="2E2DCBC7" w14:textId="40F81365" w:rsidR="00E873D4" w:rsidRPr="00E873D4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b/>
          <w:bCs/>
          <w:noProof/>
        </w:rPr>
        <w:t>Boas práticas para manter o ambiente limpo</w:t>
      </w:r>
    </w:p>
    <w:p w14:paraId="2DEF5840" w14:textId="369234AE" w:rsidR="00E873D4" w:rsidRPr="00E873D4" w:rsidRDefault="00D3766E" w:rsidP="00E873D4">
      <w:pPr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Na área de trabalho, g</w:t>
      </w:r>
      <w:r w:rsidR="00E873D4" w:rsidRPr="00E873D4">
        <w:rPr>
          <w:rFonts w:ascii="Poppins" w:hAnsi="Poppins" w:cs="Poppins"/>
          <w:noProof/>
        </w:rPr>
        <w:t>uarde apenas os arquivos que você realmente usa.</w:t>
      </w:r>
    </w:p>
    <w:p w14:paraId="5219699D" w14:textId="77777777" w:rsidR="00E873D4" w:rsidRPr="00E873D4" w:rsidRDefault="00E873D4" w:rsidP="00E873D4">
      <w:pPr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lastRenderedPageBreak/>
        <w:t xml:space="preserve">Crie pastas específicas para cada tipo de material (por exemplo: </w:t>
      </w:r>
      <w:r w:rsidRPr="002B0733">
        <w:rPr>
          <w:rFonts w:ascii="Poppins" w:hAnsi="Poppins" w:cs="Poppins"/>
          <w:noProof/>
        </w:rPr>
        <w:t>Trabalhos</w:t>
      </w:r>
      <w:r w:rsidRPr="00D3766E">
        <w:rPr>
          <w:rFonts w:ascii="Poppins" w:hAnsi="Poppins" w:cs="Poppins"/>
          <w:noProof/>
        </w:rPr>
        <w:t xml:space="preserve">, </w:t>
      </w:r>
      <w:r w:rsidRPr="002B0733">
        <w:rPr>
          <w:rFonts w:ascii="Poppins" w:hAnsi="Poppins" w:cs="Poppins"/>
          <w:noProof/>
        </w:rPr>
        <w:t>Imagens</w:t>
      </w:r>
      <w:r w:rsidRPr="00D3766E">
        <w:rPr>
          <w:rFonts w:ascii="Poppins" w:hAnsi="Poppins" w:cs="Poppins"/>
          <w:noProof/>
        </w:rPr>
        <w:t xml:space="preserve">, </w:t>
      </w:r>
      <w:r w:rsidRPr="002B0733">
        <w:rPr>
          <w:rFonts w:ascii="Poppins" w:hAnsi="Poppins" w:cs="Poppins"/>
          <w:noProof/>
        </w:rPr>
        <w:t>Projetos</w:t>
      </w:r>
      <w:r w:rsidRPr="00E873D4">
        <w:rPr>
          <w:rFonts w:ascii="Poppins" w:hAnsi="Poppins" w:cs="Poppins"/>
          <w:noProof/>
        </w:rPr>
        <w:t>).</w:t>
      </w:r>
    </w:p>
    <w:p w14:paraId="33F58820" w14:textId="21FBBD0C" w:rsidR="00E873D4" w:rsidRPr="00E873D4" w:rsidRDefault="00E873D4" w:rsidP="00E873D4">
      <w:pPr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 xml:space="preserve">Esvazie </w:t>
      </w:r>
      <w:r w:rsidR="00D3766E">
        <w:rPr>
          <w:rFonts w:ascii="Poppins" w:hAnsi="Poppins" w:cs="Poppins"/>
          <w:noProof/>
        </w:rPr>
        <w:t xml:space="preserve">a lixeira </w:t>
      </w:r>
      <w:r w:rsidRPr="00E873D4">
        <w:rPr>
          <w:rFonts w:ascii="Poppins" w:hAnsi="Poppins" w:cs="Poppins"/>
          <w:noProof/>
        </w:rPr>
        <w:t>regularmente.</w:t>
      </w:r>
    </w:p>
    <w:p w14:paraId="6D73F02A" w14:textId="77777777" w:rsidR="00E873D4" w:rsidRPr="00E873D4" w:rsidRDefault="00E873D4" w:rsidP="00E873D4">
      <w:pPr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Feche programas que não estão sendo utilizados.</w:t>
      </w:r>
    </w:p>
    <w:p w14:paraId="13D17279" w14:textId="053C7E74" w:rsidR="00E873D4" w:rsidRPr="00E873D4" w:rsidRDefault="00DC0F58" w:rsidP="00E873D4">
      <w:pPr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DC0F58">
        <w:rPr>
          <w:rFonts w:ascii="Poppins" w:hAnsi="Poppins" w:cs="Poppins"/>
          <w:noProof/>
        </w:rPr>
        <w:t>Use o atalho Ctrl + A para selecionar vários arquivos de uma vez e, em seguida, pressione Delete para excluí-los</w:t>
      </w:r>
      <w:r w:rsidR="00E873D4" w:rsidRPr="00E873D4">
        <w:rPr>
          <w:rFonts w:ascii="Poppins" w:hAnsi="Poppins" w:cs="Poppins"/>
          <w:noProof/>
        </w:rPr>
        <w:t>.</w:t>
      </w:r>
    </w:p>
    <w:p w14:paraId="53D52A79" w14:textId="77777777" w:rsidR="00E873D4" w:rsidRPr="00A2732B" w:rsidRDefault="00E873D4" w:rsidP="00E873D4">
      <w:pPr>
        <w:jc w:val="both"/>
        <w:rPr>
          <w:rFonts w:ascii="Poppins" w:hAnsi="Poppins" w:cs="Poppins"/>
          <w:noProof/>
          <w:sz w:val="20"/>
          <w:szCs w:val="20"/>
        </w:rPr>
      </w:pPr>
    </w:p>
    <w:p w14:paraId="10C47B04" w14:textId="77777777" w:rsidR="001A4DBD" w:rsidRPr="00A2732B" w:rsidRDefault="001A4DBD" w:rsidP="00122C28">
      <w:pPr>
        <w:jc w:val="both"/>
        <w:rPr>
          <w:rFonts w:ascii="Poppins" w:hAnsi="Poppins" w:cs="Poppins"/>
          <w:noProof/>
          <w:sz w:val="20"/>
          <w:szCs w:val="20"/>
        </w:rPr>
      </w:pPr>
    </w:p>
    <w:p w14:paraId="4F384D36" w14:textId="338581F1" w:rsidR="00122C28" w:rsidRPr="00122C28" w:rsidRDefault="00122C28" w:rsidP="00122C28">
      <w:pPr>
        <w:jc w:val="both"/>
        <w:rPr>
          <w:rFonts w:ascii="Poppins" w:hAnsi="Poppins" w:cs="Poppins"/>
          <w:b/>
          <w:bCs/>
          <w:noProof/>
        </w:rPr>
      </w:pPr>
      <w:r w:rsidRPr="00122C28">
        <w:rPr>
          <w:rFonts w:ascii="Poppins" w:hAnsi="Poppins" w:cs="Poppins"/>
          <w:b/>
          <w:bCs/>
          <w:noProof/>
        </w:rPr>
        <w:t>Manutenção de estrutura</w:t>
      </w:r>
    </w:p>
    <w:p w14:paraId="786263D4" w14:textId="77777777" w:rsidR="00E873D4" w:rsidRPr="00E873D4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Organizar é um bom começo, mas manter essa estrutura é o verdadeiro desafio.</w:t>
      </w:r>
    </w:p>
    <w:p w14:paraId="719CABCE" w14:textId="712AEC28" w:rsidR="00E873D4" w:rsidRPr="00E873D4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Com o tempo, novas pastas e arquivos surgem e se não houver um padrão, a bagunça volta.</w:t>
      </w:r>
    </w:p>
    <w:p w14:paraId="44D538F1" w14:textId="2277FE57" w:rsidR="00122C28" w:rsidRPr="00122C28" w:rsidRDefault="00E873D4" w:rsidP="00E873D4">
      <w:pPr>
        <w:jc w:val="both"/>
        <w:rPr>
          <w:rFonts w:ascii="Poppins" w:hAnsi="Poppins" w:cs="Poppins"/>
          <w:noProof/>
        </w:rPr>
      </w:pPr>
      <w:r w:rsidRPr="00E873D4">
        <w:rPr>
          <w:rFonts w:ascii="Poppins" w:hAnsi="Poppins" w:cs="Poppins"/>
          <w:noProof/>
        </w:rPr>
        <w:t>Por isso, é importante adotar regras simples de manutenção, como revisar as pastas periodicamente e manter nomes claros e coerentes.</w:t>
      </w:r>
    </w:p>
    <w:p w14:paraId="5F96285B" w14:textId="77777777" w:rsidR="00E873D4" w:rsidRDefault="00E873D4" w:rsidP="00122C28">
      <w:pPr>
        <w:jc w:val="both"/>
        <w:rPr>
          <w:rFonts w:ascii="Poppins" w:hAnsi="Poppins" w:cs="Poppins"/>
          <w:b/>
          <w:bCs/>
          <w:noProof/>
        </w:rPr>
      </w:pPr>
    </w:p>
    <w:p w14:paraId="4452D7C5" w14:textId="2AF5361C" w:rsidR="003D1F28" w:rsidRPr="003D1F28" w:rsidRDefault="003D1F28" w:rsidP="003D1F28">
      <w:pPr>
        <w:jc w:val="both"/>
        <w:rPr>
          <w:rFonts w:ascii="Poppins" w:hAnsi="Poppins" w:cs="Poppins"/>
          <w:b/>
          <w:bCs/>
          <w:noProof/>
        </w:rPr>
      </w:pPr>
      <w:r w:rsidRPr="003D1F28">
        <w:rPr>
          <w:rFonts w:ascii="Poppins" w:hAnsi="Poppins" w:cs="Poppins"/>
          <w:b/>
          <w:bCs/>
          <w:noProof/>
        </w:rPr>
        <w:t>Boas práticas para manter a estrutura:</w:t>
      </w:r>
    </w:p>
    <w:p w14:paraId="392C6FD7" w14:textId="13F079E4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 xml:space="preserve">Nomeie arquivos de forma padronizada, como </w:t>
      </w:r>
      <w:r w:rsidR="00D3766E">
        <w:rPr>
          <w:rFonts w:ascii="Poppins" w:hAnsi="Poppins" w:cs="Poppins"/>
          <w:noProof/>
        </w:rPr>
        <w:t>“</w:t>
      </w:r>
      <w:r w:rsidRPr="002B0733">
        <w:rPr>
          <w:rFonts w:ascii="Poppins" w:hAnsi="Poppins" w:cs="Poppins"/>
          <w:noProof/>
        </w:rPr>
        <w:t>Relatorio_Vendas_Maio2025.xlsx</w:t>
      </w:r>
      <w:r w:rsidR="00D3766E">
        <w:rPr>
          <w:rFonts w:ascii="Poppins" w:hAnsi="Poppins" w:cs="Poppins"/>
          <w:noProof/>
        </w:rPr>
        <w:t>”</w:t>
      </w:r>
      <w:r w:rsidRPr="00D3766E">
        <w:rPr>
          <w:rFonts w:ascii="Poppins" w:hAnsi="Poppins" w:cs="Poppins"/>
          <w:noProof/>
        </w:rPr>
        <w:t>.</w:t>
      </w:r>
    </w:p>
    <w:p w14:paraId="78CB6BAF" w14:textId="519033EC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 xml:space="preserve">Revise pastas antigas a cada </w:t>
      </w:r>
      <w:r w:rsidR="00D3766E">
        <w:rPr>
          <w:rFonts w:ascii="Poppins" w:hAnsi="Poppins" w:cs="Poppins"/>
          <w:noProof/>
        </w:rPr>
        <w:t>quinze</w:t>
      </w:r>
      <w:r w:rsidRPr="003D1F28">
        <w:rPr>
          <w:rFonts w:ascii="Poppins" w:hAnsi="Poppins" w:cs="Poppins"/>
          <w:noProof/>
        </w:rPr>
        <w:t xml:space="preserve"> dias e apague o que não for mais necessário.</w:t>
      </w:r>
    </w:p>
    <w:p w14:paraId="2EEF1DF3" w14:textId="77777777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>Mantenha as subpastas organizadas por tema, data ou tipo de arquivo.</w:t>
      </w:r>
    </w:p>
    <w:p w14:paraId="3422033F" w14:textId="77777777" w:rsidR="003D1F28" w:rsidRDefault="003D1F28" w:rsidP="00122C28">
      <w:pPr>
        <w:jc w:val="both"/>
        <w:rPr>
          <w:rFonts w:ascii="Poppins" w:hAnsi="Poppins" w:cs="Poppins"/>
          <w:b/>
          <w:bCs/>
          <w:noProof/>
        </w:rPr>
      </w:pPr>
    </w:p>
    <w:p w14:paraId="7AB8C03D" w14:textId="77777777" w:rsidR="00A2732B" w:rsidRDefault="00A2732B" w:rsidP="00122C28">
      <w:pPr>
        <w:jc w:val="both"/>
        <w:rPr>
          <w:rFonts w:ascii="Poppins" w:hAnsi="Poppins" w:cs="Poppins"/>
          <w:b/>
          <w:bCs/>
          <w:noProof/>
        </w:rPr>
      </w:pPr>
    </w:p>
    <w:p w14:paraId="42F65B01" w14:textId="0216901F" w:rsidR="00122C28" w:rsidRPr="00122C28" w:rsidRDefault="00122C28" w:rsidP="00122C28">
      <w:pPr>
        <w:jc w:val="both"/>
        <w:rPr>
          <w:rFonts w:ascii="Poppins" w:hAnsi="Poppins" w:cs="Poppins"/>
          <w:b/>
          <w:bCs/>
          <w:noProof/>
        </w:rPr>
      </w:pPr>
      <w:r w:rsidRPr="00122C28">
        <w:rPr>
          <w:rFonts w:ascii="Poppins" w:hAnsi="Poppins" w:cs="Poppins"/>
          <w:b/>
          <w:bCs/>
          <w:noProof/>
        </w:rPr>
        <w:t>Customização</w:t>
      </w:r>
    </w:p>
    <w:p w14:paraId="33F1F927" w14:textId="2424D847" w:rsidR="00122C28" w:rsidRDefault="00122C28" w:rsidP="00122C28">
      <w:pPr>
        <w:jc w:val="both"/>
        <w:rPr>
          <w:rFonts w:ascii="Poppins" w:hAnsi="Poppins" w:cs="Poppins"/>
          <w:noProof/>
        </w:rPr>
      </w:pPr>
      <w:r w:rsidRPr="00122C28">
        <w:rPr>
          <w:rFonts w:ascii="Poppins" w:hAnsi="Poppins" w:cs="Poppins"/>
          <w:noProof/>
        </w:rPr>
        <w:t xml:space="preserve">Por fim, a customização </w:t>
      </w:r>
      <w:r w:rsidR="00E873D4">
        <w:rPr>
          <w:rFonts w:ascii="Poppins" w:hAnsi="Poppins" w:cs="Poppins"/>
          <w:noProof/>
        </w:rPr>
        <w:t xml:space="preserve">é </w:t>
      </w:r>
      <w:r w:rsidRPr="00122C28">
        <w:rPr>
          <w:rFonts w:ascii="Poppins" w:hAnsi="Poppins" w:cs="Poppins"/>
          <w:noProof/>
        </w:rPr>
        <w:t xml:space="preserve">adaptar o ambiente de trabalho digital às preferências e necessidades do usuário — alterando temas, </w:t>
      </w:r>
      <w:r w:rsidR="00D3766E">
        <w:rPr>
          <w:rFonts w:ascii="Poppins" w:hAnsi="Poppins" w:cs="Poppins"/>
          <w:noProof/>
        </w:rPr>
        <w:t>plano de fundo</w:t>
      </w:r>
      <w:r w:rsidRPr="00122C28">
        <w:rPr>
          <w:rFonts w:ascii="Poppins" w:hAnsi="Poppins" w:cs="Poppins"/>
          <w:noProof/>
        </w:rPr>
        <w:t xml:space="preserve"> e disposição de janelas — desde que isso mantenha uma aparência profissional e organizada.</w:t>
      </w:r>
    </w:p>
    <w:p w14:paraId="41197242" w14:textId="77777777" w:rsidR="003D1F28" w:rsidRDefault="003D1F28" w:rsidP="00122C28">
      <w:pPr>
        <w:jc w:val="both"/>
        <w:rPr>
          <w:rFonts w:ascii="Poppins" w:hAnsi="Poppins" w:cs="Poppins"/>
          <w:noProof/>
        </w:rPr>
      </w:pPr>
    </w:p>
    <w:p w14:paraId="0C0F5E82" w14:textId="48D0366D" w:rsidR="003D1F28" w:rsidRPr="003D1F28" w:rsidRDefault="003D1F28" w:rsidP="003D1F28">
      <w:pPr>
        <w:jc w:val="both"/>
        <w:rPr>
          <w:rFonts w:ascii="Poppins" w:hAnsi="Poppins" w:cs="Poppins"/>
          <w:b/>
          <w:bCs/>
          <w:noProof/>
        </w:rPr>
      </w:pPr>
      <w:r w:rsidRPr="003D1F28">
        <w:rPr>
          <w:rFonts w:ascii="Poppins" w:hAnsi="Poppins" w:cs="Poppins"/>
          <w:b/>
          <w:bCs/>
          <w:noProof/>
        </w:rPr>
        <w:t>Boas práticas de customização</w:t>
      </w:r>
      <w:r>
        <w:rPr>
          <w:rFonts w:ascii="Poppins" w:hAnsi="Poppins" w:cs="Poppins"/>
          <w:b/>
          <w:bCs/>
          <w:noProof/>
        </w:rPr>
        <w:t>:</w:t>
      </w:r>
    </w:p>
    <w:p w14:paraId="2E62B7BB" w14:textId="77777777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>Escolher um papel de parede neutro, que não distraia.</w:t>
      </w:r>
    </w:p>
    <w:p w14:paraId="5B0B8587" w14:textId="77777777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>Fixar os programas mais usados na barra de tarefas.</w:t>
      </w:r>
    </w:p>
    <w:p w14:paraId="1BE80CEB" w14:textId="77777777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>Ajustar o tamanho dos ícones e o tema de cores para facilitar a leitura.</w:t>
      </w:r>
    </w:p>
    <w:p w14:paraId="47818483" w14:textId="266595CB" w:rsidR="003D1F28" w:rsidRPr="003D1F28" w:rsidRDefault="003D1F28" w:rsidP="003D1F28">
      <w:pPr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3D1F28">
        <w:rPr>
          <w:rFonts w:ascii="Poppins" w:hAnsi="Poppins" w:cs="Poppins"/>
          <w:noProof/>
        </w:rPr>
        <w:t>Organizar os atalhos de forma lógica (por exemplo</w:t>
      </w:r>
      <w:r w:rsidR="00D3766E">
        <w:rPr>
          <w:rFonts w:ascii="Poppins" w:hAnsi="Poppins" w:cs="Poppins"/>
          <w:noProof/>
        </w:rPr>
        <w:t>: juntar</w:t>
      </w:r>
      <w:r w:rsidRPr="003D1F28">
        <w:rPr>
          <w:rFonts w:ascii="Poppins" w:hAnsi="Poppins" w:cs="Poppins"/>
          <w:noProof/>
        </w:rPr>
        <w:t xml:space="preserve"> aplicativos de estudo).</w:t>
      </w:r>
    </w:p>
    <w:p w14:paraId="57D7F95A" w14:textId="22304206" w:rsidR="00B71010" w:rsidRPr="0010086E" w:rsidRDefault="00B71010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 xml:space="preserve">Contexto da </w:t>
      </w:r>
      <w:r w:rsidR="00D3766E">
        <w:rPr>
          <w:rFonts w:ascii="Poppins" w:hAnsi="Poppins" w:cs="Poppins"/>
          <w:b/>
          <w:noProof/>
          <w:sz w:val="32"/>
          <w:szCs w:val="32"/>
        </w:rPr>
        <w:t>a</w:t>
      </w:r>
      <w:r w:rsidRPr="0010086E">
        <w:rPr>
          <w:rFonts w:ascii="Poppins" w:hAnsi="Poppins" w:cs="Poppins"/>
          <w:b/>
          <w:noProof/>
          <w:sz w:val="32"/>
          <w:szCs w:val="32"/>
        </w:rPr>
        <w:t>tividade</w:t>
      </w:r>
    </w:p>
    <w:p w14:paraId="079664B1" w14:textId="77777777" w:rsidR="00B71010" w:rsidRPr="0010086E" w:rsidRDefault="00B71010" w:rsidP="00122C28">
      <w:pPr>
        <w:jc w:val="both"/>
        <w:rPr>
          <w:rFonts w:ascii="Poppins" w:hAnsi="Poppins" w:cs="Poppins"/>
          <w:noProof/>
        </w:rPr>
      </w:pPr>
    </w:p>
    <w:p w14:paraId="39ABE6C3" w14:textId="77777777" w:rsidR="001C1A91" w:rsidRPr="001C1A91" w:rsidRDefault="001C1A91" w:rsidP="001C1A91">
      <w:pPr>
        <w:jc w:val="both"/>
        <w:rPr>
          <w:rFonts w:ascii="Poppins" w:hAnsi="Poppins" w:cs="Poppins"/>
          <w:noProof/>
        </w:rPr>
      </w:pPr>
      <w:r w:rsidRPr="001C1A91">
        <w:rPr>
          <w:rFonts w:ascii="Poppins" w:hAnsi="Poppins" w:cs="Poppins"/>
          <w:noProof/>
        </w:rPr>
        <w:lastRenderedPageBreak/>
        <w:t>Durante o período de aulas, usamos o computador para fazer trabalhos, acessar plataformas de estudo e guardar arquivos.</w:t>
      </w:r>
    </w:p>
    <w:p w14:paraId="12C090B9" w14:textId="77777777" w:rsidR="001C1A91" w:rsidRPr="001C1A91" w:rsidRDefault="001C1A91" w:rsidP="001C1A91">
      <w:pPr>
        <w:jc w:val="both"/>
        <w:rPr>
          <w:rFonts w:ascii="Poppins" w:hAnsi="Poppins" w:cs="Poppins"/>
          <w:noProof/>
        </w:rPr>
      </w:pPr>
      <w:r w:rsidRPr="001C1A91">
        <w:rPr>
          <w:rFonts w:ascii="Poppins" w:hAnsi="Poppins" w:cs="Poppins"/>
          <w:noProof/>
        </w:rPr>
        <w:t>Com o tempo, é normal o computador ficar cheio de downloads, pastas bagunçadas e ícones espalhados na área de trabalho.</w:t>
      </w:r>
    </w:p>
    <w:p w14:paraId="007CC06F" w14:textId="77777777" w:rsidR="001C1A91" w:rsidRPr="001C1A91" w:rsidRDefault="001C1A91" w:rsidP="001C1A91">
      <w:pPr>
        <w:jc w:val="both"/>
        <w:rPr>
          <w:rFonts w:ascii="Poppins" w:hAnsi="Poppins" w:cs="Poppins"/>
          <w:noProof/>
        </w:rPr>
      </w:pPr>
      <w:r w:rsidRPr="001C1A91">
        <w:rPr>
          <w:rFonts w:ascii="Poppins" w:hAnsi="Poppins" w:cs="Poppins"/>
          <w:noProof/>
        </w:rPr>
        <w:t>Mesmo que os computadores da escola sejam organizados pela equipe de TI, é importante que cada aluno saiba cuidar do próprio ambiente digital, criando boas práticas de organização, limpeza e produtividade.</w:t>
      </w:r>
    </w:p>
    <w:p w14:paraId="38657AFD" w14:textId="0A6393D0" w:rsidR="009839F0" w:rsidRDefault="001C1A91" w:rsidP="001C1A91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C1A91">
        <w:rPr>
          <w:rFonts w:ascii="Poppins" w:hAnsi="Poppins" w:cs="Poppins"/>
          <w:noProof/>
        </w:rPr>
        <w:t>Nesta atividade, você e seu colega vão simular a criação de um ambiente de trabalho digital pessoal, colocando em prática o que aprenderam sobre organização, manutenção e personalização.</w:t>
      </w:r>
    </w:p>
    <w:p w14:paraId="58969F3B" w14:textId="77777777" w:rsidR="001C1A91" w:rsidRDefault="001C1A91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6F3F987D" w14:textId="753A85F4" w:rsidR="00867CC4" w:rsidRDefault="00CA2069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>Atividade</w:t>
      </w:r>
      <w:r w:rsidR="004A10AB">
        <w:rPr>
          <w:rFonts w:ascii="Poppins" w:hAnsi="Poppins" w:cs="Poppins"/>
          <w:b/>
          <w:noProof/>
          <w:sz w:val="32"/>
          <w:szCs w:val="32"/>
        </w:rPr>
        <w:t xml:space="preserve"> (3</w:t>
      </w:r>
      <w:r w:rsidR="00BE6D41">
        <w:rPr>
          <w:rFonts w:ascii="Poppins" w:hAnsi="Poppins" w:cs="Poppins"/>
          <w:b/>
          <w:noProof/>
          <w:sz w:val="32"/>
          <w:szCs w:val="32"/>
        </w:rPr>
        <w:t>0</w:t>
      </w:r>
      <w:r w:rsidR="004A10AB">
        <w:rPr>
          <w:rFonts w:ascii="Poppins" w:hAnsi="Poppins" w:cs="Poppins"/>
          <w:b/>
          <w:noProof/>
          <w:sz w:val="32"/>
          <w:szCs w:val="32"/>
        </w:rPr>
        <w:t xml:space="preserve"> min</w:t>
      </w:r>
      <w:r w:rsidR="00D3766E">
        <w:rPr>
          <w:rFonts w:ascii="Poppins" w:hAnsi="Poppins" w:cs="Poppins"/>
          <w:b/>
          <w:noProof/>
          <w:sz w:val="32"/>
          <w:szCs w:val="32"/>
        </w:rPr>
        <w:t>utos</w:t>
      </w:r>
      <w:r w:rsidR="004A10AB">
        <w:rPr>
          <w:rFonts w:ascii="Poppins" w:hAnsi="Poppins" w:cs="Poppins"/>
          <w:b/>
          <w:noProof/>
          <w:sz w:val="32"/>
          <w:szCs w:val="32"/>
        </w:rPr>
        <w:t>)</w:t>
      </w:r>
      <w:r w:rsidRPr="0010086E">
        <w:rPr>
          <w:rFonts w:ascii="Poppins" w:hAnsi="Poppins" w:cs="Poppins"/>
          <w:b/>
          <w:noProof/>
          <w:sz w:val="32"/>
          <w:szCs w:val="32"/>
        </w:rPr>
        <w:t>:</w:t>
      </w:r>
    </w:p>
    <w:p w14:paraId="3F2EDAE1" w14:textId="77777777" w:rsidR="00122C28" w:rsidRPr="0010086E" w:rsidRDefault="00122C28" w:rsidP="00122C28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0B7D1E8F" w14:textId="2B41FC01" w:rsidR="00BE6D41" w:rsidRPr="00BE6D41" w:rsidRDefault="00BE6D41" w:rsidP="00BE6D41">
      <w:pPr>
        <w:pStyle w:val="PargrafodaLista"/>
        <w:numPr>
          <w:ilvl w:val="0"/>
          <w:numId w:val="21"/>
        </w:numPr>
        <w:spacing w:after="240"/>
        <w:ind w:left="714" w:hanging="357"/>
        <w:contextualSpacing w:val="0"/>
        <w:jc w:val="both"/>
        <w:rPr>
          <w:rFonts w:ascii="Poppins" w:hAnsi="Poppins" w:cs="Poppins"/>
          <w:noProof/>
        </w:rPr>
      </w:pPr>
      <w:r w:rsidRPr="00BE6D41">
        <w:rPr>
          <w:rFonts w:ascii="Poppins" w:hAnsi="Poppins" w:cs="Poppins"/>
          <w:noProof/>
        </w:rPr>
        <w:t xml:space="preserve">Em duplas, criem uma pasta chamada </w:t>
      </w:r>
      <w:r w:rsidR="00D3766E">
        <w:rPr>
          <w:rFonts w:ascii="Poppins" w:hAnsi="Poppins" w:cs="Poppins"/>
          <w:noProof/>
        </w:rPr>
        <w:t>“</w:t>
      </w:r>
      <w:r w:rsidRPr="00BE6D41">
        <w:rPr>
          <w:rFonts w:ascii="Poppins" w:hAnsi="Poppins" w:cs="Poppins"/>
          <w:noProof/>
        </w:rPr>
        <w:t>Projeto Escolar</w:t>
      </w:r>
      <w:r w:rsidR="00D3766E">
        <w:rPr>
          <w:rFonts w:ascii="Poppins" w:hAnsi="Poppins" w:cs="Poppins"/>
          <w:noProof/>
        </w:rPr>
        <w:t>”</w:t>
      </w:r>
      <w:r w:rsidRPr="00BE6D41">
        <w:rPr>
          <w:rFonts w:ascii="Poppins" w:hAnsi="Poppins" w:cs="Poppins"/>
          <w:noProof/>
        </w:rPr>
        <w:t xml:space="preserve"> no computador.</w:t>
      </w:r>
    </w:p>
    <w:p w14:paraId="5A0A02DA" w14:textId="13C59C39" w:rsidR="00BE6D41" w:rsidRPr="00BE6D41" w:rsidRDefault="00BE6D41" w:rsidP="00BE6D41">
      <w:pPr>
        <w:pStyle w:val="PargrafodaLista"/>
        <w:numPr>
          <w:ilvl w:val="0"/>
          <w:numId w:val="21"/>
        </w:numPr>
        <w:spacing w:after="240"/>
        <w:ind w:left="714" w:hanging="357"/>
        <w:contextualSpacing w:val="0"/>
        <w:jc w:val="both"/>
        <w:rPr>
          <w:rFonts w:ascii="Poppins" w:hAnsi="Poppins" w:cs="Poppins"/>
          <w:noProof/>
        </w:rPr>
      </w:pPr>
      <w:r w:rsidRPr="00BE6D41">
        <w:rPr>
          <w:rFonts w:ascii="Poppins" w:hAnsi="Poppins" w:cs="Poppins"/>
          <w:noProof/>
        </w:rPr>
        <w:t>Dentro dela, criem subpastas nomeadas conforme tipos de arquivos (ex.: Textos, Pesquisas, Imagens, Entregas, Rascunhos).</w:t>
      </w:r>
    </w:p>
    <w:p w14:paraId="34C100FB" w14:textId="5C858B87" w:rsidR="00BE6D41" w:rsidRPr="00BE6D41" w:rsidRDefault="00BE6D41" w:rsidP="00BE6D41">
      <w:pPr>
        <w:pStyle w:val="PargrafodaLista"/>
        <w:numPr>
          <w:ilvl w:val="0"/>
          <w:numId w:val="21"/>
        </w:numPr>
        <w:spacing w:after="240"/>
        <w:ind w:left="714" w:hanging="357"/>
        <w:contextualSpacing w:val="0"/>
        <w:jc w:val="both"/>
        <w:rPr>
          <w:rFonts w:ascii="Poppins" w:hAnsi="Poppins" w:cs="Poppins"/>
          <w:noProof/>
        </w:rPr>
      </w:pPr>
      <w:r w:rsidRPr="00BE6D41">
        <w:rPr>
          <w:rFonts w:ascii="Poppins" w:hAnsi="Poppins" w:cs="Poppins"/>
          <w:noProof/>
        </w:rPr>
        <w:t xml:space="preserve">Simulem a inclusão de arquivos com nomes </w:t>
      </w:r>
      <w:r w:rsidR="001C1A91">
        <w:rPr>
          <w:rFonts w:ascii="Poppins" w:hAnsi="Poppins" w:cs="Poppins"/>
          <w:noProof/>
        </w:rPr>
        <w:t>claros e objetivos</w:t>
      </w:r>
      <w:r w:rsidRPr="00BE6D41">
        <w:rPr>
          <w:rFonts w:ascii="Poppins" w:hAnsi="Poppins" w:cs="Poppins"/>
          <w:noProof/>
        </w:rPr>
        <w:t>, como</w:t>
      </w:r>
      <w:r w:rsidR="00D3766E">
        <w:rPr>
          <w:rFonts w:ascii="Poppins" w:hAnsi="Poppins" w:cs="Poppins"/>
          <w:noProof/>
        </w:rPr>
        <w:t>:</w:t>
      </w:r>
      <w:r w:rsidRPr="00BE6D41">
        <w:rPr>
          <w:rFonts w:ascii="Poppins" w:hAnsi="Poppins" w:cs="Poppins"/>
          <w:noProof/>
        </w:rPr>
        <w:t xml:space="preserve"> pesquisa_fontes.docx</w:t>
      </w:r>
      <w:r w:rsidR="00D3766E">
        <w:rPr>
          <w:rFonts w:ascii="Poppins" w:hAnsi="Poppins" w:cs="Poppins"/>
          <w:noProof/>
        </w:rPr>
        <w:t xml:space="preserve">, </w:t>
      </w:r>
      <w:r w:rsidRPr="00BE6D41">
        <w:rPr>
          <w:rFonts w:ascii="Poppins" w:hAnsi="Poppins" w:cs="Poppins"/>
          <w:noProof/>
        </w:rPr>
        <w:t>imagem_logo.png</w:t>
      </w:r>
      <w:r w:rsidR="00D3766E">
        <w:rPr>
          <w:rFonts w:ascii="Poppins" w:hAnsi="Poppins" w:cs="Poppins"/>
          <w:noProof/>
        </w:rPr>
        <w:t>,</w:t>
      </w:r>
      <w:r w:rsidRPr="00BE6D41">
        <w:rPr>
          <w:rFonts w:ascii="Poppins" w:hAnsi="Poppins" w:cs="Poppins"/>
          <w:noProof/>
        </w:rPr>
        <w:t xml:space="preserve"> </w:t>
      </w:r>
      <w:r w:rsidR="005F3605">
        <w:rPr>
          <w:rFonts w:ascii="Poppins" w:hAnsi="Poppins" w:cs="Poppins"/>
          <w:noProof/>
        </w:rPr>
        <w:t>entrega_final</w:t>
      </w:r>
      <w:r w:rsidR="001C1A91">
        <w:rPr>
          <w:rFonts w:ascii="Poppins" w:hAnsi="Poppins" w:cs="Poppins"/>
          <w:noProof/>
        </w:rPr>
        <w:t>.pdf</w:t>
      </w:r>
      <w:r w:rsidR="00D3766E">
        <w:rPr>
          <w:rFonts w:ascii="Poppins" w:hAnsi="Poppins" w:cs="Poppins"/>
          <w:noProof/>
        </w:rPr>
        <w:t>,</w:t>
      </w:r>
      <w:r w:rsidR="005F3605">
        <w:rPr>
          <w:rFonts w:ascii="Poppins" w:hAnsi="Poppins" w:cs="Poppins"/>
          <w:noProof/>
        </w:rPr>
        <w:t xml:space="preserve"> </w:t>
      </w:r>
      <w:r w:rsidRPr="00BE6D41">
        <w:rPr>
          <w:rFonts w:ascii="Poppins" w:hAnsi="Poppins" w:cs="Poppins"/>
          <w:noProof/>
        </w:rPr>
        <w:t>etc.</w:t>
      </w:r>
    </w:p>
    <w:p w14:paraId="246F4244" w14:textId="77777777" w:rsidR="005F3605" w:rsidRPr="005F3605" w:rsidRDefault="005F3605" w:rsidP="005F3605">
      <w:pPr>
        <w:pStyle w:val="PargrafodaLista"/>
        <w:numPr>
          <w:ilvl w:val="0"/>
          <w:numId w:val="21"/>
        </w:numPr>
        <w:spacing w:after="240"/>
        <w:jc w:val="both"/>
        <w:rPr>
          <w:rFonts w:ascii="Poppins" w:hAnsi="Poppins" w:cs="Poppins"/>
          <w:noProof/>
        </w:rPr>
      </w:pPr>
      <w:r w:rsidRPr="005F3605">
        <w:rPr>
          <w:rFonts w:ascii="Poppins" w:hAnsi="Poppins" w:cs="Poppins"/>
          <w:noProof/>
        </w:rPr>
        <w:t>Personalizem o plano de fundo e ajustem o tema do sistema (modo claro ou escuro), mantendo um visual limpo, neutro e adequado ao ambiente escolar.</w:t>
      </w:r>
    </w:p>
    <w:p w14:paraId="6DBAF95A" w14:textId="77777777" w:rsidR="005F3605" w:rsidRPr="005F3605" w:rsidRDefault="005F3605" w:rsidP="001C1A91">
      <w:pPr>
        <w:pStyle w:val="PargrafodaLista"/>
        <w:numPr>
          <w:ilvl w:val="0"/>
          <w:numId w:val="21"/>
        </w:numPr>
        <w:spacing w:after="120"/>
        <w:ind w:left="714" w:hanging="357"/>
        <w:contextualSpacing w:val="0"/>
        <w:jc w:val="both"/>
        <w:rPr>
          <w:rFonts w:ascii="Poppins" w:hAnsi="Poppins" w:cs="Poppins"/>
          <w:noProof/>
        </w:rPr>
      </w:pPr>
      <w:r w:rsidRPr="005F3605">
        <w:rPr>
          <w:rFonts w:ascii="Poppins" w:hAnsi="Poppins" w:cs="Poppins"/>
          <w:noProof/>
        </w:rPr>
        <w:t>Criem um arquivo de texto simples chamado “Boas práticas aplicadas.txt” e escrevam um pequeno resumo respondendo:</w:t>
      </w:r>
    </w:p>
    <w:p w14:paraId="59F000DA" w14:textId="77777777" w:rsidR="005F3605" w:rsidRPr="005F3605" w:rsidRDefault="005F3605" w:rsidP="001C1A91">
      <w:pPr>
        <w:pStyle w:val="PargrafodaLista"/>
        <w:numPr>
          <w:ilvl w:val="0"/>
          <w:numId w:val="25"/>
        </w:numPr>
        <w:spacing w:after="120"/>
        <w:ind w:left="1071" w:hanging="357"/>
        <w:contextualSpacing w:val="0"/>
        <w:jc w:val="both"/>
        <w:rPr>
          <w:rFonts w:ascii="Poppins" w:hAnsi="Poppins" w:cs="Poppins"/>
          <w:noProof/>
        </w:rPr>
      </w:pPr>
      <w:r w:rsidRPr="005F3605">
        <w:rPr>
          <w:rFonts w:ascii="Poppins" w:hAnsi="Poppins" w:cs="Poppins"/>
          <w:noProof/>
        </w:rPr>
        <w:t>Como vocês organizaram as pastas e os arquivos?</w:t>
      </w:r>
    </w:p>
    <w:p w14:paraId="0A131874" w14:textId="40A3B613" w:rsidR="005F3605" w:rsidRPr="005F3605" w:rsidRDefault="005F3605" w:rsidP="001C1A91">
      <w:pPr>
        <w:pStyle w:val="PargrafodaLista"/>
        <w:numPr>
          <w:ilvl w:val="0"/>
          <w:numId w:val="25"/>
        </w:numPr>
        <w:spacing w:after="120"/>
        <w:ind w:left="1071" w:hanging="357"/>
        <w:contextualSpacing w:val="0"/>
        <w:jc w:val="both"/>
        <w:rPr>
          <w:rFonts w:ascii="Poppins" w:hAnsi="Poppins" w:cs="Poppins"/>
          <w:noProof/>
        </w:rPr>
      </w:pPr>
      <w:r w:rsidRPr="005F3605">
        <w:rPr>
          <w:rFonts w:ascii="Poppins" w:hAnsi="Poppins" w:cs="Poppins"/>
          <w:noProof/>
        </w:rPr>
        <w:t>De que forma essa organização ajuda a trabalhar melhor e mais rápido</w:t>
      </w:r>
      <w:r w:rsidR="001C1A91">
        <w:rPr>
          <w:rFonts w:ascii="Poppins" w:hAnsi="Poppins" w:cs="Poppins"/>
          <w:noProof/>
        </w:rPr>
        <w:t>, ou seja</w:t>
      </w:r>
      <w:r w:rsidR="00D3766E">
        <w:rPr>
          <w:rFonts w:ascii="Poppins" w:hAnsi="Poppins" w:cs="Poppins"/>
          <w:noProof/>
        </w:rPr>
        <w:t>,</w:t>
      </w:r>
      <w:r w:rsidR="001C1A91">
        <w:rPr>
          <w:rFonts w:ascii="Poppins" w:hAnsi="Poppins" w:cs="Poppins"/>
          <w:noProof/>
        </w:rPr>
        <w:t xml:space="preserve"> com produtividade, agilidade e cooperação?</w:t>
      </w:r>
    </w:p>
    <w:p w14:paraId="2755403E" w14:textId="56675240" w:rsidR="00BE6D41" w:rsidRDefault="005F3605" w:rsidP="001C1A91">
      <w:pPr>
        <w:pStyle w:val="PargrafodaLista"/>
        <w:numPr>
          <w:ilvl w:val="0"/>
          <w:numId w:val="25"/>
        </w:numPr>
        <w:spacing w:after="120"/>
        <w:ind w:left="1071" w:hanging="357"/>
        <w:contextualSpacing w:val="0"/>
        <w:jc w:val="both"/>
        <w:rPr>
          <w:rFonts w:ascii="Poppins" w:hAnsi="Poppins" w:cs="Poppins"/>
          <w:noProof/>
        </w:rPr>
      </w:pPr>
      <w:r w:rsidRPr="005F3605">
        <w:rPr>
          <w:rFonts w:ascii="Poppins" w:hAnsi="Poppins" w:cs="Poppins"/>
          <w:noProof/>
        </w:rPr>
        <w:t>O que vocês poderiam fazer diferente para deixar o computador ainda mais organizado?</w:t>
      </w:r>
    </w:p>
    <w:p w14:paraId="35FC6F22" w14:textId="77777777" w:rsidR="00093BD7" w:rsidRPr="00E56B5E" w:rsidRDefault="00093BD7" w:rsidP="00E56B5E">
      <w:pPr>
        <w:spacing w:after="120"/>
        <w:jc w:val="both"/>
        <w:rPr>
          <w:rFonts w:ascii="Poppins" w:hAnsi="Poppins" w:cs="Poppins"/>
          <w:noProof/>
        </w:rPr>
      </w:pPr>
    </w:p>
    <w:p w14:paraId="1A86D621" w14:textId="52AF3F3C" w:rsidR="00BE6D41" w:rsidRDefault="00BE6D41" w:rsidP="00BE6D41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BE6D41">
        <w:rPr>
          <w:rFonts w:ascii="Poppins" w:hAnsi="Poppins" w:cs="Poppins"/>
          <w:b/>
          <w:noProof/>
          <w:sz w:val="32"/>
          <w:szCs w:val="32"/>
        </w:rPr>
        <w:t>Expectativa</w:t>
      </w:r>
      <w:r w:rsidR="00093BD7">
        <w:rPr>
          <w:rFonts w:ascii="Poppins" w:hAnsi="Poppins" w:cs="Poppins"/>
          <w:b/>
          <w:noProof/>
          <w:sz w:val="32"/>
          <w:szCs w:val="32"/>
        </w:rPr>
        <w:t xml:space="preserve">s de </w:t>
      </w:r>
      <w:r w:rsidR="00D3766E">
        <w:rPr>
          <w:rFonts w:ascii="Poppins" w:hAnsi="Poppins" w:cs="Poppins"/>
          <w:b/>
          <w:noProof/>
          <w:sz w:val="32"/>
          <w:szCs w:val="32"/>
        </w:rPr>
        <w:t>r</w:t>
      </w:r>
      <w:r w:rsidR="00093BD7">
        <w:rPr>
          <w:rFonts w:ascii="Poppins" w:hAnsi="Poppins" w:cs="Poppins"/>
          <w:b/>
          <w:noProof/>
          <w:sz w:val="32"/>
          <w:szCs w:val="32"/>
        </w:rPr>
        <w:t xml:space="preserve">espostas e </w:t>
      </w:r>
      <w:r w:rsidR="00D3766E">
        <w:rPr>
          <w:rFonts w:ascii="Poppins" w:hAnsi="Poppins" w:cs="Poppins"/>
          <w:b/>
          <w:noProof/>
          <w:sz w:val="32"/>
          <w:szCs w:val="32"/>
        </w:rPr>
        <w:t>d</w:t>
      </w:r>
      <w:r w:rsidR="00093BD7">
        <w:rPr>
          <w:rFonts w:ascii="Poppins" w:hAnsi="Poppins" w:cs="Poppins"/>
          <w:b/>
          <w:noProof/>
          <w:sz w:val="32"/>
          <w:szCs w:val="32"/>
        </w:rPr>
        <w:t>iscussão</w:t>
      </w:r>
      <w:r w:rsidR="007F42D5">
        <w:rPr>
          <w:rFonts w:ascii="Poppins" w:hAnsi="Poppins" w:cs="Poppins"/>
          <w:b/>
          <w:noProof/>
          <w:sz w:val="32"/>
          <w:szCs w:val="32"/>
        </w:rPr>
        <w:t xml:space="preserve"> (5 min</w:t>
      </w:r>
      <w:r w:rsidR="00D3766E">
        <w:rPr>
          <w:rFonts w:ascii="Poppins" w:hAnsi="Poppins" w:cs="Poppins"/>
          <w:b/>
          <w:noProof/>
          <w:sz w:val="32"/>
          <w:szCs w:val="32"/>
        </w:rPr>
        <w:t>utos</w:t>
      </w:r>
      <w:r w:rsidR="007F42D5">
        <w:rPr>
          <w:rFonts w:ascii="Poppins" w:hAnsi="Poppins" w:cs="Poppins"/>
          <w:b/>
          <w:noProof/>
          <w:sz w:val="32"/>
          <w:szCs w:val="32"/>
        </w:rPr>
        <w:t>)</w:t>
      </w:r>
      <w:r>
        <w:rPr>
          <w:rFonts w:ascii="Poppins" w:hAnsi="Poppins" w:cs="Poppins"/>
          <w:b/>
          <w:noProof/>
          <w:sz w:val="32"/>
          <w:szCs w:val="32"/>
        </w:rPr>
        <w:t>:</w:t>
      </w:r>
    </w:p>
    <w:p w14:paraId="1FDF67FB" w14:textId="77777777" w:rsidR="007F42D5" w:rsidRDefault="007F42D5" w:rsidP="00BE6D41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555BA192" w14:textId="2819CB6C" w:rsidR="007F42D5" w:rsidRDefault="007F42D5" w:rsidP="00BE6D41">
      <w:pPr>
        <w:jc w:val="both"/>
        <w:rPr>
          <w:rFonts w:ascii="Poppins" w:hAnsi="Poppins" w:cs="Poppins"/>
          <w:noProof/>
        </w:rPr>
      </w:pPr>
      <w:r w:rsidRPr="007F42D5">
        <w:rPr>
          <w:rFonts w:ascii="Poppins" w:hAnsi="Poppins" w:cs="Poppins"/>
          <w:noProof/>
        </w:rPr>
        <w:lastRenderedPageBreak/>
        <w:t>Espera-se que os alunos identifiquem e apliquem critérios de organização digital, como categorização por tipo de arquivo, clareza na nomeação de pastas</w:t>
      </w:r>
      <w:r>
        <w:rPr>
          <w:rFonts w:ascii="Poppins" w:hAnsi="Poppins" w:cs="Poppins"/>
          <w:noProof/>
        </w:rPr>
        <w:t xml:space="preserve"> (nomes claros, objetivos, sem acentos</w:t>
      </w:r>
      <w:r w:rsidR="00D3766E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etc.)</w:t>
      </w:r>
      <w:r w:rsidRPr="007F42D5">
        <w:rPr>
          <w:rFonts w:ascii="Poppins" w:hAnsi="Poppins" w:cs="Poppins"/>
          <w:noProof/>
        </w:rPr>
        <w:t xml:space="preserve"> e manutenção regular do ambiente. </w:t>
      </w:r>
    </w:p>
    <w:p w14:paraId="67C0A9B6" w14:textId="77777777" w:rsidR="007F42D5" w:rsidRDefault="007F42D5" w:rsidP="00BE6D41">
      <w:pPr>
        <w:jc w:val="both"/>
        <w:rPr>
          <w:rFonts w:ascii="Poppins" w:hAnsi="Poppins" w:cs="Poppins"/>
          <w:noProof/>
        </w:rPr>
      </w:pPr>
    </w:p>
    <w:p w14:paraId="75709598" w14:textId="74EEB2BC" w:rsidR="00093BD7" w:rsidRPr="00093BD7" w:rsidRDefault="007F42D5" w:rsidP="00093BD7">
      <w:pPr>
        <w:jc w:val="both"/>
        <w:rPr>
          <w:rFonts w:ascii="Poppins" w:hAnsi="Poppins" w:cs="Poppins"/>
          <w:noProof/>
        </w:rPr>
      </w:pPr>
      <w:r w:rsidRPr="007F42D5">
        <w:rPr>
          <w:rFonts w:ascii="Poppins" w:hAnsi="Poppins" w:cs="Poppins"/>
          <w:noProof/>
        </w:rPr>
        <w:t>A discussão final deve destacar a importância da higiene digital como parte da responsabilidade pessoal e profissional</w:t>
      </w:r>
      <w:r w:rsidR="00093BD7">
        <w:rPr>
          <w:rFonts w:ascii="Poppins" w:hAnsi="Poppins" w:cs="Poppins"/>
          <w:noProof/>
        </w:rPr>
        <w:t xml:space="preserve">, para que os alunos percebam que </w:t>
      </w:r>
      <w:r w:rsidR="00093BD7" w:rsidRPr="00093BD7">
        <w:rPr>
          <w:rFonts w:ascii="Poppins" w:hAnsi="Poppins" w:cs="Poppins"/>
          <w:noProof/>
        </w:rPr>
        <w:t xml:space="preserve"> </w:t>
      </w:r>
      <w:r w:rsidR="00093BD7" w:rsidRPr="00093BD7">
        <w:rPr>
          <w:rFonts w:ascii="Poppins" w:hAnsi="Poppins" w:cs="Poppins"/>
          <w:b/>
          <w:bCs/>
          <w:noProof/>
        </w:rPr>
        <w:t>organização e limpeza digital aumentam a produtividade e reduzem erros</w:t>
      </w:r>
      <w:r w:rsidR="00093BD7">
        <w:rPr>
          <w:rFonts w:ascii="Poppins" w:hAnsi="Poppins" w:cs="Poppins"/>
          <w:noProof/>
        </w:rPr>
        <w:t xml:space="preserve"> e, que cuidar do espaço digital faz parte das </w:t>
      </w:r>
      <w:r w:rsidR="00093BD7" w:rsidRPr="00093BD7">
        <w:rPr>
          <w:rFonts w:ascii="Poppins" w:hAnsi="Poppins" w:cs="Poppins"/>
          <w:b/>
          <w:bCs/>
          <w:noProof/>
        </w:rPr>
        <w:t>boas práticas profissionais</w:t>
      </w:r>
      <w:r w:rsidR="00093BD7">
        <w:rPr>
          <w:rFonts w:ascii="Poppins" w:hAnsi="Poppins" w:cs="Poppins"/>
          <w:noProof/>
        </w:rPr>
        <w:t>.</w:t>
      </w:r>
    </w:p>
    <w:p w14:paraId="700CF25D" w14:textId="77777777" w:rsidR="00093BD7" w:rsidRDefault="00093BD7" w:rsidP="00BE6D41">
      <w:pPr>
        <w:jc w:val="both"/>
        <w:rPr>
          <w:rFonts w:ascii="Poppins" w:hAnsi="Poppins" w:cs="Poppins"/>
          <w:noProof/>
        </w:rPr>
      </w:pPr>
    </w:p>
    <w:p w14:paraId="2DF51B9C" w14:textId="3D0C155D" w:rsidR="00392603" w:rsidRPr="00392603" w:rsidRDefault="00392603" w:rsidP="00392603">
      <w:pPr>
        <w:jc w:val="both"/>
        <w:rPr>
          <w:rFonts w:ascii="Poppins" w:hAnsi="Poppins" w:cs="Poppins"/>
          <w:b/>
          <w:bCs/>
          <w:noProof/>
        </w:rPr>
      </w:pPr>
      <w:r w:rsidRPr="00392603">
        <w:rPr>
          <w:rFonts w:ascii="Poppins" w:hAnsi="Poppins" w:cs="Poppins"/>
          <w:b/>
          <w:bCs/>
          <w:noProof/>
        </w:rPr>
        <w:t>Expectativas de resposta</w:t>
      </w:r>
      <w:r w:rsidR="00D3766E">
        <w:rPr>
          <w:rFonts w:ascii="Poppins" w:hAnsi="Poppins" w:cs="Poppins"/>
          <w:b/>
          <w:bCs/>
          <w:noProof/>
        </w:rPr>
        <w:t>s: a</w:t>
      </w:r>
      <w:r w:rsidRPr="00392603">
        <w:rPr>
          <w:rFonts w:ascii="Poppins" w:hAnsi="Poppins" w:cs="Poppins"/>
          <w:b/>
          <w:bCs/>
          <w:noProof/>
        </w:rPr>
        <w:t>tividade “Boas práticas aplicadas.txt”</w:t>
      </w:r>
    </w:p>
    <w:p w14:paraId="5409CD84" w14:textId="77777777" w:rsidR="00392603" w:rsidRDefault="00392603" w:rsidP="00392603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392603">
        <w:rPr>
          <w:rFonts w:ascii="Poppins" w:hAnsi="Poppins" w:cs="Poppins"/>
          <w:b/>
          <w:bCs/>
          <w:noProof/>
        </w:rPr>
        <w:t>Como vocês organizaram as pastas e os arquivos?</w:t>
      </w:r>
    </w:p>
    <w:p w14:paraId="1DF50261" w14:textId="139C6635" w:rsidR="00392603" w:rsidRPr="00392603" w:rsidRDefault="00392603" w:rsidP="00392603">
      <w:pPr>
        <w:jc w:val="both"/>
        <w:rPr>
          <w:rFonts w:ascii="Poppins" w:hAnsi="Poppins" w:cs="Poppins"/>
          <w:noProof/>
        </w:rPr>
      </w:pPr>
      <w:r w:rsidRPr="00392603">
        <w:rPr>
          <w:rFonts w:ascii="Poppins" w:hAnsi="Poppins" w:cs="Poppins"/>
          <w:noProof/>
        </w:rPr>
        <w:t xml:space="preserve">Os alunos devem mencionar que criaram uma </w:t>
      </w:r>
      <w:r w:rsidRPr="00392603">
        <w:rPr>
          <w:rFonts w:ascii="Poppins" w:hAnsi="Poppins" w:cs="Poppins"/>
          <w:b/>
          <w:bCs/>
          <w:noProof/>
        </w:rPr>
        <w:t>estrutura hierárquica de pastas e subpastas</w:t>
      </w:r>
      <w:r w:rsidRPr="00392603">
        <w:rPr>
          <w:rFonts w:ascii="Poppins" w:hAnsi="Poppins" w:cs="Poppins"/>
          <w:noProof/>
        </w:rPr>
        <w:t xml:space="preserve">, nomeadas de forma clara e padronizada (sem espaços, com </w:t>
      </w:r>
      <w:r w:rsidR="00D3766E" w:rsidRPr="002B0733">
        <w:rPr>
          <w:rFonts w:ascii="Poppins" w:hAnsi="Poppins" w:cs="Poppins"/>
          <w:i/>
          <w:iCs/>
          <w:noProof/>
        </w:rPr>
        <w:t xml:space="preserve">underline </w:t>
      </w:r>
      <w:r w:rsidRPr="00392603">
        <w:rPr>
          <w:rFonts w:ascii="Poppins" w:hAnsi="Poppins" w:cs="Poppins"/>
          <w:noProof/>
        </w:rPr>
        <w:t>ou letras maiúsculas).</w:t>
      </w:r>
      <w:r w:rsidRPr="00392603">
        <w:rPr>
          <w:rFonts w:ascii="Poppins" w:hAnsi="Poppins" w:cs="Poppins"/>
          <w:noProof/>
        </w:rPr>
        <w:br/>
      </w:r>
    </w:p>
    <w:p w14:paraId="0EDB1848" w14:textId="7B39C929" w:rsidR="00EF773C" w:rsidRDefault="00392603" w:rsidP="00392603">
      <w:pPr>
        <w:jc w:val="both"/>
        <w:rPr>
          <w:rFonts w:ascii="Poppins" w:hAnsi="Poppins" w:cs="Poppins"/>
          <w:noProof/>
        </w:rPr>
      </w:pPr>
      <w:r w:rsidRPr="00392603">
        <w:rPr>
          <w:rFonts w:ascii="Poppins" w:hAnsi="Poppins" w:cs="Poppins"/>
          <w:noProof/>
        </w:rPr>
        <w:t>Exemplo de resposta esperada:</w:t>
      </w:r>
      <w:r w:rsidR="00D3766E">
        <w:rPr>
          <w:rFonts w:ascii="Poppins" w:hAnsi="Poppins" w:cs="Poppins"/>
          <w:noProof/>
        </w:rPr>
        <w:t xml:space="preserve"> </w:t>
      </w:r>
      <w:r w:rsidRPr="00392603">
        <w:rPr>
          <w:rFonts w:ascii="Poppins" w:hAnsi="Poppins" w:cs="Poppins"/>
          <w:noProof/>
        </w:rPr>
        <w:t xml:space="preserve">“Criamos uma pasta principal chamada </w:t>
      </w:r>
      <w:r w:rsidR="00D3766E">
        <w:rPr>
          <w:rFonts w:ascii="Poppins" w:hAnsi="Poppins" w:cs="Poppins"/>
          <w:noProof/>
        </w:rPr>
        <w:t>‘</w:t>
      </w:r>
      <w:r w:rsidRPr="002B0733">
        <w:rPr>
          <w:rFonts w:ascii="Poppins" w:hAnsi="Poppins" w:cs="Poppins"/>
          <w:noProof/>
        </w:rPr>
        <w:t>Projetos</w:t>
      </w:r>
      <w:r w:rsidR="00D3766E">
        <w:rPr>
          <w:rFonts w:ascii="Poppins" w:hAnsi="Poppins" w:cs="Poppins"/>
          <w:noProof/>
        </w:rPr>
        <w:t>’</w:t>
      </w:r>
      <w:r w:rsidRPr="00392603">
        <w:rPr>
          <w:rFonts w:ascii="Poppins" w:hAnsi="Poppins" w:cs="Poppins"/>
          <w:noProof/>
        </w:rPr>
        <w:t xml:space="preserve"> e dentro dela subpastas por tema, como </w:t>
      </w:r>
      <w:r w:rsidR="00D3766E">
        <w:rPr>
          <w:rFonts w:ascii="Poppins" w:hAnsi="Poppins" w:cs="Poppins"/>
          <w:noProof/>
        </w:rPr>
        <w:t>‘</w:t>
      </w:r>
      <w:r w:rsidRPr="002B0733">
        <w:rPr>
          <w:rFonts w:ascii="Poppins" w:hAnsi="Poppins" w:cs="Poppins"/>
          <w:noProof/>
        </w:rPr>
        <w:t>Relatórios</w:t>
      </w:r>
      <w:r w:rsidR="00D3766E">
        <w:rPr>
          <w:rFonts w:ascii="Poppins" w:hAnsi="Poppins" w:cs="Poppins"/>
          <w:noProof/>
        </w:rPr>
        <w:t>’</w:t>
      </w:r>
      <w:r w:rsidRPr="00D3766E">
        <w:rPr>
          <w:rFonts w:ascii="Poppins" w:hAnsi="Poppins" w:cs="Poppins"/>
          <w:noProof/>
        </w:rPr>
        <w:t xml:space="preserve">, </w:t>
      </w:r>
      <w:r w:rsidR="00D3766E">
        <w:rPr>
          <w:rFonts w:ascii="Poppins" w:hAnsi="Poppins" w:cs="Poppins"/>
          <w:noProof/>
        </w:rPr>
        <w:t>‘</w:t>
      </w:r>
      <w:r w:rsidRPr="002B0733">
        <w:rPr>
          <w:rFonts w:ascii="Poppins" w:hAnsi="Poppins" w:cs="Poppins"/>
          <w:noProof/>
        </w:rPr>
        <w:t>Imagens</w:t>
      </w:r>
      <w:r w:rsidR="00D3766E">
        <w:rPr>
          <w:rFonts w:ascii="Poppins" w:hAnsi="Poppins" w:cs="Poppins"/>
          <w:noProof/>
        </w:rPr>
        <w:t>’</w:t>
      </w:r>
      <w:r w:rsidRPr="00D3766E">
        <w:rPr>
          <w:rFonts w:ascii="Poppins" w:hAnsi="Poppins" w:cs="Poppins"/>
          <w:noProof/>
        </w:rPr>
        <w:t xml:space="preserve"> e </w:t>
      </w:r>
      <w:r w:rsidR="00D3766E">
        <w:rPr>
          <w:rFonts w:ascii="Poppins" w:hAnsi="Poppins" w:cs="Poppins"/>
          <w:noProof/>
        </w:rPr>
        <w:t>‘</w:t>
      </w:r>
      <w:r w:rsidRPr="002B0733">
        <w:rPr>
          <w:rFonts w:ascii="Poppins" w:hAnsi="Poppins" w:cs="Poppins"/>
          <w:noProof/>
        </w:rPr>
        <w:t>Planilhas</w:t>
      </w:r>
      <w:r w:rsidR="00D3766E">
        <w:rPr>
          <w:rFonts w:ascii="Poppins" w:hAnsi="Poppins" w:cs="Poppins"/>
          <w:noProof/>
        </w:rPr>
        <w:t>’</w:t>
      </w:r>
      <w:r w:rsidRPr="00392603">
        <w:rPr>
          <w:rFonts w:ascii="Poppins" w:hAnsi="Poppins" w:cs="Poppins"/>
          <w:noProof/>
        </w:rPr>
        <w:t xml:space="preserve">. Nomeamos os arquivos com data e tipo, como </w:t>
      </w:r>
      <w:r w:rsidR="00D3766E" w:rsidRPr="00D3766E">
        <w:rPr>
          <w:rFonts w:ascii="Poppins" w:hAnsi="Poppins" w:cs="Poppins"/>
          <w:noProof/>
        </w:rPr>
        <w:t>‘</w:t>
      </w:r>
      <w:r w:rsidRPr="002B0733">
        <w:rPr>
          <w:rFonts w:ascii="Poppins" w:hAnsi="Poppins" w:cs="Poppins"/>
          <w:noProof/>
        </w:rPr>
        <w:t>Relatorio_2025_01.xlsx</w:t>
      </w:r>
      <w:r w:rsidR="00D3766E">
        <w:rPr>
          <w:rFonts w:ascii="Poppins" w:hAnsi="Poppins" w:cs="Poppins"/>
          <w:noProof/>
        </w:rPr>
        <w:t>’</w:t>
      </w:r>
      <w:r w:rsidRPr="00392603">
        <w:rPr>
          <w:rFonts w:ascii="Poppins" w:hAnsi="Poppins" w:cs="Poppins"/>
          <w:noProof/>
        </w:rPr>
        <w:t>.</w:t>
      </w:r>
      <w:r w:rsidR="00D3766E">
        <w:rPr>
          <w:rFonts w:ascii="Poppins" w:hAnsi="Poppins" w:cs="Poppins"/>
          <w:noProof/>
        </w:rPr>
        <w:t>”.</w:t>
      </w:r>
    </w:p>
    <w:p w14:paraId="7A376476" w14:textId="7A911B88" w:rsidR="00392603" w:rsidRPr="00392603" w:rsidRDefault="00392603" w:rsidP="00392603">
      <w:pPr>
        <w:jc w:val="both"/>
        <w:rPr>
          <w:rFonts w:ascii="Poppins" w:hAnsi="Poppins" w:cs="Poppins"/>
          <w:noProof/>
        </w:rPr>
      </w:pPr>
    </w:p>
    <w:p w14:paraId="7DD7981B" w14:textId="77777777" w:rsidR="00EF773C" w:rsidRDefault="00392603" w:rsidP="00EF773C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EF773C">
        <w:rPr>
          <w:rFonts w:ascii="Poppins" w:hAnsi="Poppins" w:cs="Poppins"/>
          <w:b/>
          <w:bCs/>
          <w:noProof/>
        </w:rPr>
        <w:t xml:space="preserve"> De que forma essa organização ajuda a trabalhar melhor e mais rápido, ou seja, com produtividade, agilidade e cooperação?</w:t>
      </w:r>
    </w:p>
    <w:p w14:paraId="57413A72" w14:textId="77777777" w:rsidR="00E56B5E" w:rsidRDefault="00392603" w:rsidP="00EF773C">
      <w:pPr>
        <w:jc w:val="both"/>
        <w:rPr>
          <w:rFonts w:ascii="Poppins" w:hAnsi="Poppins" w:cs="Poppins"/>
          <w:noProof/>
        </w:rPr>
      </w:pPr>
      <w:r w:rsidRPr="00EF773C">
        <w:rPr>
          <w:rFonts w:ascii="Poppins" w:hAnsi="Poppins" w:cs="Poppins"/>
          <w:noProof/>
        </w:rPr>
        <w:t xml:space="preserve">Os alunos devem relacionar a organização digital com </w:t>
      </w:r>
      <w:r w:rsidRPr="00EF773C">
        <w:rPr>
          <w:rFonts w:ascii="Poppins" w:hAnsi="Poppins" w:cs="Poppins"/>
          <w:b/>
          <w:bCs/>
          <w:noProof/>
        </w:rPr>
        <w:t>eficiência e trabalho em equipe</w:t>
      </w:r>
      <w:r w:rsidRPr="00EF773C">
        <w:rPr>
          <w:rFonts w:ascii="Poppins" w:hAnsi="Poppins" w:cs="Poppins"/>
          <w:noProof/>
        </w:rPr>
        <w:t>, reconhecendo que um sistema estruturado facilita o acesso aos arquivos, evita retrabalho e melhora o desempenho coletivo.</w:t>
      </w:r>
      <w:r w:rsidRPr="00EF773C">
        <w:rPr>
          <w:rFonts w:ascii="Poppins" w:hAnsi="Poppins" w:cs="Poppins"/>
          <w:noProof/>
        </w:rPr>
        <w:br/>
      </w:r>
    </w:p>
    <w:p w14:paraId="765BBF7E" w14:textId="72E71E1B" w:rsidR="00EF773C" w:rsidRDefault="00392603" w:rsidP="00EF773C">
      <w:pPr>
        <w:jc w:val="both"/>
        <w:rPr>
          <w:rFonts w:ascii="Poppins" w:hAnsi="Poppins" w:cs="Poppins"/>
          <w:noProof/>
        </w:rPr>
      </w:pPr>
      <w:r w:rsidRPr="00EF773C">
        <w:rPr>
          <w:rFonts w:ascii="Poppins" w:hAnsi="Poppins" w:cs="Poppins"/>
          <w:noProof/>
        </w:rPr>
        <w:t>Exemplo de resposta esperada:</w:t>
      </w:r>
      <w:r w:rsidR="00D3766E">
        <w:rPr>
          <w:rFonts w:ascii="Poppins" w:hAnsi="Poppins" w:cs="Poppins"/>
          <w:noProof/>
        </w:rPr>
        <w:t xml:space="preserve"> </w:t>
      </w:r>
      <w:r w:rsidRPr="00392603">
        <w:rPr>
          <w:rFonts w:ascii="Poppins" w:hAnsi="Poppins" w:cs="Poppins"/>
          <w:noProof/>
        </w:rPr>
        <w:t>“Com as pastas organizadas, encontramos tudo com mais rapidez e conseguimos dividir as tarefas sem confusão. Cada um sabe onde salvar e buscar os arquivos.”</w:t>
      </w:r>
    </w:p>
    <w:p w14:paraId="38CE4E7E" w14:textId="6B830F35" w:rsidR="00392603" w:rsidRPr="00392603" w:rsidRDefault="00392603" w:rsidP="00392603">
      <w:pPr>
        <w:jc w:val="both"/>
        <w:rPr>
          <w:rFonts w:ascii="Poppins" w:hAnsi="Poppins" w:cs="Poppins"/>
          <w:noProof/>
        </w:rPr>
      </w:pPr>
    </w:p>
    <w:p w14:paraId="1A341DA6" w14:textId="77777777" w:rsidR="00E56B5E" w:rsidRDefault="00392603" w:rsidP="00E56B5E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E56B5E">
        <w:rPr>
          <w:rFonts w:ascii="Poppins" w:hAnsi="Poppins" w:cs="Poppins"/>
          <w:b/>
          <w:bCs/>
          <w:noProof/>
        </w:rPr>
        <w:t>O que vocês poderiam fazer diferente para deixar o computador ainda mais organizado?</w:t>
      </w:r>
    </w:p>
    <w:p w14:paraId="08ED055A" w14:textId="77777777" w:rsidR="00E56B5E" w:rsidRDefault="00392603" w:rsidP="00E56B5E">
      <w:pPr>
        <w:jc w:val="both"/>
        <w:rPr>
          <w:rFonts w:ascii="Poppins" w:hAnsi="Poppins" w:cs="Poppins"/>
          <w:noProof/>
        </w:rPr>
      </w:pPr>
      <w:r w:rsidRPr="00E56B5E">
        <w:rPr>
          <w:rFonts w:ascii="Poppins" w:hAnsi="Poppins" w:cs="Poppins"/>
          <w:noProof/>
        </w:rPr>
        <w:t xml:space="preserve">Os alunos devem propor </w:t>
      </w:r>
      <w:r w:rsidRPr="00E56B5E">
        <w:rPr>
          <w:rFonts w:ascii="Poppins" w:hAnsi="Poppins" w:cs="Poppins"/>
          <w:b/>
          <w:bCs/>
          <w:noProof/>
        </w:rPr>
        <w:t>melhorias e práticas adicionais</w:t>
      </w:r>
      <w:r w:rsidRPr="00E56B5E">
        <w:rPr>
          <w:rFonts w:ascii="Poppins" w:hAnsi="Poppins" w:cs="Poppins"/>
          <w:noProof/>
        </w:rPr>
        <w:t>, como uso de nuvem, backups automáticos, exclusão de arquivos duplicados e manutenção periódica.</w:t>
      </w:r>
    </w:p>
    <w:p w14:paraId="67162E84" w14:textId="277AE786" w:rsidR="00E56B5E" w:rsidRDefault="00392603" w:rsidP="00392603">
      <w:pPr>
        <w:jc w:val="both"/>
        <w:rPr>
          <w:rFonts w:ascii="Poppins" w:hAnsi="Poppins" w:cs="Poppins"/>
          <w:noProof/>
        </w:rPr>
      </w:pPr>
      <w:r w:rsidRPr="00E56B5E">
        <w:rPr>
          <w:rFonts w:ascii="Poppins" w:hAnsi="Poppins" w:cs="Poppins"/>
          <w:noProof/>
        </w:rPr>
        <w:lastRenderedPageBreak/>
        <w:br/>
        <w:t>Exemplo de resposta esperada:</w:t>
      </w:r>
      <w:r w:rsidR="00D3766E">
        <w:rPr>
          <w:rFonts w:ascii="Poppins" w:hAnsi="Poppins" w:cs="Poppins"/>
          <w:noProof/>
        </w:rPr>
        <w:t xml:space="preserve"> </w:t>
      </w:r>
      <w:r w:rsidRPr="00392603">
        <w:rPr>
          <w:rFonts w:ascii="Poppins" w:hAnsi="Poppins" w:cs="Poppins"/>
          <w:noProof/>
        </w:rPr>
        <w:t>“Podemos revisar as pastas a cada mês, apagar arquivos antigos e salvar cópias importantes no Google Drive.”</w:t>
      </w:r>
      <w:r w:rsidR="00D3766E">
        <w:rPr>
          <w:rFonts w:ascii="Poppins" w:hAnsi="Poppins" w:cs="Poppins"/>
          <w:noProof/>
        </w:rPr>
        <w:t>.</w:t>
      </w:r>
    </w:p>
    <w:p w14:paraId="29FE4693" w14:textId="77777777" w:rsidR="000E29C6" w:rsidRPr="007F42D5" w:rsidRDefault="000E29C6" w:rsidP="00BE6D41">
      <w:pPr>
        <w:jc w:val="both"/>
        <w:rPr>
          <w:rFonts w:ascii="Poppins" w:hAnsi="Poppins" w:cs="Poppins"/>
          <w:noProof/>
        </w:rPr>
      </w:pPr>
    </w:p>
    <w:sectPr w:rsidR="000E29C6" w:rsidRPr="007F42D5" w:rsidSect="00E46D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B913" w14:textId="77777777" w:rsidR="009D0DDA" w:rsidRDefault="009D0DDA">
      <w:r>
        <w:separator/>
      </w:r>
    </w:p>
  </w:endnote>
  <w:endnote w:type="continuationSeparator" w:id="0">
    <w:p w14:paraId="3CF752DA" w14:textId="77777777" w:rsidR="009D0DDA" w:rsidRDefault="009D0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22E37D" w14:textId="6AC6BF68" w:rsidR="00160195" w:rsidRDefault="00160195">
            <w:pPr>
              <w:pStyle w:val="Rodap"/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[</w:t>
            </w:r>
            <w:r w:rsidR="006D1E9E">
              <w:rPr>
                <w:rFonts w:ascii="Poppins" w:hAnsi="Poppins" w:cs="Poppins"/>
              </w:rPr>
              <w:t>Ciência de Dados</w:t>
            </w:r>
            <w:r>
              <w:rPr>
                <w:rFonts w:ascii="Poppins" w:hAnsi="Poppins" w:cs="Poppins"/>
              </w:rPr>
              <w:t>]</w:t>
            </w:r>
            <w:r>
              <w:rPr>
                <w:rFonts w:ascii="Poppins" w:hAnsi="Poppins" w:cs="Poppins"/>
              </w:rPr>
              <w:tab/>
            </w:r>
            <w:r w:rsidR="009B33B6">
              <w:rPr>
                <w:rFonts w:ascii="Poppins" w:hAnsi="Poppins" w:cs="Poppins"/>
              </w:rPr>
              <w:t>[</w:t>
            </w:r>
            <w:r w:rsidR="006D1E9E">
              <w:rPr>
                <w:rFonts w:ascii="Poppins" w:hAnsi="Poppins" w:cs="Poppins"/>
              </w:rPr>
              <w:t>Introdução à Informática</w:t>
            </w:r>
            <w:r w:rsidR="009B33B6">
              <w:rPr>
                <w:rFonts w:ascii="Poppins" w:hAnsi="Poppins" w:cs="Poppins"/>
              </w:rPr>
              <w:t>]</w:t>
            </w:r>
            <w:r w:rsidR="009B33B6">
              <w:rPr>
                <w:rFonts w:ascii="Poppins" w:hAnsi="Poppins" w:cs="Poppins"/>
              </w:rPr>
              <w:tab/>
            </w:r>
            <w:proofErr w:type="gramStart"/>
            <w:r w:rsidR="009B33B6">
              <w:rPr>
                <w:rFonts w:ascii="Poppins" w:hAnsi="Poppins" w:cs="Poppins"/>
              </w:rPr>
              <w:t>[C</w:t>
            </w:r>
            <w:r w:rsidR="006D1E9E">
              <w:rPr>
                <w:rFonts w:ascii="Poppins" w:hAnsi="Poppins" w:cs="Poppins"/>
              </w:rPr>
              <w:t>omponente</w:t>
            </w:r>
            <w:proofErr w:type="gramEnd"/>
            <w:r w:rsidR="006D1E9E">
              <w:rPr>
                <w:rFonts w:ascii="Poppins" w:hAnsi="Poppins" w:cs="Poppins"/>
              </w:rPr>
              <w:t xml:space="preserve"> 1</w:t>
            </w:r>
            <w:r w:rsidR="009B33B6">
              <w:rPr>
                <w:rFonts w:ascii="Poppins" w:hAnsi="Poppins" w:cs="Poppins"/>
              </w:rPr>
              <w:t>]</w:t>
            </w:r>
          </w:p>
          <w:p w14:paraId="06710247" w14:textId="1702D379" w:rsidR="003009B4" w:rsidRPr="003009B4" w:rsidRDefault="003009B4">
            <w:pPr>
              <w:pStyle w:val="Rodap"/>
              <w:jc w:val="center"/>
              <w:rPr>
                <w:rFonts w:ascii="Poppins" w:hAnsi="Poppins" w:cs="Poppins"/>
              </w:rPr>
            </w:pP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PAGE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E425DE">
              <w:rPr>
                <w:rFonts w:ascii="Poppins" w:hAnsi="Poppins" w:cs="Poppins"/>
                <w:b/>
                <w:bCs/>
                <w:noProof/>
              </w:rPr>
              <w:t>4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  <w:r w:rsidRPr="003009B4">
              <w:rPr>
                <w:rFonts w:ascii="Poppins" w:hAnsi="Poppins" w:cs="Poppins"/>
              </w:rPr>
              <w:t xml:space="preserve"> </w:t>
            </w:r>
            <w:r>
              <w:rPr>
                <w:rFonts w:ascii="Poppins" w:hAnsi="Poppins" w:cs="Poppins"/>
              </w:rPr>
              <w:t>/</w:t>
            </w:r>
            <w:r w:rsidRPr="003009B4">
              <w:rPr>
                <w:rFonts w:ascii="Poppins" w:hAnsi="Poppins" w:cs="Poppins"/>
              </w:rPr>
              <w:t xml:space="preserve"> </w:t>
            </w: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NUMPAGES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E425DE">
              <w:rPr>
                <w:rFonts w:ascii="Poppins" w:hAnsi="Poppins" w:cs="Poppins"/>
                <w:b/>
                <w:bCs/>
                <w:noProof/>
              </w:rPr>
              <w:t>4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</w:p>
        </w:sdtContent>
      </w:sdt>
    </w:sdtContent>
  </w:sdt>
  <w:p w14:paraId="214D1726" w14:textId="34F4A029" w:rsidR="00E227A8" w:rsidRPr="00E227A8" w:rsidRDefault="00E227A8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EF62" w14:textId="77777777" w:rsidR="00E46DF1" w:rsidRDefault="00E46D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F2F08" w14:textId="77777777" w:rsidR="009D0DDA" w:rsidRDefault="009D0DDA">
      <w:r>
        <w:separator/>
      </w:r>
    </w:p>
  </w:footnote>
  <w:footnote w:type="continuationSeparator" w:id="0">
    <w:p w14:paraId="3493C165" w14:textId="77777777" w:rsidR="009D0DDA" w:rsidRDefault="009D0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E0D2C" w14:textId="77777777" w:rsidR="00E46DF1" w:rsidRDefault="00E46D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91F89AB" w:rsidR="00E227A8" w:rsidRDefault="00E46DF1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09F12C75" wp14:editId="044334FD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118EC" w14:textId="77777777" w:rsidR="00E46DF1" w:rsidRDefault="00E46D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482"/>
    <w:multiLevelType w:val="hybridMultilevel"/>
    <w:tmpl w:val="3E1657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C75B6"/>
    <w:multiLevelType w:val="hybridMultilevel"/>
    <w:tmpl w:val="E8EE9E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A68BA"/>
    <w:multiLevelType w:val="multilevel"/>
    <w:tmpl w:val="D4B01072"/>
    <w:lvl w:ilvl="0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515"/>
        </w:tabs>
        <w:ind w:left="1051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27F"/>
    <w:multiLevelType w:val="hybridMultilevel"/>
    <w:tmpl w:val="F35CA4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F0E8C"/>
    <w:multiLevelType w:val="hybridMultilevel"/>
    <w:tmpl w:val="9510197A"/>
    <w:lvl w:ilvl="0" w:tplc="C3FC0E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F8A80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07ABF"/>
    <w:multiLevelType w:val="multilevel"/>
    <w:tmpl w:val="791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71E99"/>
    <w:multiLevelType w:val="hybridMultilevel"/>
    <w:tmpl w:val="93663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9930D2"/>
    <w:multiLevelType w:val="multilevel"/>
    <w:tmpl w:val="564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37AA7"/>
    <w:multiLevelType w:val="hybridMultilevel"/>
    <w:tmpl w:val="753E46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41C2B"/>
    <w:multiLevelType w:val="hybridMultilevel"/>
    <w:tmpl w:val="A5C03F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0437A"/>
    <w:multiLevelType w:val="hybridMultilevel"/>
    <w:tmpl w:val="E27675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B141E"/>
    <w:multiLevelType w:val="hybridMultilevel"/>
    <w:tmpl w:val="B71C45A2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57D42B94"/>
    <w:multiLevelType w:val="multilevel"/>
    <w:tmpl w:val="F55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040F2"/>
    <w:multiLevelType w:val="multilevel"/>
    <w:tmpl w:val="842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D6989"/>
    <w:multiLevelType w:val="multilevel"/>
    <w:tmpl w:val="D1E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D2BAB"/>
    <w:multiLevelType w:val="hybridMultilevel"/>
    <w:tmpl w:val="72DCED7E"/>
    <w:lvl w:ilvl="0" w:tplc="F2AC32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675A1"/>
    <w:multiLevelType w:val="hybridMultilevel"/>
    <w:tmpl w:val="ED8A635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83635"/>
    <w:multiLevelType w:val="hybridMultilevel"/>
    <w:tmpl w:val="A0B023EE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69A4063C"/>
    <w:multiLevelType w:val="hybridMultilevel"/>
    <w:tmpl w:val="B5889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41AC7"/>
    <w:multiLevelType w:val="multilevel"/>
    <w:tmpl w:val="CEB81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4EB3A91"/>
    <w:multiLevelType w:val="multilevel"/>
    <w:tmpl w:val="330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F20FF"/>
    <w:multiLevelType w:val="hybridMultilevel"/>
    <w:tmpl w:val="482A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442B5A"/>
    <w:multiLevelType w:val="multilevel"/>
    <w:tmpl w:val="9E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851548">
    <w:abstractNumId w:val="5"/>
  </w:num>
  <w:num w:numId="2" w16cid:durableId="1848405743">
    <w:abstractNumId w:val="6"/>
  </w:num>
  <w:num w:numId="3" w16cid:durableId="630793122">
    <w:abstractNumId w:val="4"/>
  </w:num>
  <w:num w:numId="4" w16cid:durableId="2064332552">
    <w:abstractNumId w:val="24"/>
  </w:num>
  <w:num w:numId="5" w16cid:durableId="1335955928">
    <w:abstractNumId w:val="10"/>
  </w:num>
  <w:num w:numId="6" w16cid:durableId="524052046">
    <w:abstractNumId w:val="17"/>
  </w:num>
  <w:num w:numId="7" w16cid:durableId="1619139501">
    <w:abstractNumId w:val="15"/>
  </w:num>
  <w:num w:numId="8" w16cid:durableId="718019933">
    <w:abstractNumId w:val="9"/>
  </w:num>
  <w:num w:numId="9" w16cid:durableId="749697812">
    <w:abstractNumId w:val="7"/>
  </w:num>
  <w:num w:numId="10" w16cid:durableId="392388228">
    <w:abstractNumId w:val="2"/>
  </w:num>
  <w:num w:numId="11" w16cid:durableId="1157844521">
    <w:abstractNumId w:val="8"/>
  </w:num>
  <w:num w:numId="12" w16cid:durableId="690571868">
    <w:abstractNumId w:val="25"/>
  </w:num>
  <w:num w:numId="13" w16cid:durableId="217907380">
    <w:abstractNumId w:val="22"/>
  </w:num>
  <w:num w:numId="14" w16cid:durableId="238635422">
    <w:abstractNumId w:val="3"/>
  </w:num>
  <w:num w:numId="15" w16cid:durableId="2076077463">
    <w:abstractNumId w:val="19"/>
  </w:num>
  <w:num w:numId="16" w16cid:durableId="1010528347">
    <w:abstractNumId w:val="21"/>
  </w:num>
  <w:num w:numId="17" w16cid:durableId="841776343">
    <w:abstractNumId w:val="0"/>
  </w:num>
  <w:num w:numId="18" w16cid:durableId="1729063194">
    <w:abstractNumId w:val="13"/>
  </w:num>
  <w:num w:numId="19" w16cid:durableId="931357015">
    <w:abstractNumId w:val="11"/>
  </w:num>
  <w:num w:numId="20" w16cid:durableId="1064795068">
    <w:abstractNumId w:val="1"/>
  </w:num>
  <w:num w:numId="21" w16cid:durableId="1362053928">
    <w:abstractNumId w:val="12"/>
  </w:num>
  <w:num w:numId="22" w16cid:durableId="752237676">
    <w:abstractNumId w:val="16"/>
  </w:num>
  <w:num w:numId="23" w16cid:durableId="2103723427">
    <w:abstractNumId w:val="23"/>
  </w:num>
  <w:num w:numId="24" w16cid:durableId="2007587343">
    <w:abstractNumId w:val="20"/>
  </w:num>
  <w:num w:numId="25" w16cid:durableId="1603099808">
    <w:abstractNumId w:val="14"/>
  </w:num>
  <w:num w:numId="26" w16cid:durableId="1153453858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D4D"/>
    <w:rsid w:val="000077B5"/>
    <w:rsid w:val="000145AB"/>
    <w:rsid w:val="00014B40"/>
    <w:rsid w:val="00015338"/>
    <w:rsid w:val="00016613"/>
    <w:rsid w:val="000171CA"/>
    <w:rsid w:val="000212AF"/>
    <w:rsid w:val="000237E9"/>
    <w:rsid w:val="00026774"/>
    <w:rsid w:val="00027CBD"/>
    <w:rsid w:val="00030F78"/>
    <w:rsid w:val="00031259"/>
    <w:rsid w:val="00036802"/>
    <w:rsid w:val="000377D6"/>
    <w:rsid w:val="00040DFB"/>
    <w:rsid w:val="00041BBA"/>
    <w:rsid w:val="0004403D"/>
    <w:rsid w:val="00044A9A"/>
    <w:rsid w:val="0004646C"/>
    <w:rsid w:val="00050118"/>
    <w:rsid w:val="0005042E"/>
    <w:rsid w:val="00053561"/>
    <w:rsid w:val="00053AEB"/>
    <w:rsid w:val="000602F4"/>
    <w:rsid w:val="00060B2D"/>
    <w:rsid w:val="00061380"/>
    <w:rsid w:val="00061E55"/>
    <w:rsid w:val="00063F25"/>
    <w:rsid w:val="000652C2"/>
    <w:rsid w:val="00070E00"/>
    <w:rsid w:val="0007365C"/>
    <w:rsid w:val="00076345"/>
    <w:rsid w:val="00077F26"/>
    <w:rsid w:val="000811DD"/>
    <w:rsid w:val="000815BE"/>
    <w:rsid w:val="000822A6"/>
    <w:rsid w:val="000825A0"/>
    <w:rsid w:val="0008314B"/>
    <w:rsid w:val="00084790"/>
    <w:rsid w:val="00085972"/>
    <w:rsid w:val="0008676D"/>
    <w:rsid w:val="00090D8A"/>
    <w:rsid w:val="000915DA"/>
    <w:rsid w:val="00093BD7"/>
    <w:rsid w:val="00093C5A"/>
    <w:rsid w:val="000A1764"/>
    <w:rsid w:val="000B177E"/>
    <w:rsid w:val="000B1BB1"/>
    <w:rsid w:val="000B3AE4"/>
    <w:rsid w:val="000B638E"/>
    <w:rsid w:val="000C340C"/>
    <w:rsid w:val="000C3DD0"/>
    <w:rsid w:val="000C3E76"/>
    <w:rsid w:val="000C4C71"/>
    <w:rsid w:val="000C6247"/>
    <w:rsid w:val="000C6619"/>
    <w:rsid w:val="000D05D8"/>
    <w:rsid w:val="000D1337"/>
    <w:rsid w:val="000D2E62"/>
    <w:rsid w:val="000D347D"/>
    <w:rsid w:val="000E13D8"/>
    <w:rsid w:val="000E29C6"/>
    <w:rsid w:val="000E54D5"/>
    <w:rsid w:val="000E5C28"/>
    <w:rsid w:val="000F0FB3"/>
    <w:rsid w:val="000F1CA5"/>
    <w:rsid w:val="000F3237"/>
    <w:rsid w:val="000F7DE9"/>
    <w:rsid w:val="0010086E"/>
    <w:rsid w:val="001044BC"/>
    <w:rsid w:val="00105639"/>
    <w:rsid w:val="001059D4"/>
    <w:rsid w:val="001107AF"/>
    <w:rsid w:val="001108F9"/>
    <w:rsid w:val="00116328"/>
    <w:rsid w:val="001204DD"/>
    <w:rsid w:val="00122C28"/>
    <w:rsid w:val="001239A4"/>
    <w:rsid w:val="00124756"/>
    <w:rsid w:val="00126BCE"/>
    <w:rsid w:val="001328AC"/>
    <w:rsid w:val="00134747"/>
    <w:rsid w:val="00136F42"/>
    <w:rsid w:val="00137C42"/>
    <w:rsid w:val="001408DF"/>
    <w:rsid w:val="001430E4"/>
    <w:rsid w:val="00144FBE"/>
    <w:rsid w:val="001525D1"/>
    <w:rsid w:val="00152AA9"/>
    <w:rsid w:val="001537B6"/>
    <w:rsid w:val="00156011"/>
    <w:rsid w:val="00156B4C"/>
    <w:rsid w:val="0015764F"/>
    <w:rsid w:val="00160195"/>
    <w:rsid w:val="00161360"/>
    <w:rsid w:val="001627D3"/>
    <w:rsid w:val="00165A76"/>
    <w:rsid w:val="00172752"/>
    <w:rsid w:val="0017332E"/>
    <w:rsid w:val="00174532"/>
    <w:rsid w:val="001835B5"/>
    <w:rsid w:val="0018593A"/>
    <w:rsid w:val="00186630"/>
    <w:rsid w:val="0019304E"/>
    <w:rsid w:val="001947E3"/>
    <w:rsid w:val="00196020"/>
    <w:rsid w:val="0019657F"/>
    <w:rsid w:val="001A2D86"/>
    <w:rsid w:val="001A4901"/>
    <w:rsid w:val="001A49C8"/>
    <w:rsid w:val="001A4DBD"/>
    <w:rsid w:val="001A50F1"/>
    <w:rsid w:val="001B56A9"/>
    <w:rsid w:val="001B7701"/>
    <w:rsid w:val="001C1A91"/>
    <w:rsid w:val="001C335A"/>
    <w:rsid w:val="001C3A31"/>
    <w:rsid w:val="001C6F8B"/>
    <w:rsid w:val="001D1F40"/>
    <w:rsid w:val="001D2778"/>
    <w:rsid w:val="001D6FE9"/>
    <w:rsid w:val="001E0EC9"/>
    <w:rsid w:val="001E2173"/>
    <w:rsid w:val="001E38EC"/>
    <w:rsid w:val="001E79F3"/>
    <w:rsid w:val="001F1720"/>
    <w:rsid w:val="001F60B6"/>
    <w:rsid w:val="001F70B0"/>
    <w:rsid w:val="00202C74"/>
    <w:rsid w:val="00207AFF"/>
    <w:rsid w:val="00215802"/>
    <w:rsid w:val="002213DC"/>
    <w:rsid w:val="00223D16"/>
    <w:rsid w:val="002263E8"/>
    <w:rsid w:val="00231D82"/>
    <w:rsid w:val="00232AD4"/>
    <w:rsid w:val="002344C7"/>
    <w:rsid w:val="00234576"/>
    <w:rsid w:val="002372B1"/>
    <w:rsid w:val="00237DB6"/>
    <w:rsid w:val="0024213F"/>
    <w:rsid w:val="0025132C"/>
    <w:rsid w:val="00252854"/>
    <w:rsid w:val="00252F67"/>
    <w:rsid w:val="00255F26"/>
    <w:rsid w:val="00256D8D"/>
    <w:rsid w:val="002603BA"/>
    <w:rsid w:val="00265F55"/>
    <w:rsid w:val="002679C7"/>
    <w:rsid w:val="002728D1"/>
    <w:rsid w:val="00277082"/>
    <w:rsid w:val="00277CEC"/>
    <w:rsid w:val="002846DD"/>
    <w:rsid w:val="0028614E"/>
    <w:rsid w:val="00287ED9"/>
    <w:rsid w:val="00296CFE"/>
    <w:rsid w:val="002A2BE5"/>
    <w:rsid w:val="002B0733"/>
    <w:rsid w:val="002B1BBA"/>
    <w:rsid w:val="002B3628"/>
    <w:rsid w:val="002B5717"/>
    <w:rsid w:val="002B6257"/>
    <w:rsid w:val="002B76AB"/>
    <w:rsid w:val="002C03B1"/>
    <w:rsid w:val="002C3516"/>
    <w:rsid w:val="002C4393"/>
    <w:rsid w:val="002C6209"/>
    <w:rsid w:val="002C6929"/>
    <w:rsid w:val="002D3DBF"/>
    <w:rsid w:val="002D4C6B"/>
    <w:rsid w:val="002D51E3"/>
    <w:rsid w:val="002D7988"/>
    <w:rsid w:val="002E06CD"/>
    <w:rsid w:val="002E0BB5"/>
    <w:rsid w:val="002E0C80"/>
    <w:rsid w:val="002E2604"/>
    <w:rsid w:val="002E6314"/>
    <w:rsid w:val="002E6D25"/>
    <w:rsid w:val="002E6F36"/>
    <w:rsid w:val="002F3A2F"/>
    <w:rsid w:val="002F4B62"/>
    <w:rsid w:val="002F4E2E"/>
    <w:rsid w:val="002F70E9"/>
    <w:rsid w:val="003002F3"/>
    <w:rsid w:val="003009B4"/>
    <w:rsid w:val="00303135"/>
    <w:rsid w:val="00304966"/>
    <w:rsid w:val="00304D15"/>
    <w:rsid w:val="00310930"/>
    <w:rsid w:val="00311BFC"/>
    <w:rsid w:val="00312A29"/>
    <w:rsid w:val="00314907"/>
    <w:rsid w:val="00322CB7"/>
    <w:rsid w:val="003261B8"/>
    <w:rsid w:val="00327DEC"/>
    <w:rsid w:val="00332841"/>
    <w:rsid w:val="0033527B"/>
    <w:rsid w:val="0033595E"/>
    <w:rsid w:val="003370F4"/>
    <w:rsid w:val="00342799"/>
    <w:rsid w:val="00344505"/>
    <w:rsid w:val="00344981"/>
    <w:rsid w:val="00345FF3"/>
    <w:rsid w:val="00346024"/>
    <w:rsid w:val="00347196"/>
    <w:rsid w:val="00347201"/>
    <w:rsid w:val="003472E5"/>
    <w:rsid w:val="00351933"/>
    <w:rsid w:val="00352405"/>
    <w:rsid w:val="00355BB0"/>
    <w:rsid w:val="003569E6"/>
    <w:rsid w:val="00357E8E"/>
    <w:rsid w:val="0036268D"/>
    <w:rsid w:val="00362C32"/>
    <w:rsid w:val="00365723"/>
    <w:rsid w:val="00365B62"/>
    <w:rsid w:val="003668CB"/>
    <w:rsid w:val="00372FA9"/>
    <w:rsid w:val="00375BCA"/>
    <w:rsid w:val="0037763C"/>
    <w:rsid w:val="00380425"/>
    <w:rsid w:val="00380B0A"/>
    <w:rsid w:val="00382F34"/>
    <w:rsid w:val="00384687"/>
    <w:rsid w:val="00392603"/>
    <w:rsid w:val="003941F9"/>
    <w:rsid w:val="00395B78"/>
    <w:rsid w:val="003A1997"/>
    <w:rsid w:val="003A1B90"/>
    <w:rsid w:val="003A2A5B"/>
    <w:rsid w:val="003B2B75"/>
    <w:rsid w:val="003B3C15"/>
    <w:rsid w:val="003B4C8D"/>
    <w:rsid w:val="003C032E"/>
    <w:rsid w:val="003C0D67"/>
    <w:rsid w:val="003C2FEF"/>
    <w:rsid w:val="003C386B"/>
    <w:rsid w:val="003D03A2"/>
    <w:rsid w:val="003D1F28"/>
    <w:rsid w:val="003D3967"/>
    <w:rsid w:val="003D47C8"/>
    <w:rsid w:val="003D6694"/>
    <w:rsid w:val="003D68BD"/>
    <w:rsid w:val="003D68C2"/>
    <w:rsid w:val="003D71CA"/>
    <w:rsid w:val="003E2BA9"/>
    <w:rsid w:val="003E47B1"/>
    <w:rsid w:val="003E53CF"/>
    <w:rsid w:val="003F2779"/>
    <w:rsid w:val="003F2BDE"/>
    <w:rsid w:val="003F4D9A"/>
    <w:rsid w:val="003F561B"/>
    <w:rsid w:val="003F674E"/>
    <w:rsid w:val="00402178"/>
    <w:rsid w:val="00407E8D"/>
    <w:rsid w:val="00411823"/>
    <w:rsid w:val="00414146"/>
    <w:rsid w:val="00414FB6"/>
    <w:rsid w:val="004236BD"/>
    <w:rsid w:val="00425294"/>
    <w:rsid w:val="0042603F"/>
    <w:rsid w:val="004328B2"/>
    <w:rsid w:val="00432AC3"/>
    <w:rsid w:val="00434244"/>
    <w:rsid w:val="00434DA0"/>
    <w:rsid w:val="0043593B"/>
    <w:rsid w:val="00441AE7"/>
    <w:rsid w:val="0044241E"/>
    <w:rsid w:val="00453154"/>
    <w:rsid w:val="00454E4C"/>
    <w:rsid w:val="004561F7"/>
    <w:rsid w:val="004566C6"/>
    <w:rsid w:val="0045760C"/>
    <w:rsid w:val="00457D9D"/>
    <w:rsid w:val="00457F0E"/>
    <w:rsid w:val="00460FBB"/>
    <w:rsid w:val="00462F3D"/>
    <w:rsid w:val="00470E93"/>
    <w:rsid w:val="00472947"/>
    <w:rsid w:val="00472A25"/>
    <w:rsid w:val="00473F3C"/>
    <w:rsid w:val="00474D17"/>
    <w:rsid w:val="004838D8"/>
    <w:rsid w:val="00484272"/>
    <w:rsid w:val="00484799"/>
    <w:rsid w:val="00486DEE"/>
    <w:rsid w:val="00490B18"/>
    <w:rsid w:val="00491C71"/>
    <w:rsid w:val="004940F8"/>
    <w:rsid w:val="0049483F"/>
    <w:rsid w:val="004A10AB"/>
    <w:rsid w:val="004A2E2F"/>
    <w:rsid w:val="004A45EB"/>
    <w:rsid w:val="004B0D9F"/>
    <w:rsid w:val="004B4EF6"/>
    <w:rsid w:val="004C0725"/>
    <w:rsid w:val="004C3335"/>
    <w:rsid w:val="004D19EE"/>
    <w:rsid w:val="004D476B"/>
    <w:rsid w:val="004D4E37"/>
    <w:rsid w:val="004E1024"/>
    <w:rsid w:val="004E7D1E"/>
    <w:rsid w:val="004F3C33"/>
    <w:rsid w:val="005020C4"/>
    <w:rsid w:val="00502C99"/>
    <w:rsid w:val="00505393"/>
    <w:rsid w:val="00505501"/>
    <w:rsid w:val="00505AA6"/>
    <w:rsid w:val="00505EE4"/>
    <w:rsid w:val="00507E4E"/>
    <w:rsid w:val="005104C5"/>
    <w:rsid w:val="005165E4"/>
    <w:rsid w:val="00524858"/>
    <w:rsid w:val="005279BF"/>
    <w:rsid w:val="005307D9"/>
    <w:rsid w:val="00530840"/>
    <w:rsid w:val="005312E3"/>
    <w:rsid w:val="0053142B"/>
    <w:rsid w:val="00532F88"/>
    <w:rsid w:val="0053510C"/>
    <w:rsid w:val="005369B9"/>
    <w:rsid w:val="00540BFE"/>
    <w:rsid w:val="0054587F"/>
    <w:rsid w:val="00546E22"/>
    <w:rsid w:val="005517B2"/>
    <w:rsid w:val="00553F3E"/>
    <w:rsid w:val="00560201"/>
    <w:rsid w:val="00561DDC"/>
    <w:rsid w:val="005624B8"/>
    <w:rsid w:val="0056650E"/>
    <w:rsid w:val="00566846"/>
    <w:rsid w:val="00574554"/>
    <w:rsid w:val="00574999"/>
    <w:rsid w:val="005750AD"/>
    <w:rsid w:val="0057750F"/>
    <w:rsid w:val="00581745"/>
    <w:rsid w:val="0058618E"/>
    <w:rsid w:val="005900B1"/>
    <w:rsid w:val="00592A60"/>
    <w:rsid w:val="00593689"/>
    <w:rsid w:val="005A4742"/>
    <w:rsid w:val="005A6EB6"/>
    <w:rsid w:val="005A6FF8"/>
    <w:rsid w:val="005B25FA"/>
    <w:rsid w:val="005B3D25"/>
    <w:rsid w:val="005B3E22"/>
    <w:rsid w:val="005B600E"/>
    <w:rsid w:val="005B714E"/>
    <w:rsid w:val="005B741B"/>
    <w:rsid w:val="005C238A"/>
    <w:rsid w:val="005C3ED6"/>
    <w:rsid w:val="005C61DF"/>
    <w:rsid w:val="005C74C4"/>
    <w:rsid w:val="005D55EC"/>
    <w:rsid w:val="005E18CE"/>
    <w:rsid w:val="005E2194"/>
    <w:rsid w:val="005E292D"/>
    <w:rsid w:val="005E39E6"/>
    <w:rsid w:val="005E6DF1"/>
    <w:rsid w:val="005E7E23"/>
    <w:rsid w:val="005F02F6"/>
    <w:rsid w:val="005F343D"/>
    <w:rsid w:val="005F3605"/>
    <w:rsid w:val="005F74BB"/>
    <w:rsid w:val="00600170"/>
    <w:rsid w:val="006004E8"/>
    <w:rsid w:val="00602330"/>
    <w:rsid w:val="00602CDD"/>
    <w:rsid w:val="006069B9"/>
    <w:rsid w:val="0060776C"/>
    <w:rsid w:val="00607E9B"/>
    <w:rsid w:val="006106A3"/>
    <w:rsid w:val="00612862"/>
    <w:rsid w:val="00612FF7"/>
    <w:rsid w:val="0062456D"/>
    <w:rsid w:val="00624AA2"/>
    <w:rsid w:val="00631CC8"/>
    <w:rsid w:val="0063432E"/>
    <w:rsid w:val="00636B25"/>
    <w:rsid w:val="0063792E"/>
    <w:rsid w:val="00643FD1"/>
    <w:rsid w:val="00650FA0"/>
    <w:rsid w:val="00654C75"/>
    <w:rsid w:val="00656712"/>
    <w:rsid w:val="00671F1A"/>
    <w:rsid w:val="00676B29"/>
    <w:rsid w:val="00677FA2"/>
    <w:rsid w:val="006855C0"/>
    <w:rsid w:val="00685901"/>
    <w:rsid w:val="00691F97"/>
    <w:rsid w:val="00692C63"/>
    <w:rsid w:val="006A0D54"/>
    <w:rsid w:val="006A304C"/>
    <w:rsid w:val="006A3F88"/>
    <w:rsid w:val="006A4342"/>
    <w:rsid w:val="006A67A9"/>
    <w:rsid w:val="006B03B8"/>
    <w:rsid w:val="006B0DDD"/>
    <w:rsid w:val="006B13AA"/>
    <w:rsid w:val="006B3AE9"/>
    <w:rsid w:val="006B550C"/>
    <w:rsid w:val="006B7E25"/>
    <w:rsid w:val="006C05FF"/>
    <w:rsid w:val="006C0E10"/>
    <w:rsid w:val="006C4A71"/>
    <w:rsid w:val="006C5909"/>
    <w:rsid w:val="006C5BD5"/>
    <w:rsid w:val="006C7243"/>
    <w:rsid w:val="006D0CD5"/>
    <w:rsid w:val="006D1D7F"/>
    <w:rsid w:val="006D1E9E"/>
    <w:rsid w:val="006D28AE"/>
    <w:rsid w:val="006E2663"/>
    <w:rsid w:val="006E3388"/>
    <w:rsid w:val="006E5846"/>
    <w:rsid w:val="006E62D9"/>
    <w:rsid w:val="006E79F5"/>
    <w:rsid w:val="006F24F4"/>
    <w:rsid w:val="006F67A7"/>
    <w:rsid w:val="006F7082"/>
    <w:rsid w:val="00700A0C"/>
    <w:rsid w:val="007056D5"/>
    <w:rsid w:val="00707481"/>
    <w:rsid w:val="007076DA"/>
    <w:rsid w:val="007105B9"/>
    <w:rsid w:val="007144D1"/>
    <w:rsid w:val="0071469D"/>
    <w:rsid w:val="007153C8"/>
    <w:rsid w:val="0071689D"/>
    <w:rsid w:val="00720D7A"/>
    <w:rsid w:val="007211BE"/>
    <w:rsid w:val="00723F58"/>
    <w:rsid w:val="007264D5"/>
    <w:rsid w:val="007273E6"/>
    <w:rsid w:val="007345AA"/>
    <w:rsid w:val="007353B9"/>
    <w:rsid w:val="00737CD2"/>
    <w:rsid w:val="007410B1"/>
    <w:rsid w:val="00741A4F"/>
    <w:rsid w:val="00745012"/>
    <w:rsid w:val="0075639C"/>
    <w:rsid w:val="00762EC8"/>
    <w:rsid w:val="00763E69"/>
    <w:rsid w:val="007643C5"/>
    <w:rsid w:val="00764E8B"/>
    <w:rsid w:val="007671B4"/>
    <w:rsid w:val="007713F6"/>
    <w:rsid w:val="00773A8C"/>
    <w:rsid w:val="00774663"/>
    <w:rsid w:val="007778CA"/>
    <w:rsid w:val="0078063E"/>
    <w:rsid w:val="00783F4A"/>
    <w:rsid w:val="00784A49"/>
    <w:rsid w:val="00784BC5"/>
    <w:rsid w:val="00793495"/>
    <w:rsid w:val="00796AE0"/>
    <w:rsid w:val="00796D09"/>
    <w:rsid w:val="007A2277"/>
    <w:rsid w:val="007A33BC"/>
    <w:rsid w:val="007A668B"/>
    <w:rsid w:val="007B32F6"/>
    <w:rsid w:val="007B36E8"/>
    <w:rsid w:val="007B4193"/>
    <w:rsid w:val="007B610A"/>
    <w:rsid w:val="007C0943"/>
    <w:rsid w:val="007C26F2"/>
    <w:rsid w:val="007C2D13"/>
    <w:rsid w:val="007C5C0F"/>
    <w:rsid w:val="007C67CE"/>
    <w:rsid w:val="007C7150"/>
    <w:rsid w:val="007D2861"/>
    <w:rsid w:val="007D385B"/>
    <w:rsid w:val="007D6E38"/>
    <w:rsid w:val="007D796C"/>
    <w:rsid w:val="007E48B6"/>
    <w:rsid w:val="007E4BDE"/>
    <w:rsid w:val="007F0032"/>
    <w:rsid w:val="007F42D5"/>
    <w:rsid w:val="007F5838"/>
    <w:rsid w:val="007F7F04"/>
    <w:rsid w:val="00800D88"/>
    <w:rsid w:val="008038CC"/>
    <w:rsid w:val="0081045B"/>
    <w:rsid w:val="00811CE5"/>
    <w:rsid w:val="00813A17"/>
    <w:rsid w:val="008141F5"/>
    <w:rsid w:val="00820F8E"/>
    <w:rsid w:val="00824ADF"/>
    <w:rsid w:val="00825652"/>
    <w:rsid w:val="0083492B"/>
    <w:rsid w:val="008403B6"/>
    <w:rsid w:val="00840C5D"/>
    <w:rsid w:val="00841D59"/>
    <w:rsid w:val="00843C1C"/>
    <w:rsid w:val="0084661A"/>
    <w:rsid w:val="0084740A"/>
    <w:rsid w:val="008475C4"/>
    <w:rsid w:val="008530BA"/>
    <w:rsid w:val="008543EF"/>
    <w:rsid w:val="00855C8B"/>
    <w:rsid w:val="00855FCF"/>
    <w:rsid w:val="008572ED"/>
    <w:rsid w:val="00857F40"/>
    <w:rsid w:val="0086209D"/>
    <w:rsid w:val="00863FE6"/>
    <w:rsid w:val="00864DEE"/>
    <w:rsid w:val="00865B42"/>
    <w:rsid w:val="0086665B"/>
    <w:rsid w:val="00867B81"/>
    <w:rsid w:val="00867CC4"/>
    <w:rsid w:val="0087230E"/>
    <w:rsid w:val="00876345"/>
    <w:rsid w:val="008765EA"/>
    <w:rsid w:val="0088303E"/>
    <w:rsid w:val="00884162"/>
    <w:rsid w:val="008848A2"/>
    <w:rsid w:val="00886712"/>
    <w:rsid w:val="008925A9"/>
    <w:rsid w:val="008930D7"/>
    <w:rsid w:val="008936BC"/>
    <w:rsid w:val="008A2279"/>
    <w:rsid w:val="008A2574"/>
    <w:rsid w:val="008A7AC1"/>
    <w:rsid w:val="008B2477"/>
    <w:rsid w:val="008B4257"/>
    <w:rsid w:val="008B4C24"/>
    <w:rsid w:val="008C0D95"/>
    <w:rsid w:val="008C6A87"/>
    <w:rsid w:val="008D16BD"/>
    <w:rsid w:val="008D1B01"/>
    <w:rsid w:val="008D5E1D"/>
    <w:rsid w:val="008D63C0"/>
    <w:rsid w:val="008D6CF7"/>
    <w:rsid w:val="008E0824"/>
    <w:rsid w:val="008E6BF3"/>
    <w:rsid w:val="008F43C6"/>
    <w:rsid w:val="008F775A"/>
    <w:rsid w:val="00901E33"/>
    <w:rsid w:val="00904131"/>
    <w:rsid w:val="00905081"/>
    <w:rsid w:val="009102E2"/>
    <w:rsid w:val="00912004"/>
    <w:rsid w:val="00913021"/>
    <w:rsid w:val="009140F6"/>
    <w:rsid w:val="009204C9"/>
    <w:rsid w:val="0092434E"/>
    <w:rsid w:val="00924722"/>
    <w:rsid w:val="00925785"/>
    <w:rsid w:val="00925EB6"/>
    <w:rsid w:val="0092769D"/>
    <w:rsid w:val="00931313"/>
    <w:rsid w:val="00941ACA"/>
    <w:rsid w:val="0094401A"/>
    <w:rsid w:val="00944A7B"/>
    <w:rsid w:val="00944FD7"/>
    <w:rsid w:val="00945233"/>
    <w:rsid w:val="0094636F"/>
    <w:rsid w:val="00951BA6"/>
    <w:rsid w:val="009526DD"/>
    <w:rsid w:val="009601A5"/>
    <w:rsid w:val="00960EF0"/>
    <w:rsid w:val="00961B7F"/>
    <w:rsid w:val="009641C6"/>
    <w:rsid w:val="00966FC3"/>
    <w:rsid w:val="00967E40"/>
    <w:rsid w:val="00970707"/>
    <w:rsid w:val="00971C1B"/>
    <w:rsid w:val="00972982"/>
    <w:rsid w:val="00982C18"/>
    <w:rsid w:val="009839F0"/>
    <w:rsid w:val="009901D4"/>
    <w:rsid w:val="00990AAE"/>
    <w:rsid w:val="0099255F"/>
    <w:rsid w:val="00993B93"/>
    <w:rsid w:val="009952FF"/>
    <w:rsid w:val="009A01C6"/>
    <w:rsid w:val="009A1CEE"/>
    <w:rsid w:val="009A3BC4"/>
    <w:rsid w:val="009A4F1C"/>
    <w:rsid w:val="009A50FE"/>
    <w:rsid w:val="009A580A"/>
    <w:rsid w:val="009A6129"/>
    <w:rsid w:val="009B33B6"/>
    <w:rsid w:val="009B3E79"/>
    <w:rsid w:val="009B6DDA"/>
    <w:rsid w:val="009B7BF6"/>
    <w:rsid w:val="009C3262"/>
    <w:rsid w:val="009C5BFB"/>
    <w:rsid w:val="009D0DDA"/>
    <w:rsid w:val="009D101B"/>
    <w:rsid w:val="009D4197"/>
    <w:rsid w:val="009D4D53"/>
    <w:rsid w:val="009D4D9C"/>
    <w:rsid w:val="009E1A33"/>
    <w:rsid w:val="009E2C9B"/>
    <w:rsid w:val="009E778F"/>
    <w:rsid w:val="009F1007"/>
    <w:rsid w:val="009F393E"/>
    <w:rsid w:val="009F4400"/>
    <w:rsid w:val="009F4DCB"/>
    <w:rsid w:val="00A02673"/>
    <w:rsid w:val="00A04EE6"/>
    <w:rsid w:val="00A05450"/>
    <w:rsid w:val="00A0573A"/>
    <w:rsid w:val="00A05796"/>
    <w:rsid w:val="00A064EE"/>
    <w:rsid w:val="00A078EF"/>
    <w:rsid w:val="00A1591D"/>
    <w:rsid w:val="00A17183"/>
    <w:rsid w:val="00A231BF"/>
    <w:rsid w:val="00A23969"/>
    <w:rsid w:val="00A24510"/>
    <w:rsid w:val="00A248EF"/>
    <w:rsid w:val="00A24FEB"/>
    <w:rsid w:val="00A25277"/>
    <w:rsid w:val="00A26793"/>
    <w:rsid w:val="00A2732B"/>
    <w:rsid w:val="00A32CF7"/>
    <w:rsid w:val="00A33608"/>
    <w:rsid w:val="00A33CE3"/>
    <w:rsid w:val="00A3429F"/>
    <w:rsid w:val="00A354A6"/>
    <w:rsid w:val="00A40AAE"/>
    <w:rsid w:val="00A410D8"/>
    <w:rsid w:val="00A46D19"/>
    <w:rsid w:val="00A536BC"/>
    <w:rsid w:val="00A6238C"/>
    <w:rsid w:val="00A62F9E"/>
    <w:rsid w:val="00A7216E"/>
    <w:rsid w:val="00A72D70"/>
    <w:rsid w:val="00A75046"/>
    <w:rsid w:val="00A755A8"/>
    <w:rsid w:val="00A76105"/>
    <w:rsid w:val="00A80F02"/>
    <w:rsid w:val="00A810C1"/>
    <w:rsid w:val="00A814A1"/>
    <w:rsid w:val="00A81CBF"/>
    <w:rsid w:val="00A82D0F"/>
    <w:rsid w:val="00A85807"/>
    <w:rsid w:val="00A94888"/>
    <w:rsid w:val="00A95365"/>
    <w:rsid w:val="00AA0EE0"/>
    <w:rsid w:val="00AA60A0"/>
    <w:rsid w:val="00AA631C"/>
    <w:rsid w:val="00AB1F4C"/>
    <w:rsid w:val="00AB2BEF"/>
    <w:rsid w:val="00AC7A8B"/>
    <w:rsid w:val="00AD29FC"/>
    <w:rsid w:val="00AD2D49"/>
    <w:rsid w:val="00AD5D0B"/>
    <w:rsid w:val="00AD6509"/>
    <w:rsid w:val="00AD6542"/>
    <w:rsid w:val="00AD78A6"/>
    <w:rsid w:val="00AE3674"/>
    <w:rsid w:val="00AE7EC4"/>
    <w:rsid w:val="00AF29F4"/>
    <w:rsid w:val="00AF4E8B"/>
    <w:rsid w:val="00AF6632"/>
    <w:rsid w:val="00AF6C38"/>
    <w:rsid w:val="00AF6C66"/>
    <w:rsid w:val="00AF7564"/>
    <w:rsid w:val="00B022AB"/>
    <w:rsid w:val="00B02FD4"/>
    <w:rsid w:val="00B03809"/>
    <w:rsid w:val="00B039BF"/>
    <w:rsid w:val="00B04071"/>
    <w:rsid w:val="00B05702"/>
    <w:rsid w:val="00B060E9"/>
    <w:rsid w:val="00B101D3"/>
    <w:rsid w:val="00B12161"/>
    <w:rsid w:val="00B133BD"/>
    <w:rsid w:val="00B134F9"/>
    <w:rsid w:val="00B13FA4"/>
    <w:rsid w:val="00B157DD"/>
    <w:rsid w:val="00B25C25"/>
    <w:rsid w:val="00B30D62"/>
    <w:rsid w:val="00B33897"/>
    <w:rsid w:val="00B35A54"/>
    <w:rsid w:val="00B42B11"/>
    <w:rsid w:val="00B45591"/>
    <w:rsid w:val="00B51152"/>
    <w:rsid w:val="00B56E67"/>
    <w:rsid w:val="00B60BC9"/>
    <w:rsid w:val="00B71010"/>
    <w:rsid w:val="00B7268B"/>
    <w:rsid w:val="00B7287C"/>
    <w:rsid w:val="00B763A1"/>
    <w:rsid w:val="00B80A49"/>
    <w:rsid w:val="00B832A9"/>
    <w:rsid w:val="00B8343B"/>
    <w:rsid w:val="00B8701A"/>
    <w:rsid w:val="00B92584"/>
    <w:rsid w:val="00B929C8"/>
    <w:rsid w:val="00B94B47"/>
    <w:rsid w:val="00B9527A"/>
    <w:rsid w:val="00B95A0F"/>
    <w:rsid w:val="00B97F41"/>
    <w:rsid w:val="00BA0090"/>
    <w:rsid w:val="00BA03BC"/>
    <w:rsid w:val="00BA50B8"/>
    <w:rsid w:val="00BA5CFA"/>
    <w:rsid w:val="00BA6A76"/>
    <w:rsid w:val="00BB74B4"/>
    <w:rsid w:val="00BB7636"/>
    <w:rsid w:val="00BB7BCF"/>
    <w:rsid w:val="00BC1803"/>
    <w:rsid w:val="00BC1A57"/>
    <w:rsid w:val="00BC3345"/>
    <w:rsid w:val="00BC364E"/>
    <w:rsid w:val="00BC4D35"/>
    <w:rsid w:val="00BD0CF6"/>
    <w:rsid w:val="00BD1DEE"/>
    <w:rsid w:val="00BD32B5"/>
    <w:rsid w:val="00BE1651"/>
    <w:rsid w:val="00BE2068"/>
    <w:rsid w:val="00BE6A02"/>
    <w:rsid w:val="00BE6D41"/>
    <w:rsid w:val="00BE7626"/>
    <w:rsid w:val="00BF1944"/>
    <w:rsid w:val="00BF2EBE"/>
    <w:rsid w:val="00BF3890"/>
    <w:rsid w:val="00BF510F"/>
    <w:rsid w:val="00BF5186"/>
    <w:rsid w:val="00BF54BA"/>
    <w:rsid w:val="00C03B9F"/>
    <w:rsid w:val="00C05527"/>
    <w:rsid w:val="00C10A54"/>
    <w:rsid w:val="00C10A57"/>
    <w:rsid w:val="00C112F5"/>
    <w:rsid w:val="00C149F4"/>
    <w:rsid w:val="00C1690C"/>
    <w:rsid w:val="00C2012D"/>
    <w:rsid w:val="00C20C1F"/>
    <w:rsid w:val="00C2140F"/>
    <w:rsid w:val="00C25746"/>
    <w:rsid w:val="00C260AA"/>
    <w:rsid w:val="00C272BE"/>
    <w:rsid w:val="00C31F68"/>
    <w:rsid w:val="00C326A7"/>
    <w:rsid w:val="00C36F01"/>
    <w:rsid w:val="00C37747"/>
    <w:rsid w:val="00C40504"/>
    <w:rsid w:val="00C40711"/>
    <w:rsid w:val="00C40EF5"/>
    <w:rsid w:val="00C42B8B"/>
    <w:rsid w:val="00C434AE"/>
    <w:rsid w:val="00C43956"/>
    <w:rsid w:val="00C4723D"/>
    <w:rsid w:val="00C50521"/>
    <w:rsid w:val="00C507C9"/>
    <w:rsid w:val="00C51250"/>
    <w:rsid w:val="00C53CD0"/>
    <w:rsid w:val="00C6070E"/>
    <w:rsid w:val="00C62CE1"/>
    <w:rsid w:val="00C70B19"/>
    <w:rsid w:val="00C73C1D"/>
    <w:rsid w:val="00C73C3D"/>
    <w:rsid w:val="00C747D8"/>
    <w:rsid w:val="00C7752E"/>
    <w:rsid w:val="00C77DC8"/>
    <w:rsid w:val="00C81624"/>
    <w:rsid w:val="00C8509F"/>
    <w:rsid w:val="00C8707F"/>
    <w:rsid w:val="00C90EB1"/>
    <w:rsid w:val="00C9445A"/>
    <w:rsid w:val="00C94D6D"/>
    <w:rsid w:val="00C95385"/>
    <w:rsid w:val="00C95A6A"/>
    <w:rsid w:val="00C961DD"/>
    <w:rsid w:val="00CA2069"/>
    <w:rsid w:val="00CA3584"/>
    <w:rsid w:val="00CA4523"/>
    <w:rsid w:val="00CA50B5"/>
    <w:rsid w:val="00CA6DF4"/>
    <w:rsid w:val="00CB1AD7"/>
    <w:rsid w:val="00CB2C4C"/>
    <w:rsid w:val="00CB4726"/>
    <w:rsid w:val="00CC1566"/>
    <w:rsid w:val="00CC364C"/>
    <w:rsid w:val="00CC4E48"/>
    <w:rsid w:val="00CC6215"/>
    <w:rsid w:val="00CC6417"/>
    <w:rsid w:val="00CC6A3E"/>
    <w:rsid w:val="00CD084A"/>
    <w:rsid w:val="00CD35EC"/>
    <w:rsid w:val="00CD5FE9"/>
    <w:rsid w:val="00CD6FCC"/>
    <w:rsid w:val="00CE3F0E"/>
    <w:rsid w:val="00CE6180"/>
    <w:rsid w:val="00CE6D90"/>
    <w:rsid w:val="00CE6F87"/>
    <w:rsid w:val="00CF10BE"/>
    <w:rsid w:val="00CF3011"/>
    <w:rsid w:val="00CF5795"/>
    <w:rsid w:val="00CF6EC4"/>
    <w:rsid w:val="00D0109D"/>
    <w:rsid w:val="00D0175C"/>
    <w:rsid w:val="00D056BE"/>
    <w:rsid w:val="00D11751"/>
    <w:rsid w:val="00D11A68"/>
    <w:rsid w:val="00D21E2D"/>
    <w:rsid w:val="00D25A1B"/>
    <w:rsid w:val="00D26C7A"/>
    <w:rsid w:val="00D30DD9"/>
    <w:rsid w:val="00D34F07"/>
    <w:rsid w:val="00D35A97"/>
    <w:rsid w:val="00D37279"/>
    <w:rsid w:val="00D3766E"/>
    <w:rsid w:val="00D40630"/>
    <w:rsid w:val="00D42CEF"/>
    <w:rsid w:val="00D44F22"/>
    <w:rsid w:val="00D454EF"/>
    <w:rsid w:val="00D46742"/>
    <w:rsid w:val="00D553AB"/>
    <w:rsid w:val="00D56AFF"/>
    <w:rsid w:val="00D57978"/>
    <w:rsid w:val="00D57BE1"/>
    <w:rsid w:val="00D616BA"/>
    <w:rsid w:val="00D61A8F"/>
    <w:rsid w:val="00D715BD"/>
    <w:rsid w:val="00D73823"/>
    <w:rsid w:val="00D74D43"/>
    <w:rsid w:val="00D75838"/>
    <w:rsid w:val="00D828E1"/>
    <w:rsid w:val="00D82EFF"/>
    <w:rsid w:val="00D83619"/>
    <w:rsid w:val="00D85DAE"/>
    <w:rsid w:val="00D87662"/>
    <w:rsid w:val="00D93E7A"/>
    <w:rsid w:val="00D950BF"/>
    <w:rsid w:val="00D96A01"/>
    <w:rsid w:val="00DA311D"/>
    <w:rsid w:val="00DA45C7"/>
    <w:rsid w:val="00DA6B3E"/>
    <w:rsid w:val="00DA7ADA"/>
    <w:rsid w:val="00DB272D"/>
    <w:rsid w:val="00DB4334"/>
    <w:rsid w:val="00DB499C"/>
    <w:rsid w:val="00DB4F0A"/>
    <w:rsid w:val="00DC0F58"/>
    <w:rsid w:val="00DC0FEF"/>
    <w:rsid w:val="00DC116A"/>
    <w:rsid w:val="00DC1ABA"/>
    <w:rsid w:val="00DC5424"/>
    <w:rsid w:val="00DD4557"/>
    <w:rsid w:val="00DD5204"/>
    <w:rsid w:val="00DD52D4"/>
    <w:rsid w:val="00DE001C"/>
    <w:rsid w:val="00DE0C0D"/>
    <w:rsid w:val="00DE0C3E"/>
    <w:rsid w:val="00DF5454"/>
    <w:rsid w:val="00DF7465"/>
    <w:rsid w:val="00E10D86"/>
    <w:rsid w:val="00E12AD9"/>
    <w:rsid w:val="00E149DC"/>
    <w:rsid w:val="00E14EF1"/>
    <w:rsid w:val="00E15C13"/>
    <w:rsid w:val="00E226AA"/>
    <w:rsid w:val="00E227A8"/>
    <w:rsid w:val="00E35E82"/>
    <w:rsid w:val="00E36FA7"/>
    <w:rsid w:val="00E400A6"/>
    <w:rsid w:val="00E425DE"/>
    <w:rsid w:val="00E43839"/>
    <w:rsid w:val="00E46DF1"/>
    <w:rsid w:val="00E52921"/>
    <w:rsid w:val="00E52CC6"/>
    <w:rsid w:val="00E5371F"/>
    <w:rsid w:val="00E54DF8"/>
    <w:rsid w:val="00E55170"/>
    <w:rsid w:val="00E56B5E"/>
    <w:rsid w:val="00E601AE"/>
    <w:rsid w:val="00E60DC3"/>
    <w:rsid w:val="00E62452"/>
    <w:rsid w:val="00E63EEE"/>
    <w:rsid w:val="00E652F4"/>
    <w:rsid w:val="00E71427"/>
    <w:rsid w:val="00E71901"/>
    <w:rsid w:val="00E73CC3"/>
    <w:rsid w:val="00E73E76"/>
    <w:rsid w:val="00E76B05"/>
    <w:rsid w:val="00E77AF3"/>
    <w:rsid w:val="00E77BED"/>
    <w:rsid w:val="00E8130D"/>
    <w:rsid w:val="00E816D2"/>
    <w:rsid w:val="00E819CE"/>
    <w:rsid w:val="00E84D2C"/>
    <w:rsid w:val="00E85334"/>
    <w:rsid w:val="00E865D2"/>
    <w:rsid w:val="00E873D4"/>
    <w:rsid w:val="00E8769E"/>
    <w:rsid w:val="00E90B8E"/>
    <w:rsid w:val="00E92B7F"/>
    <w:rsid w:val="00E93773"/>
    <w:rsid w:val="00E97904"/>
    <w:rsid w:val="00EA3B37"/>
    <w:rsid w:val="00EA56A4"/>
    <w:rsid w:val="00EB4001"/>
    <w:rsid w:val="00EB4A87"/>
    <w:rsid w:val="00EB671D"/>
    <w:rsid w:val="00EB7D92"/>
    <w:rsid w:val="00EB7DE8"/>
    <w:rsid w:val="00EC15E5"/>
    <w:rsid w:val="00EC2504"/>
    <w:rsid w:val="00EC3318"/>
    <w:rsid w:val="00EC5126"/>
    <w:rsid w:val="00EC519F"/>
    <w:rsid w:val="00EC5F40"/>
    <w:rsid w:val="00EC6210"/>
    <w:rsid w:val="00EC73A6"/>
    <w:rsid w:val="00ED11F5"/>
    <w:rsid w:val="00ED233A"/>
    <w:rsid w:val="00ED598D"/>
    <w:rsid w:val="00ED78DE"/>
    <w:rsid w:val="00ED7D96"/>
    <w:rsid w:val="00ED7FBD"/>
    <w:rsid w:val="00EE23BA"/>
    <w:rsid w:val="00EE3511"/>
    <w:rsid w:val="00EF0DB5"/>
    <w:rsid w:val="00EF3038"/>
    <w:rsid w:val="00EF39BF"/>
    <w:rsid w:val="00EF46F0"/>
    <w:rsid w:val="00EF4AFE"/>
    <w:rsid w:val="00EF773C"/>
    <w:rsid w:val="00F03F64"/>
    <w:rsid w:val="00F043B6"/>
    <w:rsid w:val="00F07A9D"/>
    <w:rsid w:val="00F1094A"/>
    <w:rsid w:val="00F147A5"/>
    <w:rsid w:val="00F259CF"/>
    <w:rsid w:val="00F31B7F"/>
    <w:rsid w:val="00F34139"/>
    <w:rsid w:val="00F40DC1"/>
    <w:rsid w:val="00F425C9"/>
    <w:rsid w:val="00F4274C"/>
    <w:rsid w:val="00F42B41"/>
    <w:rsid w:val="00F42C14"/>
    <w:rsid w:val="00F46EFA"/>
    <w:rsid w:val="00F472E5"/>
    <w:rsid w:val="00F50016"/>
    <w:rsid w:val="00F51FEF"/>
    <w:rsid w:val="00F55215"/>
    <w:rsid w:val="00F56D5A"/>
    <w:rsid w:val="00F625CA"/>
    <w:rsid w:val="00F66FF5"/>
    <w:rsid w:val="00F71F21"/>
    <w:rsid w:val="00F73AA7"/>
    <w:rsid w:val="00F74D4A"/>
    <w:rsid w:val="00F74FBB"/>
    <w:rsid w:val="00F8038C"/>
    <w:rsid w:val="00F83258"/>
    <w:rsid w:val="00F8464A"/>
    <w:rsid w:val="00F85087"/>
    <w:rsid w:val="00F85492"/>
    <w:rsid w:val="00F85E1F"/>
    <w:rsid w:val="00F86E88"/>
    <w:rsid w:val="00F87AD0"/>
    <w:rsid w:val="00F9072D"/>
    <w:rsid w:val="00F92648"/>
    <w:rsid w:val="00F92C41"/>
    <w:rsid w:val="00F96084"/>
    <w:rsid w:val="00F96885"/>
    <w:rsid w:val="00FA1BD0"/>
    <w:rsid w:val="00FA25E7"/>
    <w:rsid w:val="00FA3F85"/>
    <w:rsid w:val="00FA5CD5"/>
    <w:rsid w:val="00FA74C9"/>
    <w:rsid w:val="00FB6965"/>
    <w:rsid w:val="00FC4C1E"/>
    <w:rsid w:val="00FC6DB0"/>
    <w:rsid w:val="00FD7053"/>
    <w:rsid w:val="00FD7F1E"/>
    <w:rsid w:val="00FE0003"/>
    <w:rsid w:val="00FE0A70"/>
    <w:rsid w:val="00FE1333"/>
    <w:rsid w:val="00FE33D6"/>
    <w:rsid w:val="00FE4606"/>
    <w:rsid w:val="00FE5794"/>
    <w:rsid w:val="00FE7897"/>
    <w:rsid w:val="00FF017E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D195A30-6003-411F-B8F6-1330789A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1C1B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677F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7FA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77FA2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7F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7FA2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C15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D47C8"/>
    <w:rPr>
      <w:color w:val="954F72" w:themeColor="followedHyperlink"/>
      <w:u w:val="single"/>
    </w:rPr>
  </w:style>
  <w:style w:type="paragraph" w:styleId="Reviso">
    <w:name w:val="Revision"/>
    <w:hidden/>
    <w:uiPriority w:val="99"/>
    <w:semiHidden/>
    <w:rsid w:val="00D3766E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425D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25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901605E3CBED429A6285F3FE79576B" ma:contentTypeVersion="6" ma:contentTypeDescription="Create a new document." ma:contentTypeScope="" ma:versionID="bdfb5f38663cda096c9777f868309c5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29fa2994ea8a462d808f5604d416f6f5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746F87-E440-4EF3-A0C8-E0024EDCCA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</TotalTime>
  <Pages>5</Pages>
  <Words>960</Words>
  <Characters>5015</Characters>
  <Application>Microsoft Office Word</Application>
  <DocSecurity>0</DocSecurity>
  <Lines>313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5837</CharactersWithSpaces>
  <SharedDoc>false</SharedDoc>
  <HLinks>
    <vt:vector size="60" baseType="variant">
      <vt:variant>
        <vt:i4>3211296</vt:i4>
      </vt:variant>
      <vt:variant>
        <vt:i4>195</vt:i4>
      </vt:variant>
      <vt:variant>
        <vt:i4>0</vt:i4>
      </vt:variant>
      <vt:variant>
        <vt:i4>5</vt:i4>
      </vt:variant>
      <vt:variant>
        <vt:lpwstr>http://www.if.ufrgs.br/</vt:lpwstr>
      </vt:variant>
      <vt:variant>
        <vt:lpwstr/>
      </vt:variant>
      <vt:variant>
        <vt:i4>4390993</vt:i4>
      </vt:variant>
      <vt:variant>
        <vt:i4>192</vt:i4>
      </vt:variant>
      <vt:variant>
        <vt:i4>0</vt:i4>
      </vt:variant>
      <vt:variant>
        <vt:i4>5</vt:i4>
      </vt:variant>
      <vt:variant>
        <vt:lpwstr>http://www.if.usp.br/</vt:lpwstr>
      </vt:variant>
      <vt:variant>
        <vt:lpwstr/>
      </vt:variant>
      <vt:variant>
        <vt:i4>4063346</vt:i4>
      </vt:variant>
      <vt:variant>
        <vt:i4>189</vt:i4>
      </vt:variant>
      <vt:variant>
        <vt:i4>0</vt:i4>
      </vt:variant>
      <vt:variant>
        <vt:i4>5</vt:i4>
      </vt:variant>
      <vt:variant>
        <vt:lpwstr>http://www.fisica.ufjf.br/</vt:lpwstr>
      </vt:variant>
      <vt:variant>
        <vt:lpwstr/>
      </vt:variant>
      <vt:variant>
        <vt:i4>3473470</vt:i4>
      </vt:variant>
      <vt:variant>
        <vt:i4>186</vt:i4>
      </vt:variant>
      <vt:variant>
        <vt:i4>0</vt:i4>
      </vt:variant>
      <vt:variant>
        <vt:i4>5</vt:i4>
      </vt:variant>
      <vt:variant>
        <vt:lpwstr>http://www.estudefisica.com.br/</vt:lpwstr>
      </vt:variant>
      <vt:variant>
        <vt:lpwstr/>
      </vt:variant>
      <vt:variant>
        <vt:i4>3014713</vt:i4>
      </vt:variant>
      <vt:variant>
        <vt:i4>183</vt:i4>
      </vt:variant>
      <vt:variant>
        <vt:i4>0</vt:i4>
      </vt:variant>
      <vt:variant>
        <vt:i4>5</vt:i4>
      </vt:variant>
      <vt:variant>
        <vt:lpwstr>http://www.sbfisica.org.br/</vt:lpwstr>
      </vt:variant>
      <vt:variant>
        <vt:lpwstr/>
      </vt:variant>
      <vt:variant>
        <vt:i4>3735595</vt:i4>
      </vt:variant>
      <vt:variant>
        <vt:i4>180</vt:i4>
      </vt:variant>
      <vt:variant>
        <vt:i4>0</vt:i4>
      </vt:variant>
      <vt:variant>
        <vt:i4>5</vt:i4>
      </vt:variant>
      <vt:variant>
        <vt:lpwstr>http://www.fisica.net/</vt:lpwstr>
      </vt:variant>
      <vt:variant>
        <vt:lpwstr/>
      </vt:variant>
      <vt:variant>
        <vt:i4>7798792</vt:i4>
      </vt:variant>
      <vt:variant>
        <vt:i4>30</vt:i4>
      </vt:variant>
      <vt:variant>
        <vt:i4>0</vt:i4>
      </vt:variant>
      <vt:variant>
        <vt:i4>5</vt:i4>
      </vt:variant>
      <vt:variant>
        <vt:lpwstr>mailto:renatos@pitagoras.com.br</vt:lpwstr>
      </vt:variant>
      <vt:variant>
        <vt:lpwstr/>
      </vt:variant>
      <vt:variant>
        <vt:i4>6553629</vt:i4>
      </vt:variant>
      <vt:variant>
        <vt:i4>27</vt:i4>
      </vt:variant>
      <vt:variant>
        <vt:i4>0</vt:i4>
      </vt:variant>
      <vt:variant>
        <vt:i4>5</vt:i4>
      </vt:variant>
      <vt:variant>
        <vt:lpwstr>mailto:carlosv@pitagoras.com.br</vt:lpwstr>
      </vt:variant>
      <vt:variant>
        <vt:lpwstr/>
      </vt:variant>
      <vt:variant>
        <vt:i4>262240</vt:i4>
      </vt:variant>
      <vt:variant>
        <vt:i4>24</vt:i4>
      </vt:variant>
      <vt:variant>
        <vt:i4>0</vt:i4>
      </vt:variant>
      <vt:variant>
        <vt:i4>5</vt:i4>
      </vt:variant>
      <vt:variant>
        <vt:lpwstr>mailto:aldom@pitagoras.com.br</vt:lpwstr>
      </vt:variant>
      <vt:variant>
        <vt:lpwstr/>
      </vt:variant>
      <vt:variant>
        <vt:i4>3145799</vt:i4>
      </vt:variant>
      <vt:variant>
        <vt:i4>21</vt:i4>
      </vt:variant>
      <vt:variant>
        <vt:i4>0</vt:i4>
      </vt:variant>
      <vt:variant>
        <vt:i4>5</vt:i4>
      </vt:variant>
      <vt:variant>
        <vt:lpwstr>mailto:claudios@pitagoras.com.br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8</cp:revision>
  <cp:lastPrinted>2006-08-30T22:40:00Z</cp:lastPrinted>
  <dcterms:created xsi:type="dcterms:W3CDTF">2025-11-03T19:28:00Z</dcterms:created>
  <dcterms:modified xsi:type="dcterms:W3CDTF">2026-02-05T19:48:00Z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0x01010094901605E3CBED429A6285F3FE79576B</vt:lpwstr>
  </property>
  <property fmtid="{D5CDD505-2E9C-101B-9397-08002B2CF9AE}" pid="7" name="_ReviewingToolsShownOnce">
    <vt:lpwstr/>
  </property>
</Properties>
</file>